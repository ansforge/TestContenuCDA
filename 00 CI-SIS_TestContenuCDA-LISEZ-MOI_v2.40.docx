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553C4" w14:textId="77777777" w:rsidR="004E34E7" w:rsidRDefault="004E34E7" w:rsidP="004E34E7">
      <w:pPr>
        <w:jc w:val="center"/>
        <w:rPr>
          <w:b/>
          <w:sz w:val="44"/>
          <w:szCs w:val="44"/>
        </w:rPr>
      </w:pPr>
      <w:bookmarkStart w:id="0" w:name="OLE_LINK1"/>
      <w:bookmarkStart w:id="1" w:name="OLE_LINK2"/>
      <w:r>
        <w:rPr>
          <w:noProof/>
          <w:lang w:eastAsia="fr-FR" w:bidi="ar-SA"/>
        </w:rPr>
        <w:drawing>
          <wp:anchor distT="0" distB="0" distL="114300" distR="114300" simplePos="0" relativeHeight="251670527" behindDoc="0" locked="0" layoutInCell="1" allowOverlap="1" wp14:anchorId="573A612D" wp14:editId="75AEE9B7">
            <wp:simplePos x="0" y="0"/>
            <wp:positionH relativeFrom="column">
              <wp:posOffset>-201295</wp:posOffset>
            </wp:positionH>
            <wp:positionV relativeFrom="paragraph">
              <wp:posOffset>163195</wp:posOffset>
            </wp:positionV>
            <wp:extent cx="1052195" cy="931545"/>
            <wp:effectExtent l="0" t="0" r="0" b="1905"/>
            <wp:wrapNone/>
            <wp:docPr id="7056" name="Image 13">
              <a:extLst xmlns:a="http://schemas.openxmlformats.org/drawingml/2006/main">
                <a:ext uri="{FF2B5EF4-FFF2-40B4-BE49-F238E27FC236}">
                  <a16:creationId xmlns:a16="http://schemas.microsoft.com/office/drawing/2014/main" id="{178B8851-6C1B-3A42-8C90-040AC62896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3">
                      <a:extLst>
                        <a:ext uri="{FF2B5EF4-FFF2-40B4-BE49-F238E27FC236}">
                          <a16:creationId xmlns:a16="http://schemas.microsoft.com/office/drawing/2014/main" id="{178B8851-6C1B-3A42-8C90-040AC62896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19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671551" behindDoc="0" locked="0" layoutInCell="1" allowOverlap="1" wp14:anchorId="524900AC" wp14:editId="55ABB59A">
            <wp:simplePos x="0" y="0"/>
            <wp:positionH relativeFrom="column">
              <wp:posOffset>4120515</wp:posOffset>
            </wp:positionH>
            <wp:positionV relativeFrom="paragraph">
              <wp:posOffset>369570</wp:posOffset>
            </wp:positionV>
            <wp:extent cx="2151839" cy="7427368"/>
            <wp:effectExtent l="0" t="0" r="0" b="0"/>
            <wp:wrapNone/>
            <wp:docPr id="7057" name="Image 12">
              <a:extLst xmlns:a="http://schemas.openxmlformats.org/drawingml/2006/main">
                <a:ext uri="{FF2B5EF4-FFF2-40B4-BE49-F238E27FC236}">
                  <a16:creationId xmlns:a16="http://schemas.microsoft.com/office/drawing/2014/main" id="{B894C022-BB0E-2846-80FD-C532077640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2">
                      <a:extLst>
                        <a:ext uri="{FF2B5EF4-FFF2-40B4-BE49-F238E27FC236}">
                          <a16:creationId xmlns:a16="http://schemas.microsoft.com/office/drawing/2014/main" id="{B894C022-BB0E-2846-80FD-C532077640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839" cy="7427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B801D" w14:textId="77777777" w:rsidR="004E34E7" w:rsidRDefault="004E34E7" w:rsidP="004E34E7">
      <w:pPr>
        <w:jc w:val="center"/>
        <w:rPr>
          <w:b/>
          <w:sz w:val="44"/>
          <w:szCs w:val="44"/>
        </w:rPr>
      </w:pPr>
    </w:p>
    <w:p w14:paraId="5B8EA051" w14:textId="77777777" w:rsidR="004E34E7" w:rsidRDefault="004E34E7" w:rsidP="004E34E7">
      <w:pPr>
        <w:jc w:val="center"/>
        <w:rPr>
          <w:b/>
          <w:sz w:val="44"/>
          <w:szCs w:val="44"/>
        </w:rPr>
      </w:pPr>
    </w:p>
    <w:p w14:paraId="09A91DB8" w14:textId="77777777" w:rsidR="004E34E7" w:rsidRDefault="004E34E7" w:rsidP="004E34E7">
      <w:pPr>
        <w:jc w:val="center"/>
        <w:rPr>
          <w:b/>
          <w:sz w:val="44"/>
          <w:szCs w:val="44"/>
        </w:rPr>
      </w:pPr>
    </w:p>
    <w:p w14:paraId="37E5CA9A" w14:textId="77777777" w:rsidR="004E34E7" w:rsidRPr="00494DA5" w:rsidRDefault="004E34E7" w:rsidP="004E34E7">
      <w:pPr>
        <w:jc w:val="center"/>
        <w:rPr>
          <w:b/>
          <w:sz w:val="44"/>
          <w:szCs w:val="44"/>
        </w:rPr>
      </w:pPr>
    </w:p>
    <w:bookmarkEnd w:id="0"/>
    <w:bookmarkEnd w:id="1"/>
    <w:p w14:paraId="059A369D" w14:textId="77777777" w:rsidR="00E71056" w:rsidRDefault="004E34E7">
      <w:pPr>
        <w:spacing w:after="0"/>
        <w:jc w:val="left"/>
        <w:rPr>
          <w:rFonts w:cs="Arial"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72575" behindDoc="0" locked="0" layoutInCell="1" allowOverlap="1" wp14:anchorId="69868232" wp14:editId="683D990B">
                <wp:simplePos x="0" y="0"/>
                <wp:positionH relativeFrom="column">
                  <wp:posOffset>-204470</wp:posOffset>
                </wp:positionH>
                <wp:positionV relativeFrom="margin">
                  <wp:posOffset>3262630</wp:posOffset>
                </wp:positionV>
                <wp:extent cx="4086225" cy="2162175"/>
                <wp:effectExtent l="0" t="0" r="28575" b="28575"/>
                <wp:wrapNone/>
                <wp:docPr id="705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6225" cy="21621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57575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Grilledutableau"/>
                              <w:tblOverlap w:val="never"/>
                              <w:tblW w:w="4510" w:type="pct"/>
                              <w:tblInd w:w="199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top w:w="57" w:type="dxa"/>
                                <w:left w:w="57" w:type="dxa"/>
                                <w:bottom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545"/>
                            </w:tblGrid>
                            <w:tr w:rsidR="009229C4" w:rsidRPr="00795469" w14:paraId="3D9FDD16" w14:textId="77777777" w:rsidTr="004E34E7">
                              <w:trPr>
                                <w:trHeight w:val="1417"/>
                              </w:trPr>
                              <w:tc>
                                <w:tcPr>
                                  <w:tcW w:w="5000" w:type="pct"/>
                                  <w:shd w:val="clear" w:color="auto" w:fill="auto"/>
                                </w:tcPr>
                                <w:p w14:paraId="4BEEA4D0" w14:textId="77777777" w:rsidR="009229C4" w:rsidRPr="00B2267D" w:rsidRDefault="009229C4" w:rsidP="004E34E7">
                                  <w:pPr>
                                    <w:pBdr>
                                      <w:left w:val="single" w:sz="4" w:space="4" w:color="984806" w:themeColor="accent6" w:themeShade="80"/>
                                    </w:pBdr>
                                    <w:spacing w:after="240"/>
                                    <w:rPr>
                                      <w:rFonts w:cs="Arial"/>
                                      <w:caps/>
                                      <w:color w:val="006AB2"/>
                                    </w:rPr>
                                  </w:pPr>
                                  <w:r w:rsidRPr="00B2267D">
                                    <w:rPr>
                                      <w:rFonts w:cs="Arial"/>
                                      <w:caps/>
                                      <w:color w:val="006AB2"/>
                                    </w:rPr>
                                    <w:t>RÉfÉrentiels</w:t>
                                  </w:r>
                                </w:p>
                                <w:p w14:paraId="1D359D86" w14:textId="77777777" w:rsidR="009229C4" w:rsidRPr="00B2267D" w:rsidRDefault="009229C4" w:rsidP="004E34E7">
                                  <w:pPr>
                                    <w:pBdr>
                                      <w:left w:val="single" w:sz="4" w:space="4" w:color="984806" w:themeColor="accent6" w:themeShade="80"/>
                                    </w:pBdr>
                                    <w:spacing w:after="240"/>
                                    <w:rPr>
                                      <w:rFonts w:cs="Arial"/>
                                      <w:caps/>
                                      <w:color w:val="006AB2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color w:val="006AB2"/>
                                    </w:rPr>
                                    <w:t>Cadre d'</w:t>
                                  </w:r>
                                  <w:r w:rsidRPr="00B2267D">
                                    <w:rPr>
                                      <w:rFonts w:cs="Arial"/>
                                      <w:color w:val="006AB2"/>
                                    </w:rPr>
                                    <w:t>interopérabilité des SIS - Couche Contenus</w:t>
                                  </w:r>
                                </w:p>
                                <w:p w14:paraId="2CE8EEFA" w14:textId="77777777" w:rsidR="009229C4" w:rsidRPr="004E34E7" w:rsidRDefault="009229C4" w:rsidP="004E34E7">
                                  <w:pPr>
                                    <w:pBdr>
                                      <w:left w:val="single" w:sz="4" w:space="4" w:color="984806" w:themeColor="accent6" w:themeShade="80"/>
                                    </w:pBdr>
                                    <w:spacing w:after="240"/>
                                    <w:rPr>
                                      <w:rFonts w:cs="Arial"/>
                                      <w:color w:val="006AB2"/>
                                      <w:sz w:val="28"/>
                                    </w:rPr>
                                  </w:pPr>
                                  <w:r w:rsidRPr="004E34E7">
                                    <w:rPr>
                                      <w:rFonts w:cs="Arial"/>
                                      <w:caps/>
                                      <w:color w:val="006AB2"/>
                                    </w:rPr>
                                    <w:t>NOTICE</w:t>
                                  </w:r>
                                </w:p>
                                <w:p w14:paraId="7F24C9BA" w14:textId="77777777" w:rsidR="009229C4" w:rsidRPr="004E34E7" w:rsidRDefault="009229C4" w:rsidP="004E34E7">
                                  <w:pPr>
                                    <w:pBdr>
                                      <w:left w:val="single" w:sz="4" w:space="4" w:color="984806" w:themeColor="accent6" w:themeShade="80"/>
                                    </w:pBdr>
                                    <w:spacing w:after="240"/>
                                    <w:rPr>
                                      <w:rFonts w:cs="Arial"/>
                                      <w:b/>
                                      <w:color w:val="006AB2"/>
                                      <w:sz w:val="24"/>
                                    </w:rPr>
                                  </w:pPr>
                                  <w:r w:rsidRPr="004E34E7">
                                    <w:rPr>
                                      <w:rFonts w:cs="Arial"/>
                                      <w:b/>
                                      <w:color w:val="006AB2"/>
                                      <w:sz w:val="24"/>
                                    </w:rPr>
                                    <w:t>Utilisation des exemples et outils de tests CDA</w:t>
                                  </w:r>
                                </w:p>
                                <w:p w14:paraId="415BEDC4" w14:textId="77777777" w:rsidR="009229C4" w:rsidRDefault="009229C4" w:rsidP="004E34E7">
                                  <w:pPr>
                                    <w:pStyle w:val="Pgarde-T3"/>
                                    <w:spacing w:before="0" w:after="240"/>
                                    <w:ind w:left="0"/>
                                    <w:suppressOverlap/>
                                    <w:jc w:val="left"/>
                                    <w:rPr>
                                      <w:color w:val="575757"/>
                                    </w:rPr>
                                  </w:pPr>
                                  <w:proofErr w:type="gramStart"/>
                                  <w:r w:rsidRPr="004E34E7">
                                    <w:rPr>
                                      <w:color w:val="575757"/>
                                    </w:rPr>
                                    <w:t>testContenuCDA</w:t>
                                  </w:r>
                                  <w:proofErr w:type="gramEnd"/>
                                </w:p>
                                <w:p w14:paraId="7EBD4227" w14:textId="77777777" w:rsidR="009229C4" w:rsidRPr="00374AE5" w:rsidRDefault="009229C4" w:rsidP="00B52AE9">
                                  <w:pPr>
                                    <w:pBdr>
                                      <w:left w:val="single" w:sz="4" w:space="4" w:color="984806" w:themeColor="accent6" w:themeShade="80"/>
                                    </w:pBdr>
                                    <w:spacing w:after="240"/>
                                    <w:rPr>
                                      <w:color w:val="006AB2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color w:val="0070C0"/>
                                    </w:rPr>
                                    <w:t>02/12/2021</w:t>
                                  </w:r>
                                </w:p>
                              </w:tc>
                            </w:tr>
                          </w:tbl>
                          <w:p w14:paraId="38F165D7" w14:textId="77777777" w:rsidR="009229C4" w:rsidRDefault="009229C4" w:rsidP="004E34E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86823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16.1pt;margin-top:256.9pt;width:321.75pt;height:170.25pt;z-index:2516725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" filled="f" strokecolor="#575757">
                <v:textbox>
                  <w:txbxContent>
                    <w:tbl>
                      <w:tblPr>
                        <w:tblStyle w:val="Grilledutableau"/>
                        <w:tblOverlap w:val="never"/>
                        <w:tblW w:w="4510" w:type="pct"/>
                        <w:tblInd w:w="199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top w:w="57" w:type="dxa"/>
                          <w:left w:w="57" w:type="dxa"/>
                          <w:bottom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545"/>
                      </w:tblGrid>
                      <w:tr w:rsidR="009229C4" w:rsidRPr="00795469" w14:paraId="3D9FDD16" w14:textId="77777777" w:rsidTr="004E34E7">
                        <w:trPr>
                          <w:trHeight w:val="1417"/>
                        </w:trPr>
                        <w:tc>
                          <w:tcPr>
                            <w:tcW w:w="5000" w:type="pct"/>
                            <w:shd w:val="clear" w:color="auto" w:fill="auto"/>
                          </w:tcPr>
                          <w:p w14:paraId="4BEEA4D0" w14:textId="77777777" w:rsidR="009229C4" w:rsidRPr="00B2267D" w:rsidRDefault="009229C4" w:rsidP="004E34E7">
                            <w:pPr>
                              <w:pBdr>
                                <w:left w:val="single" w:sz="4" w:space="4" w:color="984806" w:themeColor="accent6" w:themeShade="80"/>
                              </w:pBdr>
                              <w:spacing w:after="240"/>
                              <w:rPr>
                                <w:rFonts w:cs="Arial"/>
                                <w:caps/>
                                <w:color w:val="006AB2"/>
                              </w:rPr>
                            </w:pPr>
                            <w:r w:rsidRPr="00B2267D">
                              <w:rPr>
                                <w:rFonts w:cs="Arial"/>
                                <w:caps/>
                                <w:color w:val="006AB2"/>
                              </w:rPr>
                              <w:t>RÉfÉrentiels</w:t>
                            </w:r>
                          </w:p>
                          <w:p w14:paraId="1D359D86" w14:textId="77777777" w:rsidR="009229C4" w:rsidRPr="00B2267D" w:rsidRDefault="009229C4" w:rsidP="004E34E7">
                            <w:pPr>
                              <w:pBdr>
                                <w:left w:val="single" w:sz="4" w:space="4" w:color="984806" w:themeColor="accent6" w:themeShade="80"/>
                              </w:pBdr>
                              <w:spacing w:after="240"/>
                              <w:rPr>
                                <w:rFonts w:cs="Arial"/>
                                <w:caps/>
                                <w:color w:val="006AB2"/>
                              </w:rPr>
                            </w:pPr>
                            <w:r>
                              <w:rPr>
                                <w:rFonts w:cs="Arial"/>
                                <w:color w:val="006AB2"/>
                              </w:rPr>
                              <w:t>Cadre d'</w:t>
                            </w:r>
                            <w:r w:rsidRPr="00B2267D">
                              <w:rPr>
                                <w:rFonts w:cs="Arial"/>
                                <w:color w:val="006AB2"/>
                              </w:rPr>
                              <w:t>interopérabilité des SIS - Couche Contenus</w:t>
                            </w:r>
                          </w:p>
                          <w:p w14:paraId="2CE8EEFA" w14:textId="77777777" w:rsidR="009229C4" w:rsidRPr="004E34E7" w:rsidRDefault="009229C4" w:rsidP="004E34E7">
                            <w:pPr>
                              <w:pBdr>
                                <w:left w:val="single" w:sz="4" w:space="4" w:color="984806" w:themeColor="accent6" w:themeShade="80"/>
                              </w:pBdr>
                              <w:spacing w:after="240"/>
                              <w:rPr>
                                <w:rFonts w:cs="Arial"/>
                                <w:color w:val="006AB2"/>
                                <w:sz w:val="28"/>
                              </w:rPr>
                            </w:pPr>
                            <w:r w:rsidRPr="004E34E7">
                              <w:rPr>
                                <w:rFonts w:cs="Arial"/>
                                <w:caps/>
                                <w:color w:val="006AB2"/>
                              </w:rPr>
                              <w:t>NOTICE</w:t>
                            </w:r>
                          </w:p>
                          <w:p w14:paraId="7F24C9BA" w14:textId="77777777" w:rsidR="009229C4" w:rsidRPr="004E34E7" w:rsidRDefault="009229C4" w:rsidP="004E34E7">
                            <w:pPr>
                              <w:pBdr>
                                <w:left w:val="single" w:sz="4" w:space="4" w:color="984806" w:themeColor="accent6" w:themeShade="80"/>
                              </w:pBdr>
                              <w:spacing w:after="240"/>
                              <w:rPr>
                                <w:rFonts w:cs="Arial"/>
                                <w:b/>
                                <w:color w:val="006AB2"/>
                                <w:sz w:val="24"/>
                              </w:rPr>
                            </w:pPr>
                            <w:r w:rsidRPr="004E34E7">
                              <w:rPr>
                                <w:rFonts w:cs="Arial"/>
                                <w:b/>
                                <w:color w:val="006AB2"/>
                                <w:sz w:val="24"/>
                              </w:rPr>
                              <w:t>Utilisation des exemples et outils de tests CDA</w:t>
                            </w:r>
                          </w:p>
                          <w:p w14:paraId="415BEDC4" w14:textId="77777777" w:rsidR="009229C4" w:rsidRDefault="009229C4" w:rsidP="004E34E7">
                            <w:pPr>
                              <w:pStyle w:val="Pgarde-T3"/>
                              <w:spacing w:before="0" w:after="240"/>
                              <w:ind w:left="0"/>
                              <w:suppressOverlap/>
                              <w:jc w:val="left"/>
                              <w:rPr>
                                <w:color w:val="575757"/>
                              </w:rPr>
                            </w:pPr>
                            <w:proofErr w:type="gramStart"/>
                            <w:r w:rsidRPr="004E34E7">
                              <w:rPr>
                                <w:color w:val="575757"/>
                              </w:rPr>
                              <w:t>testContenuCDA</w:t>
                            </w:r>
                            <w:proofErr w:type="gramEnd"/>
                          </w:p>
                          <w:p w14:paraId="7EBD4227" w14:textId="77777777" w:rsidR="009229C4" w:rsidRPr="00374AE5" w:rsidRDefault="009229C4" w:rsidP="00B52AE9">
                            <w:pPr>
                              <w:pBdr>
                                <w:left w:val="single" w:sz="4" w:space="4" w:color="984806" w:themeColor="accent6" w:themeShade="80"/>
                              </w:pBdr>
                              <w:spacing w:after="240"/>
                              <w:rPr>
                                <w:color w:val="006AB2"/>
                              </w:rPr>
                            </w:pPr>
                            <w:r>
                              <w:rPr>
                                <w:rFonts w:cs="Arial"/>
                                <w:color w:val="0070C0"/>
                              </w:rPr>
                              <w:t>02/12/2021</w:t>
                            </w:r>
                          </w:p>
                        </w:tc>
                      </w:tr>
                    </w:tbl>
                    <w:p w14:paraId="38F165D7" w14:textId="77777777" w:rsidR="009229C4" w:rsidRDefault="009229C4" w:rsidP="004E34E7"/>
                  </w:txbxContent>
                </v:textbox>
                <w10:wrap anchory="margin"/>
              </v:shape>
            </w:pict>
          </mc:Fallback>
        </mc:AlternateContent>
      </w:r>
      <w:r w:rsidR="00E71056">
        <w:rPr>
          <w:rFonts w:cs="Arial"/>
        </w:rPr>
        <w:br w:type="page"/>
      </w:r>
    </w:p>
    <w:p w14:paraId="1FDCC292" w14:textId="77777777" w:rsidR="00AE034E" w:rsidRDefault="00AE034E">
      <w:pPr>
        <w:spacing w:after="0"/>
        <w:jc w:val="left"/>
        <w:rPr>
          <w:rFonts w:cs="Arial"/>
        </w:rPr>
      </w:pPr>
    </w:p>
    <w:p w14:paraId="7321303B" w14:textId="77777777" w:rsidR="00D92254" w:rsidRPr="00E71056" w:rsidRDefault="00D92254" w:rsidP="00A32464">
      <w:pPr>
        <w:pStyle w:val="Sommaire"/>
        <w:rPr>
          <w:rFonts w:asciiTheme="minorHAnsi" w:hAnsiTheme="minorHAnsi" w:cs="Arial"/>
        </w:rPr>
      </w:pPr>
      <w:r w:rsidRPr="00E71056">
        <w:rPr>
          <w:rFonts w:asciiTheme="minorHAnsi" w:hAnsiTheme="minorHAnsi" w:cs="Arial"/>
        </w:rPr>
        <w:t>Sommaire</w:t>
      </w:r>
    </w:p>
    <w:p w14:paraId="5B44356D" w14:textId="77777777" w:rsidR="00D92254" w:rsidRPr="00E71056" w:rsidRDefault="00D92254" w:rsidP="00D92254">
      <w:pPr>
        <w:rPr>
          <w:rFonts w:asciiTheme="minorHAnsi" w:hAnsiTheme="minorHAnsi" w:cs="Arial"/>
        </w:rPr>
      </w:pPr>
    </w:p>
    <w:p w14:paraId="739CF317" w14:textId="15578544" w:rsidR="00F45347" w:rsidRDefault="00191843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r w:rsidRPr="0083235F">
        <w:rPr>
          <w:rFonts w:asciiTheme="minorHAnsi" w:hAnsiTheme="minorHAnsi" w:cs="Arial"/>
        </w:rPr>
        <w:fldChar w:fldCharType="begin"/>
      </w:r>
      <w:r w:rsidR="00D92254" w:rsidRPr="0083235F">
        <w:rPr>
          <w:rFonts w:asciiTheme="minorHAnsi" w:hAnsiTheme="minorHAnsi" w:cs="Arial"/>
        </w:rPr>
        <w:instrText xml:space="preserve"> TOC \o "1-3" \h \z \u </w:instrText>
      </w:r>
      <w:r w:rsidRPr="0083235F">
        <w:rPr>
          <w:rFonts w:asciiTheme="minorHAnsi" w:hAnsiTheme="minorHAnsi" w:cs="Arial"/>
        </w:rPr>
        <w:fldChar w:fldCharType="separate"/>
      </w:r>
      <w:hyperlink w:anchor="_Toc108086896" w:history="1">
        <w:r w:rsidR="00F45347" w:rsidRPr="00834E73">
          <w:rPr>
            <w:rStyle w:val="Lienhypertexte"/>
            <w:rFonts w:cs="Arial"/>
            <w:noProof/>
          </w:rPr>
          <w:t>1</w:t>
        </w:r>
        <w:r w:rsidR="00F45347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F45347" w:rsidRPr="00834E73">
          <w:rPr>
            <w:rStyle w:val="Lienhypertexte"/>
            <w:noProof/>
          </w:rPr>
          <w:t>Objet du document</w:t>
        </w:r>
        <w:r w:rsidR="00F45347">
          <w:rPr>
            <w:noProof/>
            <w:webHidden/>
          </w:rPr>
          <w:tab/>
        </w:r>
        <w:r w:rsidR="00F45347">
          <w:rPr>
            <w:noProof/>
            <w:webHidden/>
          </w:rPr>
          <w:fldChar w:fldCharType="begin"/>
        </w:r>
        <w:r w:rsidR="00F45347">
          <w:rPr>
            <w:noProof/>
            <w:webHidden/>
          </w:rPr>
          <w:instrText xml:space="preserve"> PAGEREF _Toc108086896 \h </w:instrText>
        </w:r>
        <w:r w:rsidR="00F45347">
          <w:rPr>
            <w:noProof/>
            <w:webHidden/>
          </w:rPr>
        </w:r>
        <w:r w:rsidR="00F45347">
          <w:rPr>
            <w:noProof/>
            <w:webHidden/>
          </w:rPr>
          <w:fldChar w:fldCharType="separate"/>
        </w:r>
        <w:r w:rsidR="00F45347">
          <w:rPr>
            <w:noProof/>
            <w:webHidden/>
          </w:rPr>
          <w:t>3</w:t>
        </w:r>
        <w:r w:rsidR="00F45347">
          <w:rPr>
            <w:noProof/>
            <w:webHidden/>
          </w:rPr>
          <w:fldChar w:fldCharType="end"/>
        </w:r>
      </w:hyperlink>
    </w:p>
    <w:p w14:paraId="6726B6A2" w14:textId="49B747D1" w:rsidR="00F45347" w:rsidRDefault="00F45347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086897" w:history="1">
        <w:r w:rsidRPr="00834E73">
          <w:rPr>
            <w:rStyle w:val="Lienhypertexte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834E73">
          <w:rPr>
            <w:rStyle w:val="Lienhypertexte"/>
            <w:noProof/>
          </w:rPr>
          <w:t>Récupération de l’outil testContenuCDA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_Toc108086897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33959AA" w14:textId="77557D0E" w:rsidR="00F45347" w:rsidRDefault="00F45347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086898" w:history="1">
        <w:r w:rsidRPr="00834E73">
          <w:rPr>
            <w:rStyle w:val="Lienhypertexte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834E73">
          <w:rPr>
            <w:rStyle w:val="Lienhypertexte"/>
            <w:noProof/>
          </w:rPr>
          <w:t>Conformité d'un document médical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_Toc108086898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A31AF6A" w14:textId="327F4133" w:rsidR="00F45347" w:rsidRDefault="00F45347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086899" w:history="1">
        <w:r w:rsidRPr="00834E73">
          <w:rPr>
            <w:rStyle w:val="Lienhypertexte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834E73">
          <w:rPr>
            <w:rStyle w:val="Lienhypertexte"/>
            <w:noProof/>
          </w:rPr>
          <w:t>Contenu du répertoire testContenuCDA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_Toc108086899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F235B7C" w14:textId="36603626" w:rsidR="00F45347" w:rsidRDefault="00F45347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086900" w:history="1">
        <w:r w:rsidRPr="00834E73">
          <w:rPr>
            <w:rStyle w:val="Lienhypertexte"/>
            <w:rFonts w:cs="Arial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834E73">
          <w:rPr>
            <w:rStyle w:val="Lienhypertexte"/>
            <w:rFonts w:cs="Arial"/>
            <w:noProof/>
          </w:rPr>
          <w:t>Arborescence générale du répertoire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_Toc108086900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79860E" w14:textId="23B01E98" w:rsidR="00F45347" w:rsidRDefault="00F45347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086901" w:history="1">
        <w:r w:rsidRPr="00834E73">
          <w:rPr>
            <w:rStyle w:val="Lienhypertexte"/>
            <w:rFonts w:cs="Arial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834E73">
          <w:rPr>
            <w:rStyle w:val="Lienhypertexte"/>
            <w:rFonts w:cs="Arial"/>
            <w:noProof/>
          </w:rPr>
          <w:t>Répertoire racine testContenuCDA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_Toc108086901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318910B" w14:textId="29BCCE10" w:rsidR="00F45347" w:rsidRDefault="00F45347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086902" w:history="1">
        <w:r w:rsidRPr="00834E73">
          <w:rPr>
            <w:rStyle w:val="Lienhypertexte"/>
            <w:noProof/>
          </w:rPr>
          <w:t>4.2.1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834E73">
          <w:rPr>
            <w:rStyle w:val="Lienhypertexte"/>
            <w:noProof/>
          </w:rPr>
          <w:t>Répertoire ExemplesCDA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_Toc108086902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0811130" w14:textId="3167EFB9" w:rsidR="00F45347" w:rsidRDefault="00F45347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086903" w:history="1">
        <w:r w:rsidRPr="00834E73">
          <w:rPr>
            <w:rStyle w:val="Lienhypertexte"/>
            <w:noProof/>
          </w:rPr>
          <w:t>4.2.2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834E73">
          <w:rPr>
            <w:rStyle w:val="Lienhypertexte"/>
            <w:noProof/>
          </w:rPr>
          <w:t>Répertoire FeuilleDeStyle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_Toc108086903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27D2F24" w14:textId="39E9C702" w:rsidR="00F45347" w:rsidRDefault="00F45347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086904" w:history="1">
        <w:r w:rsidRPr="00834E73">
          <w:rPr>
            <w:rStyle w:val="Lienhypertexte"/>
            <w:noProof/>
          </w:rPr>
          <w:t>4.2.3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834E73">
          <w:rPr>
            <w:rStyle w:val="Lienhypertexte"/>
            <w:noProof/>
          </w:rPr>
          <w:t>Répertoire infrastructure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_Toc108086904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861D3F" w14:textId="37F18CB3" w:rsidR="00F45347" w:rsidRDefault="00F45347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086905" w:history="1">
        <w:r w:rsidRPr="00834E73">
          <w:rPr>
            <w:rStyle w:val="Lienhypertexte"/>
            <w:noProof/>
          </w:rPr>
          <w:t>4.2.4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834E73">
          <w:rPr>
            <w:rStyle w:val="Lienhypertexte"/>
            <w:noProof/>
          </w:rPr>
          <w:t>Répertoire jeuxDeValeurs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_Toc108086905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F1CB0F7" w14:textId="1E597222" w:rsidR="00F45347" w:rsidRDefault="00F45347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086906" w:history="1">
        <w:r w:rsidRPr="00834E73">
          <w:rPr>
            <w:rStyle w:val="Lienhypertexte"/>
            <w:noProof/>
          </w:rPr>
          <w:t>4.2.5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834E73">
          <w:rPr>
            <w:rStyle w:val="Lienhypertexte"/>
            <w:noProof/>
          </w:rPr>
          <w:t>Répertoire schematrons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_Toc108086906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ABDAB40" w14:textId="5FA869DC" w:rsidR="00F45347" w:rsidRDefault="00F45347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086907" w:history="1">
        <w:r w:rsidRPr="00834E73">
          <w:rPr>
            <w:rStyle w:val="Lienhypertexte"/>
            <w:noProof/>
          </w:rPr>
          <w:t>4.2.6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834E73">
          <w:rPr>
            <w:rStyle w:val="Lienhypertexte"/>
            <w:noProof/>
          </w:rPr>
          <w:t>Répertoire schematrons/profils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_Toc108086907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95FA6F1" w14:textId="16055A4B" w:rsidR="00F45347" w:rsidRDefault="00F45347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086908" w:history="1">
        <w:r w:rsidRPr="00834E73">
          <w:rPr>
            <w:rStyle w:val="Lienhypertexte"/>
            <w:noProof/>
          </w:rPr>
          <w:t>4.2.7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834E73">
          <w:rPr>
            <w:rStyle w:val="Lienhypertexte"/>
            <w:noProof/>
          </w:rPr>
          <w:t>Répertoire schematrons/rapports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_Toc108086908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5944C96" w14:textId="00731D56" w:rsidR="00F45347" w:rsidRDefault="00F45347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086909" w:history="1">
        <w:r w:rsidRPr="00834E73">
          <w:rPr>
            <w:rStyle w:val="Lienhypertexte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834E73">
          <w:rPr>
            <w:rStyle w:val="Lienhypertexte"/>
            <w:noProof/>
          </w:rPr>
          <w:t>Procédure pour vérifier un document CDA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_Toc108086909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54AD296" w14:textId="39E6F3AF" w:rsidR="00F45347" w:rsidRDefault="00F45347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086910" w:history="1">
        <w:r w:rsidRPr="00834E73">
          <w:rPr>
            <w:rStyle w:val="Lienhypertexte"/>
            <w:rFonts w:cs="Arial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834E73">
          <w:rPr>
            <w:rStyle w:val="Lienhypertexte"/>
            <w:rFonts w:cs="Arial"/>
            <w:noProof/>
          </w:rPr>
          <w:t>Sélection du fichier CDA à tester et du schématron correspondant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_Toc108086910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27D91E4" w14:textId="0C56DD21" w:rsidR="00F45347" w:rsidRDefault="00F45347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086911" w:history="1">
        <w:r w:rsidRPr="00834E73">
          <w:rPr>
            <w:rStyle w:val="Lienhypertexte"/>
            <w:rFonts w:cs="Arial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834E73">
          <w:rPr>
            <w:rStyle w:val="Lienhypertexte"/>
            <w:rFonts w:cs="Arial"/>
            <w:noProof/>
          </w:rPr>
          <w:t>Lancement de la procédure de vérification de conformité du fichier CDA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_Toc108086911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652CA06" w14:textId="6AF22458" w:rsidR="00F45347" w:rsidRDefault="00F45347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086912" w:history="1">
        <w:r w:rsidRPr="00834E73">
          <w:rPr>
            <w:rStyle w:val="Lienhypertexte"/>
            <w:rFonts w:cs="Arial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834E73">
          <w:rPr>
            <w:rStyle w:val="Lienhypertexte"/>
            <w:rFonts w:cs="Arial"/>
            <w:noProof/>
          </w:rPr>
          <w:t>Visualisation des rapports de conformité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_Toc108086912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11CF4C3" w14:textId="6877CAD6" w:rsidR="00F45347" w:rsidRDefault="00F45347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086913" w:history="1">
        <w:r w:rsidRPr="00834E73">
          <w:rPr>
            <w:rStyle w:val="Lienhypertexte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834E73">
          <w:rPr>
            <w:rStyle w:val="Lienhypertexte"/>
            <w:noProof/>
          </w:rPr>
          <w:t>Convention de nommage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_Toc108086913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EE6B99A" w14:textId="1ACDFB89" w:rsidR="00F45347" w:rsidRDefault="00F45347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8086914" w:history="1">
        <w:r w:rsidRPr="00834E73">
          <w:rPr>
            <w:rStyle w:val="Lienhypertexte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834E73">
          <w:rPr>
            <w:rStyle w:val="Lienhypertexte"/>
            <w:noProof/>
          </w:rPr>
          <w:t>Historique des évolutions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_Toc108086914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5A7C3A3" w14:textId="346B1DD7" w:rsidR="00DE3F2E" w:rsidRPr="00E71056" w:rsidRDefault="00191843" w:rsidP="00DE3F2E">
      <w:pPr>
        <w:rPr>
          <w:rFonts w:asciiTheme="minorHAnsi" w:hAnsiTheme="minorHAnsi" w:cs="Arial"/>
        </w:rPr>
      </w:pPr>
      <w:r w:rsidRPr="0083235F">
        <w:rPr>
          <w:rFonts w:asciiTheme="minorHAnsi" w:hAnsiTheme="minorHAnsi" w:cs="Arial"/>
        </w:rPr>
        <w:fldChar w:fldCharType="end"/>
      </w:r>
    </w:p>
    <w:p w14:paraId="50092BEA" w14:textId="77777777" w:rsidR="008E0992" w:rsidRDefault="00DE3F2E" w:rsidP="00AD0D9C">
      <w:pPr>
        <w:pStyle w:val="Titre1"/>
        <w:rPr>
          <w:rFonts w:cs="Arial"/>
        </w:rPr>
      </w:pPr>
      <w:r w:rsidRPr="00CB2828">
        <w:rPr>
          <w:rFonts w:cs="Arial"/>
        </w:rPr>
        <w:br w:type="page"/>
      </w:r>
      <w:bookmarkStart w:id="2" w:name="_Toc108086896"/>
      <w:r w:rsidR="008E0992" w:rsidRPr="00AD0D9C">
        <w:lastRenderedPageBreak/>
        <w:t>Objet du document</w:t>
      </w:r>
      <w:bookmarkEnd w:id="2"/>
    </w:p>
    <w:p w14:paraId="0AE698D6" w14:textId="77777777" w:rsidR="00D351DF" w:rsidRPr="00906D9A" w:rsidRDefault="008E0992" w:rsidP="008E0992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Ce</w:t>
      </w:r>
      <w:r w:rsidR="00D351DF" w:rsidRPr="00906D9A">
        <w:rPr>
          <w:rFonts w:asciiTheme="minorHAnsi" w:hAnsiTheme="minorHAnsi"/>
          <w:sz w:val="20"/>
        </w:rPr>
        <w:t xml:space="preserve"> document expose l’organisation </w:t>
      </w:r>
      <w:r w:rsidR="000E4A66" w:rsidRPr="00906D9A">
        <w:rPr>
          <w:rFonts w:asciiTheme="minorHAnsi" w:hAnsiTheme="minorHAnsi"/>
          <w:sz w:val="20"/>
        </w:rPr>
        <w:t xml:space="preserve">et le contenu </w:t>
      </w:r>
      <w:r w:rsidR="00D351DF" w:rsidRPr="00906D9A">
        <w:rPr>
          <w:rFonts w:asciiTheme="minorHAnsi" w:hAnsiTheme="minorHAnsi"/>
          <w:sz w:val="20"/>
        </w:rPr>
        <w:t xml:space="preserve">du répertoire </w:t>
      </w:r>
      <w:r w:rsidR="00D351DF" w:rsidRPr="00906D9A">
        <w:rPr>
          <w:rFonts w:asciiTheme="minorHAnsi" w:hAnsiTheme="minorHAnsi"/>
          <w:b/>
          <w:i/>
          <w:sz w:val="20"/>
        </w:rPr>
        <w:t>testContenuCDA</w:t>
      </w:r>
      <w:r w:rsidR="00D351DF" w:rsidRPr="00906D9A">
        <w:rPr>
          <w:rFonts w:asciiTheme="minorHAnsi" w:hAnsiTheme="minorHAnsi"/>
          <w:sz w:val="20"/>
        </w:rPr>
        <w:t xml:space="preserve"> du Cadre d’interopérabilité des systèmes d’information de santé (CI-SIS).</w:t>
      </w:r>
    </w:p>
    <w:p w14:paraId="4B8201A3" w14:textId="77777777" w:rsidR="006F2735" w:rsidRPr="00906D9A" w:rsidRDefault="006F2735" w:rsidP="006F2735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Le répertoire </w:t>
      </w:r>
      <w:r w:rsidRPr="00906D9A">
        <w:rPr>
          <w:rFonts w:asciiTheme="minorHAnsi" w:hAnsiTheme="minorHAnsi"/>
          <w:b/>
          <w:i/>
          <w:sz w:val="20"/>
        </w:rPr>
        <w:t>testContenuCDA</w:t>
      </w:r>
      <w:r w:rsidRPr="00906D9A">
        <w:rPr>
          <w:rFonts w:asciiTheme="minorHAnsi" w:hAnsiTheme="minorHAnsi"/>
          <w:sz w:val="20"/>
        </w:rPr>
        <w:t xml:space="preserve"> fourni est compressé au format zip. Il doit être décompressé pour être correctement utilisable.</w:t>
      </w:r>
    </w:p>
    <w:p w14:paraId="5585B762" w14:textId="654B4B95" w:rsidR="006F2735" w:rsidRDefault="006F2735" w:rsidP="008E0992">
      <w:pPr>
        <w:rPr>
          <w:rFonts w:asciiTheme="minorHAnsi" w:hAnsiTheme="minorHAnsi"/>
          <w:sz w:val="20"/>
        </w:rPr>
      </w:pPr>
    </w:p>
    <w:p w14:paraId="149F6F12" w14:textId="3DCBA6C5" w:rsidR="00EE2D7C" w:rsidRPr="008C7E6A" w:rsidRDefault="00EE2D7C" w:rsidP="008C7E6A">
      <w:pPr>
        <w:pStyle w:val="Titre1"/>
      </w:pPr>
      <w:bookmarkStart w:id="3" w:name="_Toc108086897"/>
      <w:r w:rsidRPr="008C7E6A">
        <w:t>Récupération de l’outil testContenuCDA</w:t>
      </w:r>
      <w:bookmarkEnd w:id="3"/>
    </w:p>
    <w:p w14:paraId="48C9B306" w14:textId="7CE5D6C0" w:rsidR="005C04D6" w:rsidRDefault="005C04D6" w:rsidP="008E0992">
      <w:pPr>
        <w:rPr>
          <w:rFonts w:asciiTheme="minorHAnsi" w:hAnsiTheme="minorHAnsi"/>
          <w:sz w:val="20"/>
        </w:rPr>
      </w:pPr>
    </w:p>
    <w:p w14:paraId="186C8155" w14:textId="288EB059" w:rsidR="005C04D6" w:rsidRDefault="008C7BD3" w:rsidP="008E0992">
      <w:pPr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t xml:space="preserve">L’outil testContenuCDA est maintenant déposé sur </w:t>
      </w:r>
      <w:proofErr w:type="spellStart"/>
      <w:r>
        <w:rPr>
          <w:rFonts w:asciiTheme="minorHAnsi" w:hAnsiTheme="minorHAnsi"/>
          <w:sz w:val="20"/>
        </w:rPr>
        <w:t>Github</w:t>
      </w:r>
      <w:proofErr w:type="spellEnd"/>
      <w:r>
        <w:rPr>
          <w:rFonts w:asciiTheme="minorHAnsi" w:hAnsiTheme="minorHAnsi"/>
          <w:sz w:val="20"/>
        </w:rPr>
        <w:t>.</w:t>
      </w:r>
    </w:p>
    <w:p w14:paraId="051014F0" w14:textId="01D5A7D9" w:rsidR="008C7BD3" w:rsidRDefault="008C7BD3" w:rsidP="008E0992">
      <w:pPr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t>Pour le récupérer,</w:t>
      </w:r>
      <w:r w:rsidR="00DB292F">
        <w:rPr>
          <w:rFonts w:asciiTheme="minorHAnsi" w:hAnsiTheme="minorHAnsi"/>
          <w:sz w:val="20"/>
        </w:rPr>
        <w:t xml:space="preserve"> il faut </w:t>
      </w:r>
      <w:r w:rsidR="00F616CD">
        <w:rPr>
          <w:rFonts w:asciiTheme="minorHAnsi" w:hAnsiTheme="minorHAnsi"/>
          <w:sz w:val="20"/>
        </w:rPr>
        <w:t xml:space="preserve">aller sur </w:t>
      </w:r>
      <w:hyperlink r:id="rId10" w:history="1">
        <w:r w:rsidR="00F616CD" w:rsidRPr="002525DD">
          <w:rPr>
            <w:rStyle w:val="Lienhypertexte"/>
            <w:rFonts w:asciiTheme="minorHAnsi" w:hAnsiTheme="minorHAnsi"/>
            <w:sz w:val="20"/>
          </w:rPr>
          <w:t>https://github.com/ansforge/TestContenuCDA</w:t>
        </w:r>
      </w:hyperlink>
    </w:p>
    <w:p w14:paraId="63812A23" w14:textId="1DAC5AF5" w:rsidR="008C7BD3" w:rsidRDefault="00D31CA3" w:rsidP="008E0992">
      <w:pPr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t xml:space="preserve">Ensuite, pour le télécharger en zip, </w:t>
      </w:r>
      <w:r w:rsidR="003C0409">
        <w:rPr>
          <w:rFonts w:asciiTheme="minorHAnsi" w:hAnsiTheme="minorHAnsi"/>
          <w:sz w:val="20"/>
        </w:rPr>
        <w:t xml:space="preserve">il faut cliquer sur le </w:t>
      </w:r>
      <w:r w:rsidR="00B94919">
        <w:rPr>
          <w:rFonts w:asciiTheme="minorHAnsi" w:hAnsiTheme="minorHAnsi"/>
          <w:sz w:val="20"/>
        </w:rPr>
        <w:t xml:space="preserve">bouton vert </w:t>
      </w:r>
      <w:r w:rsidR="00A52BAB">
        <w:rPr>
          <w:rFonts w:asciiTheme="minorHAnsi" w:hAnsiTheme="minorHAnsi"/>
          <w:sz w:val="20"/>
        </w:rPr>
        <w:t xml:space="preserve"> </w:t>
      </w:r>
      <w:r w:rsidR="00B94919">
        <w:rPr>
          <w:noProof/>
        </w:rPr>
        <w:drawing>
          <wp:inline distT="0" distB="0" distL="0" distR="0" wp14:anchorId="5E8C3118" wp14:editId="7CFCE9E4">
            <wp:extent cx="435689" cy="219919"/>
            <wp:effectExtent l="0" t="0" r="2540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612" cy="23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BAB">
        <w:rPr>
          <w:rFonts w:asciiTheme="minorHAnsi" w:hAnsiTheme="minorHAnsi"/>
          <w:sz w:val="20"/>
        </w:rPr>
        <w:t xml:space="preserve"> puis download zip, </w:t>
      </w:r>
      <w:r w:rsidR="008C7E6A">
        <w:rPr>
          <w:rFonts w:asciiTheme="minorHAnsi" w:hAnsiTheme="minorHAnsi"/>
          <w:sz w:val="20"/>
        </w:rPr>
        <w:t>comme ceci :</w:t>
      </w:r>
    </w:p>
    <w:p w14:paraId="762EC309" w14:textId="690311A4" w:rsidR="008C7BD3" w:rsidRPr="00906D9A" w:rsidRDefault="008C7BD3" w:rsidP="008E0992">
      <w:pPr>
        <w:rPr>
          <w:rFonts w:asciiTheme="minorHAnsi" w:hAnsiTheme="minorHAnsi"/>
          <w:sz w:val="20"/>
        </w:rPr>
      </w:pPr>
      <w:r>
        <w:rPr>
          <w:noProof/>
        </w:rPr>
        <w:drawing>
          <wp:inline distT="0" distB="0" distL="0" distR="0" wp14:anchorId="35C8B697" wp14:editId="1F8500DE">
            <wp:extent cx="5760720" cy="294894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1D65" w14:textId="77777777" w:rsidR="008D6045" w:rsidRPr="00AD0D9C" w:rsidRDefault="008D6045" w:rsidP="00AD0D9C">
      <w:pPr>
        <w:pStyle w:val="Titre1"/>
      </w:pPr>
      <w:bookmarkStart w:id="4" w:name="_Toc108086898"/>
      <w:r w:rsidRPr="00AD0D9C">
        <w:t>Conformité d</w:t>
      </w:r>
      <w:r w:rsidR="00B829EF">
        <w:t>'</w:t>
      </w:r>
      <w:r w:rsidRPr="00AD0D9C">
        <w:t>un document médical</w:t>
      </w:r>
      <w:bookmarkEnd w:id="4"/>
    </w:p>
    <w:p w14:paraId="754969A7" w14:textId="77777777" w:rsidR="001142B0" w:rsidRPr="00906D9A" w:rsidRDefault="00C039BE" w:rsidP="00FC4796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Tout</w:t>
      </w:r>
      <w:r w:rsidR="008D6045" w:rsidRPr="00906D9A">
        <w:rPr>
          <w:rFonts w:asciiTheme="minorHAnsi" w:hAnsiTheme="minorHAnsi"/>
          <w:sz w:val="20"/>
        </w:rPr>
        <w:t xml:space="preserve"> document médical </w:t>
      </w:r>
      <w:r w:rsidR="006F2735" w:rsidRPr="00906D9A">
        <w:rPr>
          <w:rFonts w:asciiTheme="minorHAnsi" w:hAnsiTheme="minorHAnsi"/>
          <w:sz w:val="20"/>
        </w:rPr>
        <w:t xml:space="preserve">au format CDA </w:t>
      </w:r>
      <w:r w:rsidR="003A1F9F" w:rsidRPr="00906D9A">
        <w:rPr>
          <w:rFonts w:asciiTheme="minorHAnsi" w:hAnsiTheme="minorHAnsi"/>
          <w:sz w:val="20"/>
        </w:rPr>
        <w:t>R</w:t>
      </w:r>
      <w:r w:rsidR="006F2735" w:rsidRPr="00906D9A">
        <w:rPr>
          <w:rFonts w:asciiTheme="minorHAnsi" w:hAnsiTheme="minorHAnsi"/>
          <w:sz w:val="20"/>
        </w:rPr>
        <w:t xml:space="preserve">2 </w:t>
      </w:r>
      <w:r w:rsidR="008D6045" w:rsidRPr="00906D9A">
        <w:rPr>
          <w:rFonts w:asciiTheme="minorHAnsi" w:hAnsiTheme="minorHAnsi"/>
          <w:sz w:val="20"/>
        </w:rPr>
        <w:t>doit être conforme</w:t>
      </w:r>
      <w:r w:rsidR="00F66CAD" w:rsidRPr="00906D9A">
        <w:rPr>
          <w:rFonts w:asciiTheme="minorHAnsi" w:hAnsiTheme="minorHAnsi"/>
          <w:sz w:val="20"/>
        </w:rPr>
        <w:t xml:space="preserve"> </w:t>
      </w:r>
      <w:r w:rsidR="000E4A66" w:rsidRPr="00906D9A">
        <w:rPr>
          <w:rFonts w:asciiTheme="minorHAnsi" w:hAnsiTheme="minorHAnsi"/>
          <w:sz w:val="20"/>
        </w:rPr>
        <w:t>:</w:t>
      </w:r>
    </w:p>
    <w:p w14:paraId="1C673431" w14:textId="77777777" w:rsidR="008D6045" w:rsidRPr="00906D9A" w:rsidRDefault="008D6045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proofErr w:type="gramStart"/>
      <w:r w:rsidRPr="00906D9A">
        <w:rPr>
          <w:rFonts w:asciiTheme="minorHAnsi" w:hAnsiTheme="minorHAnsi"/>
          <w:b/>
          <w:sz w:val="20"/>
        </w:rPr>
        <w:t>au</w:t>
      </w:r>
      <w:proofErr w:type="gramEnd"/>
      <w:r w:rsidRPr="00906D9A">
        <w:rPr>
          <w:rFonts w:asciiTheme="minorHAnsi" w:hAnsiTheme="minorHAnsi"/>
          <w:b/>
          <w:sz w:val="20"/>
        </w:rPr>
        <w:t xml:space="preserve"> standard CDA</w:t>
      </w:r>
      <w:r w:rsidR="00940292" w:rsidRPr="00906D9A">
        <w:rPr>
          <w:rFonts w:asciiTheme="minorHAnsi" w:hAnsiTheme="minorHAnsi"/>
          <w:b/>
          <w:sz w:val="20"/>
        </w:rPr>
        <w:t xml:space="preserve"> </w:t>
      </w:r>
      <w:r w:rsidR="003A1F9F" w:rsidRPr="00906D9A">
        <w:rPr>
          <w:rFonts w:asciiTheme="minorHAnsi" w:hAnsiTheme="minorHAnsi"/>
          <w:b/>
          <w:sz w:val="20"/>
        </w:rPr>
        <w:t>R</w:t>
      </w:r>
      <w:r w:rsidR="00940292" w:rsidRPr="00906D9A">
        <w:rPr>
          <w:rFonts w:asciiTheme="minorHAnsi" w:hAnsiTheme="minorHAnsi"/>
          <w:b/>
          <w:sz w:val="20"/>
        </w:rPr>
        <w:t>2</w:t>
      </w:r>
      <w:r w:rsidR="001142B0" w:rsidRPr="00906D9A">
        <w:rPr>
          <w:rFonts w:asciiTheme="minorHAnsi" w:hAnsiTheme="minorHAnsi"/>
          <w:b/>
          <w:sz w:val="20"/>
        </w:rPr>
        <w:t xml:space="preserve"> utilisé pour les documents médicaux</w:t>
      </w:r>
      <w:r w:rsidR="005E05DC" w:rsidRPr="00906D9A">
        <w:rPr>
          <w:rFonts w:asciiTheme="minorHAnsi" w:hAnsiTheme="minorHAnsi"/>
          <w:b/>
          <w:sz w:val="20"/>
        </w:rPr>
        <w:t xml:space="preserve"> </w:t>
      </w:r>
      <w:r w:rsidR="005E05DC" w:rsidRPr="00906D9A">
        <w:rPr>
          <w:rFonts w:asciiTheme="minorHAnsi" w:hAnsiTheme="minorHAnsi"/>
          <w:sz w:val="20"/>
        </w:rPr>
        <w:t>(</w:t>
      </w:r>
      <w:r w:rsidRPr="00906D9A">
        <w:rPr>
          <w:rFonts w:asciiTheme="minorHAnsi" w:hAnsiTheme="minorHAnsi"/>
          <w:sz w:val="20"/>
        </w:rPr>
        <w:t xml:space="preserve">schéma xml </w:t>
      </w:r>
      <w:r w:rsidRPr="00906D9A">
        <w:rPr>
          <w:rFonts w:asciiTheme="minorHAnsi" w:hAnsiTheme="minorHAnsi"/>
          <w:i/>
          <w:sz w:val="20"/>
        </w:rPr>
        <w:t>CDA</w:t>
      </w:r>
      <w:r w:rsidR="00D36D17" w:rsidRPr="00906D9A">
        <w:rPr>
          <w:rFonts w:asciiTheme="minorHAnsi" w:hAnsiTheme="minorHAnsi"/>
          <w:i/>
          <w:sz w:val="20"/>
        </w:rPr>
        <w:t>_extended</w:t>
      </w:r>
      <w:r w:rsidRPr="00906D9A">
        <w:rPr>
          <w:rFonts w:asciiTheme="minorHAnsi" w:hAnsiTheme="minorHAnsi"/>
          <w:i/>
          <w:sz w:val="20"/>
        </w:rPr>
        <w:t>.xsd</w:t>
      </w:r>
      <w:r w:rsidR="005E05DC" w:rsidRPr="00906D9A">
        <w:rPr>
          <w:rFonts w:asciiTheme="minorHAnsi" w:hAnsiTheme="minorHAnsi"/>
          <w:i/>
          <w:sz w:val="20"/>
        </w:rPr>
        <w:t>)</w:t>
      </w:r>
      <w:r w:rsidRPr="00906D9A">
        <w:rPr>
          <w:rFonts w:asciiTheme="minorHAnsi" w:hAnsiTheme="minorHAnsi"/>
          <w:b/>
          <w:sz w:val="20"/>
        </w:rPr>
        <w:t>.</w:t>
      </w:r>
    </w:p>
    <w:p w14:paraId="3E49ED7B" w14:textId="77777777" w:rsidR="00100ADF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proofErr w:type="gramStart"/>
      <w:r w:rsidRPr="00906D9A">
        <w:rPr>
          <w:rFonts w:asciiTheme="minorHAnsi" w:hAnsiTheme="minorHAnsi"/>
          <w:b/>
          <w:sz w:val="20"/>
        </w:rPr>
        <w:t>aux</w:t>
      </w:r>
      <w:proofErr w:type="gramEnd"/>
      <w:r w:rsidRPr="00906D9A">
        <w:rPr>
          <w:rFonts w:asciiTheme="minorHAnsi" w:hAnsiTheme="minorHAnsi"/>
          <w:b/>
          <w:sz w:val="20"/>
        </w:rPr>
        <w:t xml:space="preserve"> spécifications internationales IHE de l’en-tête,</w:t>
      </w:r>
    </w:p>
    <w:p w14:paraId="35284B92" w14:textId="77777777" w:rsidR="00100ADF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proofErr w:type="gramStart"/>
      <w:r w:rsidRPr="00906D9A">
        <w:rPr>
          <w:rFonts w:asciiTheme="minorHAnsi" w:hAnsiTheme="minorHAnsi"/>
          <w:b/>
          <w:sz w:val="20"/>
        </w:rPr>
        <w:t>aux</w:t>
      </w:r>
      <w:proofErr w:type="gramEnd"/>
      <w:r w:rsidRPr="00906D9A">
        <w:rPr>
          <w:rFonts w:asciiTheme="minorHAnsi" w:hAnsiTheme="minorHAnsi"/>
          <w:b/>
          <w:sz w:val="20"/>
        </w:rPr>
        <w:t xml:space="preserve"> spécifications françaises de l’en-tête </w:t>
      </w:r>
      <w:r w:rsidRPr="00906D9A">
        <w:rPr>
          <w:rFonts w:asciiTheme="minorHAnsi" w:hAnsiTheme="minorHAnsi"/>
          <w:sz w:val="20"/>
        </w:rPr>
        <w:t xml:space="preserve">(Volet Structuration minimale des documents </w:t>
      </w:r>
      <w:r w:rsidR="004C5C88" w:rsidRPr="00906D9A">
        <w:rPr>
          <w:rFonts w:asciiTheme="minorHAnsi" w:hAnsiTheme="minorHAnsi"/>
          <w:sz w:val="20"/>
        </w:rPr>
        <w:t>de santé</w:t>
      </w:r>
      <w:r w:rsidRPr="00906D9A">
        <w:rPr>
          <w:rFonts w:asciiTheme="minorHAnsi" w:hAnsiTheme="minorHAnsi"/>
          <w:sz w:val="20"/>
        </w:rPr>
        <w:t>)</w:t>
      </w:r>
      <w:r w:rsidRPr="00906D9A">
        <w:rPr>
          <w:rFonts w:asciiTheme="minorHAnsi" w:hAnsiTheme="minorHAnsi"/>
          <w:b/>
          <w:sz w:val="20"/>
        </w:rPr>
        <w:t>,</w:t>
      </w:r>
    </w:p>
    <w:p w14:paraId="65E7E93E" w14:textId="77777777" w:rsidR="00100ADF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proofErr w:type="gramStart"/>
      <w:r w:rsidRPr="00906D9A">
        <w:rPr>
          <w:rFonts w:asciiTheme="minorHAnsi" w:hAnsiTheme="minorHAnsi"/>
          <w:b/>
          <w:sz w:val="20"/>
        </w:rPr>
        <w:t>aux</w:t>
      </w:r>
      <w:proofErr w:type="gramEnd"/>
      <w:r w:rsidRPr="00906D9A">
        <w:rPr>
          <w:rFonts w:asciiTheme="minorHAnsi" w:hAnsiTheme="minorHAnsi"/>
          <w:b/>
          <w:sz w:val="20"/>
        </w:rPr>
        <w:t xml:space="preserve"> spécifications internationales IHE du corps (sections, entrées et jeux de valeurs),</w:t>
      </w:r>
    </w:p>
    <w:p w14:paraId="0CEBDB20" w14:textId="77777777" w:rsidR="00100ADF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proofErr w:type="gramStart"/>
      <w:r w:rsidRPr="00906D9A">
        <w:rPr>
          <w:rFonts w:asciiTheme="minorHAnsi" w:hAnsiTheme="minorHAnsi"/>
          <w:b/>
          <w:sz w:val="20"/>
        </w:rPr>
        <w:t>aux</w:t>
      </w:r>
      <w:proofErr w:type="gramEnd"/>
      <w:r w:rsidRPr="00906D9A">
        <w:rPr>
          <w:rFonts w:asciiTheme="minorHAnsi" w:hAnsiTheme="minorHAnsi"/>
          <w:b/>
          <w:sz w:val="20"/>
        </w:rPr>
        <w:t xml:space="preserve"> spécifications françaises du corps (sections, entrées et jeux de valeurs) </w:t>
      </w:r>
      <w:r w:rsidRPr="00906D9A">
        <w:rPr>
          <w:rFonts w:asciiTheme="minorHAnsi" w:hAnsiTheme="minorHAnsi"/>
          <w:sz w:val="20"/>
        </w:rPr>
        <w:t>(Volet Modèles de contenus CDA)</w:t>
      </w:r>
      <w:r w:rsidRPr="00906D9A">
        <w:rPr>
          <w:rFonts w:asciiTheme="minorHAnsi" w:hAnsiTheme="minorHAnsi"/>
          <w:b/>
          <w:sz w:val="20"/>
        </w:rPr>
        <w:t>,</w:t>
      </w:r>
    </w:p>
    <w:p w14:paraId="4F4207CE" w14:textId="77777777" w:rsidR="00100ADF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proofErr w:type="gramStart"/>
      <w:r w:rsidRPr="00906D9A">
        <w:rPr>
          <w:rFonts w:asciiTheme="minorHAnsi" w:hAnsiTheme="minorHAnsi"/>
          <w:b/>
          <w:sz w:val="20"/>
        </w:rPr>
        <w:t>aux</w:t>
      </w:r>
      <w:proofErr w:type="gramEnd"/>
      <w:r w:rsidRPr="00906D9A">
        <w:rPr>
          <w:rFonts w:asciiTheme="minorHAnsi" w:hAnsiTheme="minorHAnsi"/>
          <w:b/>
          <w:sz w:val="20"/>
        </w:rPr>
        <w:t xml:space="preserve"> spécifications </w:t>
      </w:r>
      <w:r w:rsidR="00353D9D" w:rsidRPr="00906D9A">
        <w:rPr>
          <w:rFonts w:asciiTheme="minorHAnsi" w:hAnsiTheme="minorHAnsi"/>
          <w:b/>
          <w:sz w:val="20"/>
        </w:rPr>
        <w:t>françaises du corps (</w:t>
      </w:r>
      <w:r w:rsidRPr="00906D9A">
        <w:rPr>
          <w:rFonts w:asciiTheme="minorHAnsi" w:hAnsiTheme="minorHAnsi"/>
          <w:b/>
          <w:sz w:val="20"/>
        </w:rPr>
        <w:t>sections et entrées créées par l’A</w:t>
      </w:r>
      <w:r w:rsidR="00322020" w:rsidRPr="00906D9A">
        <w:rPr>
          <w:rFonts w:asciiTheme="minorHAnsi" w:hAnsiTheme="minorHAnsi"/>
          <w:b/>
          <w:sz w:val="20"/>
        </w:rPr>
        <w:t>N</w:t>
      </w:r>
      <w:r w:rsidRPr="00906D9A">
        <w:rPr>
          <w:rFonts w:asciiTheme="minorHAnsi" w:hAnsiTheme="minorHAnsi"/>
          <w:b/>
          <w:sz w:val="20"/>
        </w:rPr>
        <w:t>S pour les volets français</w:t>
      </w:r>
      <w:r w:rsidR="00353D9D" w:rsidRPr="00906D9A">
        <w:rPr>
          <w:rFonts w:asciiTheme="minorHAnsi" w:hAnsiTheme="minorHAnsi"/>
          <w:b/>
          <w:sz w:val="20"/>
        </w:rPr>
        <w:t>)</w:t>
      </w:r>
      <w:r w:rsidRPr="00906D9A">
        <w:rPr>
          <w:rFonts w:asciiTheme="minorHAnsi" w:hAnsiTheme="minorHAnsi"/>
          <w:b/>
          <w:sz w:val="20"/>
        </w:rPr>
        <w:t xml:space="preserve"> </w:t>
      </w:r>
      <w:r w:rsidRPr="00906D9A">
        <w:rPr>
          <w:rFonts w:asciiTheme="minorHAnsi" w:hAnsiTheme="minorHAnsi"/>
          <w:sz w:val="20"/>
        </w:rPr>
        <w:t>(Volet Modèles de contenus CDA)</w:t>
      </w:r>
      <w:r w:rsidRPr="00906D9A">
        <w:rPr>
          <w:rFonts w:asciiTheme="minorHAnsi" w:hAnsiTheme="minorHAnsi"/>
          <w:b/>
          <w:sz w:val="20"/>
        </w:rPr>
        <w:t>,</w:t>
      </w:r>
    </w:p>
    <w:p w14:paraId="333257FB" w14:textId="77777777" w:rsidR="006F2735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proofErr w:type="gramStart"/>
      <w:r w:rsidRPr="00906D9A">
        <w:rPr>
          <w:rFonts w:asciiTheme="minorHAnsi" w:hAnsiTheme="minorHAnsi"/>
          <w:b/>
          <w:sz w:val="20"/>
        </w:rPr>
        <w:t>aux</w:t>
      </w:r>
      <w:proofErr w:type="gramEnd"/>
      <w:r w:rsidRPr="00906D9A">
        <w:rPr>
          <w:rFonts w:asciiTheme="minorHAnsi" w:hAnsiTheme="minorHAnsi"/>
          <w:b/>
          <w:sz w:val="20"/>
        </w:rPr>
        <w:t xml:space="preserve"> spécifications d’un document (en-tête et corps) </w:t>
      </w:r>
      <w:r w:rsidRPr="00906D9A">
        <w:rPr>
          <w:rFonts w:asciiTheme="minorHAnsi" w:hAnsiTheme="minorHAnsi"/>
          <w:sz w:val="20"/>
        </w:rPr>
        <w:t>(Volet du document)</w:t>
      </w:r>
    </w:p>
    <w:p w14:paraId="2D661279" w14:textId="77777777" w:rsidR="00100ADF" w:rsidRPr="00906D9A" w:rsidRDefault="00100ADF" w:rsidP="006F2735">
      <w:pPr>
        <w:rPr>
          <w:rFonts w:asciiTheme="minorHAnsi" w:hAnsiTheme="minorHAnsi"/>
          <w:sz w:val="20"/>
        </w:rPr>
      </w:pPr>
    </w:p>
    <w:p w14:paraId="3FDF8113" w14:textId="77777777" w:rsidR="006F2735" w:rsidRPr="00906D9A" w:rsidRDefault="006F2735" w:rsidP="006F2735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lastRenderedPageBreak/>
        <w:t xml:space="preserve">Le répertoire </w:t>
      </w:r>
      <w:r w:rsidRPr="00906D9A">
        <w:rPr>
          <w:rFonts w:asciiTheme="minorHAnsi" w:hAnsiTheme="minorHAnsi"/>
          <w:b/>
          <w:sz w:val="20"/>
        </w:rPr>
        <w:t xml:space="preserve">testContenuCDA </w:t>
      </w:r>
      <w:r w:rsidRPr="00906D9A">
        <w:rPr>
          <w:rFonts w:asciiTheme="minorHAnsi" w:hAnsiTheme="minorHAnsi"/>
          <w:sz w:val="20"/>
        </w:rPr>
        <w:t xml:space="preserve">contient </w:t>
      </w:r>
      <w:r w:rsidR="004C5C88" w:rsidRPr="00906D9A">
        <w:rPr>
          <w:rFonts w:asciiTheme="minorHAnsi" w:hAnsiTheme="minorHAnsi"/>
          <w:sz w:val="20"/>
        </w:rPr>
        <w:t>un</w:t>
      </w:r>
      <w:r w:rsidRPr="00906D9A">
        <w:rPr>
          <w:rFonts w:asciiTheme="minorHAnsi" w:hAnsiTheme="minorHAnsi"/>
          <w:sz w:val="20"/>
        </w:rPr>
        <w:t xml:space="preserve"> outil permettant de vérifier la conformité d’un document médical</w:t>
      </w:r>
      <w:r w:rsidR="003A1F9F" w:rsidRPr="00906D9A">
        <w:rPr>
          <w:rFonts w:asciiTheme="minorHAnsi" w:hAnsiTheme="minorHAnsi"/>
          <w:sz w:val="20"/>
        </w:rPr>
        <w:t xml:space="preserve"> au format CDA R2</w:t>
      </w:r>
      <w:r w:rsidRPr="00906D9A">
        <w:rPr>
          <w:rFonts w:asciiTheme="minorHAnsi" w:hAnsiTheme="minorHAnsi"/>
          <w:sz w:val="20"/>
        </w:rPr>
        <w:t>.</w:t>
      </w:r>
    </w:p>
    <w:p w14:paraId="7C679CED" w14:textId="77777777" w:rsidR="00EF257A" w:rsidRPr="00906D9A" w:rsidRDefault="00EF257A" w:rsidP="006F2735">
      <w:pPr>
        <w:rPr>
          <w:rFonts w:asciiTheme="minorHAnsi" w:hAnsiTheme="minorHAnsi"/>
          <w:sz w:val="20"/>
        </w:rPr>
      </w:pPr>
    </w:p>
    <w:p w14:paraId="2DFC26EF" w14:textId="77777777" w:rsidR="006F2735" w:rsidRPr="00906D9A" w:rsidRDefault="006F2735" w:rsidP="006F2735">
      <w:pPr>
        <w:rPr>
          <w:rFonts w:asciiTheme="minorHAnsi" w:hAnsiTheme="minorHAnsi"/>
          <w:sz w:val="20"/>
        </w:rPr>
      </w:pPr>
    </w:p>
    <w:p w14:paraId="3D6E7BF6" w14:textId="77777777" w:rsidR="006F2735" w:rsidRDefault="006F2735">
      <w:pPr>
        <w:spacing w:after="0"/>
        <w:jc w:val="left"/>
        <w:rPr>
          <w:rFonts w:cs="Arial"/>
          <w:b/>
          <w:bCs/>
          <w:sz w:val="42"/>
          <w:szCs w:val="28"/>
        </w:rPr>
      </w:pPr>
      <w:r>
        <w:rPr>
          <w:rFonts w:cs="Arial"/>
        </w:rPr>
        <w:br w:type="page"/>
      </w:r>
    </w:p>
    <w:p w14:paraId="52965DBD" w14:textId="77777777" w:rsidR="003C4016" w:rsidRPr="00AD0D9C" w:rsidRDefault="008E0992" w:rsidP="00AD0D9C">
      <w:pPr>
        <w:pStyle w:val="Titre1"/>
      </w:pPr>
      <w:bookmarkStart w:id="5" w:name="_Toc108086899"/>
      <w:r w:rsidRPr="00AD0D9C">
        <w:lastRenderedPageBreak/>
        <w:t>Contenu du répertoire testContenuCDA</w:t>
      </w:r>
      <w:bookmarkEnd w:id="5"/>
    </w:p>
    <w:p w14:paraId="6D96FF8A" w14:textId="77777777" w:rsidR="00780452" w:rsidRDefault="00244EB1" w:rsidP="004C6461">
      <w:pPr>
        <w:pStyle w:val="Titre2"/>
        <w:rPr>
          <w:rFonts w:cs="Arial"/>
        </w:rPr>
      </w:pPr>
      <w:bookmarkStart w:id="6" w:name="_Toc108086900"/>
      <w:r>
        <w:rPr>
          <w:rFonts w:cs="Arial"/>
        </w:rPr>
        <w:t>A</w:t>
      </w:r>
      <w:r w:rsidR="00780452">
        <w:rPr>
          <w:rFonts w:cs="Arial"/>
        </w:rPr>
        <w:t>rborescence</w:t>
      </w:r>
      <w:r>
        <w:rPr>
          <w:rFonts w:cs="Arial"/>
        </w:rPr>
        <w:t xml:space="preserve"> </w:t>
      </w:r>
      <w:r w:rsidR="00804514">
        <w:rPr>
          <w:rFonts w:cs="Arial"/>
        </w:rPr>
        <w:t xml:space="preserve">générale </w:t>
      </w:r>
      <w:r>
        <w:rPr>
          <w:rFonts w:cs="Arial"/>
        </w:rPr>
        <w:t>du répertoire</w:t>
      </w:r>
      <w:bookmarkEnd w:id="6"/>
    </w:p>
    <w:p w14:paraId="54D62FD7" w14:textId="77777777" w:rsidR="00244EB1" w:rsidRPr="00906D9A" w:rsidRDefault="00244EB1" w:rsidP="00F300BE">
      <w:pPr>
        <w:rPr>
          <w:rFonts w:asciiTheme="minorHAnsi" w:hAnsiTheme="minorHAnsi"/>
          <w:sz w:val="20"/>
        </w:rPr>
      </w:pPr>
    </w:p>
    <w:p w14:paraId="37F63BB9" w14:textId="77777777" w:rsidR="008E0992" w:rsidRPr="00906D9A" w:rsidRDefault="008E0992" w:rsidP="00F300BE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Le répertoire </w:t>
      </w:r>
      <w:r w:rsidRPr="00906D9A">
        <w:rPr>
          <w:rFonts w:asciiTheme="minorHAnsi" w:hAnsiTheme="minorHAnsi"/>
          <w:i/>
          <w:sz w:val="20"/>
        </w:rPr>
        <w:t>testContenuCDA</w:t>
      </w:r>
      <w:r w:rsidRPr="00906D9A">
        <w:rPr>
          <w:rFonts w:asciiTheme="minorHAnsi" w:hAnsiTheme="minorHAnsi"/>
          <w:sz w:val="20"/>
        </w:rPr>
        <w:t xml:space="preserve"> est compressé au format zip.</w:t>
      </w:r>
    </w:p>
    <w:p w14:paraId="7C5E0244" w14:textId="77777777" w:rsidR="008E0992" w:rsidRPr="00906D9A" w:rsidRDefault="008E0992" w:rsidP="00F300BE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La décompression dans un environnement </w:t>
      </w:r>
      <w:proofErr w:type="spellStart"/>
      <w:r w:rsidRPr="00906D9A">
        <w:rPr>
          <w:rFonts w:asciiTheme="minorHAnsi" w:hAnsiTheme="minorHAnsi"/>
          <w:sz w:val="20"/>
        </w:rPr>
        <w:t>windows</w:t>
      </w:r>
      <w:proofErr w:type="spellEnd"/>
      <w:r w:rsidRPr="00906D9A">
        <w:rPr>
          <w:rFonts w:asciiTheme="minorHAnsi" w:hAnsiTheme="minorHAnsi"/>
          <w:sz w:val="20"/>
        </w:rPr>
        <w:t xml:space="preserve"> produit </w:t>
      </w:r>
      <w:r w:rsidR="00F9165A" w:rsidRPr="00906D9A">
        <w:rPr>
          <w:rFonts w:asciiTheme="minorHAnsi" w:hAnsiTheme="minorHAnsi"/>
          <w:sz w:val="20"/>
        </w:rPr>
        <w:t>l’</w:t>
      </w:r>
      <w:r w:rsidRPr="00906D9A">
        <w:rPr>
          <w:rFonts w:asciiTheme="minorHAnsi" w:hAnsiTheme="minorHAnsi"/>
          <w:sz w:val="20"/>
        </w:rPr>
        <w:t>arborescence</w:t>
      </w:r>
      <w:r w:rsidR="00F9165A" w:rsidRPr="00906D9A">
        <w:rPr>
          <w:rFonts w:asciiTheme="minorHAnsi" w:hAnsiTheme="minorHAnsi"/>
          <w:sz w:val="20"/>
        </w:rPr>
        <w:t xml:space="preserve"> présentée </w:t>
      </w:r>
      <w:r w:rsidR="00146A9F" w:rsidRPr="00906D9A">
        <w:rPr>
          <w:rFonts w:asciiTheme="minorHAnsi" w:hAnsiTheme="minorHAnsi"/>
          <w:sz w:val="20"/>
        </w:rPr>
        <w:t xml:space="preserve">ci-dessous </w:t>
      </w:r>
      <w:r w:rsidRPr="00906D9A">
        <w:rPr>
          <w:rFonts w:asciiTheme="minorHAnsi" w:hAnsiTheme="minorHAnsi"/>
          <w:sz w:val="20"/>
        </w:rPr>
        <w:t>:</w:t>
      </w:r>
    </w:p>
    <w:p w14:paraId="3D89F7A5" w14:textId="77777777" w:rsidR="00244EB1" w:rsidRPr="00906D9A" w:rsidRDefault="00244EB1" w:rsidP="00F300BE">
      <w:pPr>
        <w:rPr>
          <w:rFonts w:asciiTheme="minorHAnsi" w:hAnsiTheme="minorHAnsi"/>
          <w:sz w:val="20"/>
        </w:rPr>
      </w:pPr>
    </w:p>
    <w:p w14:paraId="70EE420A" w14:textId="77777777" w:rsidR="00780452" w:rsidRPr="00F300BE" w:rsidRDefault="00D4771E" w:rsidP="00791225">
      <w:pPr>
        <w:keepNext/>
        <w:jc w:val="center"/>
        <w:rPr>
          <w:i/>
        </w:rPr>
      </w:pPr>
      <w:r w:rsidRPr="00D4771E">
        <w:rPr>
          <w:i/>
          <w:noProof/>
          <w:lang w:eastAsia="fr-FR" w:bidi="ar-SA"/>
        </w:rPr>
        <w:drawing>
          <wp:inline distT="0" distB="0" distL="0" distR="0" wp14:anchorId="57396CF3" wp14:editId="429E5C86">
            <wp:extent cx="1587582" cy="455953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7582" cy="45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764F" w14:textId="77777777" w:rsidR="007F2530" w:rsidRPr="00E71056" w:rsidRDefault="007F2530" w:rsidP="00F300BE">
      <w:pPr>
        <w:jc w:val="center"/>
        <w:rPr>
          <w:rFonts w:asciiTheme="minorHAnsi" w:hAnsiTheme="minorHAnsi"/>
          <w:b/>
          <w:i/>
          <w:color w:val="0070C0"/>
          <w:sz w:val="18"/>
        </w:rPr>
      </w:pPr>
      <w:r w:rsidRPr="00E71056">
        <w:rPr>
          <w:rFonts w:asciiTheme="minorHAnsi" w:hAnsiTheme="minorHAnsi"/>
          <w:b/>
          <w:color w:val="0070C0"/>
          <w:sz w:val="18"/>
        </w:rPr>
        <w:t xml:space="preserve">Arborescence du répertoire </w:t>
      </w:r>
      <w:r w:rsidRPr="00E71056">
        <w:rPr>
          <w:rFonts w:asciiTheme="minorHAnsi" w:hAnsiTheme="minorHAnsi"/>
          <w:b/>
          <w:i/>
          <w:color w:val="0070C0"/>
          <w:sz w:val="18"/>
        </w:rPr>
        <w:t>testContenuCDA</w:t>
      </w:r>
    </w:p>
    <w:p w14:paraId="658FBE7E" w14:textId="77777777" w:rsidR="00F300BE" w:rsidRPr="00906D9A" w:rsidRDefault="00F300BE" w:rsidP="008E0992">
      <w:pPr>
        <w:rPr>
          <w:rFonts w:asciiTheme="minorHAnsi" w:hAnsiTheme="minorHAnsi"/>
          <w:sz w:val="20"/>
        </w:rPr>
      </w:pPr>
    </w:p>
    <w:p w14:paraId="568BC31C" w14:textId="77777777" w:rsidR="007A535E" w:rsidRPr="007A535E" w:rsidRDefault="007A535E" w:rsidP="007A535E">
      <w:pPr>
        <w:rPr>
          <w:rFonts w:asciiTheme="minorHAnsi" w:hAnsiTheme="minorHAnsi"/>
          <w:b/>
          <w:sz w:val="20"/>
        </w:rPr>
      </w:pPr>
      <w:r w:rsidRPr="007A535E">
        <w:rPr>
          <w:rFonts w:asciiTheme="minorHAnsi" w:hAnsiTheme="minorHAnsi"/>
          <w:b/>
          <w:color w:val="0070C0"/>
          <w:sz w:val="20"/>
        </w:rPr>
        <w:t xml:space="preserve">IMPORTANT : </w:t>
      </w:r>
      <w:r w:rsidRPr="007A535E">
        <w:rPr>
          <w:rFonts w:asciiTheme="minorHAnsi" w:hAnsiTheme="minorHAnsi"/>
          <w:b/>
          <w:sz w:val="20"/>
        </w:rPr>
        <w:t xml:space="preserve">Il est impératif de </w:t>
      </w:r>
      <w:r>
        <w:rPr>
          <w:rFonts w:asciiTheme="minorHAnsi" w:hAnsiTheme="minorHAnsi"/>
          <w:b/>
          <w:sz w:val="20"/>
        </w:rPr>
        <w:t>ne pas modifier</w:t>
      </w:r>
      <w:r w:rsidRPr="007A535E">
        <w:rPr>
          <w:rFonts w:asciiTheme="minorHAnsi" w:hAnsiTheme="minorHAnsi"/>
          <w:b/>
          <w:sz w:val="20"/>
        </w:rPr>
        <w:t xml:space="preserve"> cette arborescence et les noms des répertoires </w:t>
      </w:r>
      <w:r w:rsidR="00B668E0">
        <w:rPr>
          <w:rFonts w:asciiTheme="minorHAnsi" w:hAnsiTheme="minorHAnsi"/>
          <w:b/>
          <w:sz w:val="20"/>
        </w:rPr>
        <w:t xml:space="preserve">et des fichiers </w:t>
      </w:r>
      <w:r w:rsidRPr="007A535E">
        <w:rPr>
          <w:rFonts w:asciiTheme="minorHAnsi" w:hAnsiTheme="minorHAnsi"/>
          <w:b/>
          <w:sz w:val="20"/>
        </w:rPr>
        <w:t xml:space="preserve">pour le </w:t>
      </w:r>
      <w:r w:rsidR="00B668E0">
        <w:rPr>
          <w:rFonts w:asciiTheme="minorHAnsi" w:hAnsiTheme="minorHAnsi"/>
          <w:b/>
          <w:sz w:val="20"/>
        </w:rPr>
        <w:t xml:space="preserve">bon </w:t>
      </w:r>
      <w:r w:rsidRPr="007A535E">
        <w:rPr>
          <w:rFonts w:asciiTheme="minorHAnsi" w:hAnsiTheme="minorHAnsi"/>
          <w:b/>
          <w:sz w:val="20"/>
        </w:rPr>
        <w:t>fonctionnement de cet outil.</w:t>
      </w:r>
    </w:p>
    <w:p w14:paraId="4AC8F31F" w14:textId="77777777" w:rsidR="00804514" w:rsidRPr="00B668E0" w:rsidRDefault="007A535E" w:rsidP="008E0992">
      <w:pPr>
        <w:rPr>
          <w:rFonts w:asciiTheme="minorHAnsi" w:hAnsiTheme="minorHAnsi"/>
          <w:b/>
          <w:color w:val="0070C0"/>
          <w:sz w:val="20"/>
        </w:rPr>
      </w:pPr>
      <w:r w:rsidRPr="00B668E0">
        <w:rPr>
          <w:rFonts w:asciiTheme="minorHAnsi" w:hAnsiTheme="minorHAnsi"/>
          <w:b/>
          <w:color w:val="0070C0"/>
          <w:sz w:val="20"/>
        </w:rPr>
        <w:t xml:space="preserve">Vous pouvez ajouter </w:t>
      </w:r>
      <w:r w:rsidR="00B668E0" w:rsidRPr="00B668E0">
        <w:rPr>
          <w:rFonts w:asciiTheme="minorHAnsi" w:hAnsiTheme="minorHAnsi"/>
          <w:b/>
          <w:color w:val="0070C0"/>
          <w:sz w:val="20"/>
        </w:rPr>
        <w:t>vo</w:t>
      </w:r>
      <w:r w:rsidRPr="00B668E0">
        <w:rPr>
          <w:rFonts w:asciiTheme="minorHAnsi" w:hAnsiTheme="minorHAnsi"/>
          <w:b/>
          <w:color w:val="0070C0"/>
          <w:sz w:val="20"/>
        </w:rPr>
        <w:t xml:space="preserve">s fichiers CDA à tester dans le répertoire </w:t>
      </w:r>
      <w:r w:rsidR="00B668E0" w:rsidRPr="00B668E0">
        <w:rPr>
          <w:rFonts w:asciiTheme="minorHAnsi" w:hAnsiTheme="minorHAnsi"/>
          <w:b/>
          <w:color w:val="0070C0"/>
          <w:sz w:val="20"/>
        </w:rPr>
        <w:t>racine</w:t>
      </w:r>
      <w:r w:rsidRPr="00B668E0">
        <w:rPr>
          <w:rFonts w:asciiTheme="minorHAnsi" w:hAnsiTheme="minorHAnsi"/>
          <w:b/>
          <w:color w:val="0070C0"/>
          <w:sz w:val="20"/>
        </w:rPr>
        <w:t>.</w:t>
      </w:r>
    </w:p>
    <w:p w14:paraId="1A23BFF6" w14:textId="77777777" w:rsidR="00780452" w:rsidRPr="00EC46E4" w:rsidRDefault="00780452" w:rsidP="00110A82">
      <w:pPr>
        <w:pStyle w:val="Titre2"/>
        <w:pageBreakBefore/>
        <w:rPr>
          <w:rFonts w:cs="Arial"/>
        </w:rPr>
      </w:pPr>
      <w:bookmarkStart w:id="7" w:name="_Toc108086901"/>
      <w:r w:rsidRPr="00EC46E4">
        <w:rPr>
          <w:rFonts w:cs="Arial"/>
        </w:rPr>
        <w:lastRenderedPageBreak/>
        <w:t xml:space="preserve">Répertoire </w:t>
      </w:r>
      <w:r w:rsidR="00B7044A" w:rsidRPr="00EC46E4">
        <w:rPr>
          <w:rFonts w:cs="Arial"/>
        </w:rPr>
        <w:t xml:space="preserve">racine </w:t>
      </w:r>
      <w:r w:rsidRPr="00EC46E4">
        <w:rPr>
          <w:rFonts w:cs="Arial"/>
        </w:rPr>
        <w:t>testContenuCDA</w:t>
      </w:r>
      <w:bookmarkEnd w:id="7"/>
    </w:p>
    <w:p w14:paraId="6887EFB8" w14:textId="77777777" w:rsidR="002401DE" w:rsidRPr="00906D9A" w:rsidRDefault="00780452" w:rsidP="00F300BE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Ce répertoire contient</w:t>
      </w:r>
      <w:r w:rsidR="00F66CAD" w:rsidRPr="00906D9A">
        <w:rPr>
          <w:rFonts w:asciiTheme="minorHAnsi" w:hAnsiTheme="minorHAnsi"/>
          <w:sz w:val="20"/>
        </w:rPr>
        <w:t xml:space="preserve"> </w:t>
      </w:r>
      <w:r w:rsidR="002401DE" w:rsidRPr="00906D9A">
        <w:rPr>
          <w:rFonts w:asciiTheme="minorHAnsi" w:hAnsiTheme="minorHAnsi"/>
          <w:sz w:val="20"/>
        </w:rPr>
        <w:t>:</w:t>
      </w:r>
    </w:p>
    <w:p w14:paraId="42045E41" w14:textId="77777777" w:rsidR="002401DE" w:rsidRPr="00906D9A" w:rsidRDefault="00804514" w:rsidP="00804514">
      <w:pPr>
        <w:pStyle w:val="Paragraphedeliste"/>
        <w:numPr>
          <w:ilvl w:val="0"/>
          <w:numId w:val="2"/>
        </w:numPr>
        <w:ind w:left="426"/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Le</w:t>
      </w:r>
      <w:r w:rsidR="002401DE" w:rsidRPr="00906D9A">
        <w:rPr>
          <w:rFonts w:asciiTheme="minorHAnsi" w:hAnsiTheme="minorHAnsi"/>
          <w:sz w:val="20"/>
        </w:rPr>
        <w:t xml:space="preserve"> présent </w:t>
      </w:r>
      <w:r w:rsidR="00BD3148" w:rsidRPr="00906D9A">
        <w:rPr>
          <w:rFonts w:asciiTheme="minorHAnsi" w:hAnsiTheme="minorHAnsi"/>
          <w:sz w:val="20"/>
        </w:rPr>
        <w:t>document</w:t>
      </w:r>
      <w:r w:rsidRPr="00906D9A">
        <w:rPr>
          <w:rFonts w:asciiTheme="minorHAnsi" w:hAnsiTheme="minorHAnsi"/>
          <w:sz w:val="20"/>
        </w:rPr>
        <w:t xml:space="preserve"> « 00 CI-SIS_TEST-CDA-LISEZ-MOI_v</w:t>
      </w:r>
      <w:r w:rsidRPr="00906D9A">
        <w:rPr>
          <w:rFonts w:asciiTheme="minorHAnsi" w:hAnsiTheme="minorHAnsi"/>
          <w:color w:val="808080" w:themeColor="background1" w:themeShade="80"/>
          <w:sz w:val="20"/>
        </w:rPr>
        <w:t>X</w:t>
      </w:r>
      <w:r w:rsidRPr="00906D9A">
        <w:rPr>
          <w:rFonts w:asciiTheme="minorHAnsi" w:hAnsiTheme="minorHAnsi"/>
          <w:sz w:val="20"/>
        </w:rPr>
        <w:t>.</w:t>
      </w:r>
      <w:r w:rsidRPr="00906D9A">
        <w:rPr>
          <w:rFonts w:asciiTheme="minorHAnsi" w:hAnsiTheme="minorHAnsi"/>
          <w:color w:val="808080" w:themeColor="background1" w:themeShade="80"/>
          <w:sz w:val="20"/>
        </w:rPr>
        <w:t>XX</w:t>
      </w:r>
      <w:r w:rsidRPr="00906D9A">
        <w:rPr>
          <w:rFonts w:asciiTheme="minorHAnsi" w:hAnsiTheme="minorHAnsi"/>
          <w:sz w:val="20"/>
        </w:rPr>
        <w:t>.docx »</w:t>
      </w:r>
      <w:r w:rsidR="00BD3148" w:rsidRPr="00906D9A">
        <w:rPr>
          <w:rFonts w:asciiTheme="minorHAnsi" w:hAnsiTheme="minorHAnsi"/>
          <w:sz w:val="20"/>
        </w:rPr>
        <w:t>.</w:t>
      </w:r>
    </w:p>
    <w:p w14:paraId="3CA0B97B" w14:textId="77777777" w:rsidR="00804514" w:rsidRPr="00906D9A" w:rsidRDefault="00804514" w:rsidP="00170BA4">
      <w:pPr>
        <w:pStyle w:val="Paragraphedeliste"/>
        <w:numPr>
          <w:ilvl w:val="0"/>
          <w:numId w:val="2"/>
        </w:numPr>
        <w:ind w:left="426"/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Les sous-répertoires suivants :</w:t>
      </w:r>
    </w:p>
    <w:p w14:paraId="7CF883AA" w14:textId="77777777" w:rsidR="00804514" w:rsidRDefault="00804514" w:rsidP="00804514">
      <w:pPr>
        <w:ind w:left="1080"/>
        <w:rPr>
          <w:rFonts w:asciiTheme="minorHAnsi" w:hAnsiTheme="minorHAnsi"/>
        </w:rPr>
      </w:pPr>
    </w:p>
    <w:p w14:paraId="64E004BF" w14:textId="77777777" w:rsidR="000D5C45" w:rsidRPr="00001FDF" w:rsidRDefault="000D5C45" w:rsidP="00804514">
      <w:pPr>
        <w:ind w:left="1080"/>
        <w:rPr>
          <w:rFonts w:asciiTheme="minorHAnsi" w:hAnsiTheme="minorHAnsi"/>
          <w:sz w:val="20"/>
          <w:highlight w:val="yellow"/>
        </w:rPr>
      </w:pPr>
      <w:proofErr w:type="spellStart"/>
      <w:r w:rsidRPr="00001FDF">
        <w:rPr>
          <w:rFonts w:asciiTheme="minorHAnsi" w:hAnsiTheme="minorHAnsi"/>
          <w:sz w:val="20"/>
          <w:highlight w:val="yellow"/>
        </w:rPr>
        <w:t>ExemplesCDA</w:t>
      </w:r>
      <w:proofErr w:type="spellEnd"/>
    </w:p>
    <w:p w14:paraId="0122F420" w14:textId="77777777" w:rsidR="000D5C45" w:rsidRPr="00001FDF" w:rsidRDefault="00001FDF" w:rsidP="00804514">
      <w:pPr>
        <w:ind w:left="1080"/>
        <w:rPr>
          <w:rFonts w:asciiTheme="minorHAnsi" w:hAnsiTheme="minorHAnsi"/>
          <w:sz w:val="20"/>
        </w:rPr>
      </w:pPr>
      <w:proofErr w:type="spellStart"/>
      <w:r>
        <w:rPr>
          <w:rFonts w:asciiTheme="minorHAnsi" w:hAnsiTheme="minorHAnsi"/>
          <w:sz w:val="20"/>
          <w:highlight w:val="yellow"/>
        </w:rPr>
        <w:t>FeuilleDeStyle</w:t>
      </w:r>
      <w:proofErr w:type="spellEnd"/>
    </w:p>
    <w:p w14:paraId="34FC0FD8" w14:textId="77777777" w:rsidR="002401DE" w:rsidRDefault="00001FDF" w:rsidP="00001FDF">
      <w:pPr>
        <w:ind w:left="708"/>
        <w:rPr>
          <w:rFonts w:asciiTheme="minorHAnsi" w:hAnsiTheme="minorHAnsi"/>
        </w:rPr>
      </w:pPr>
      <w:r w:rsidRPr="00804514">
        <w:rPr>
          <w:noProof/>
          <w:lang w:eastAsia="fr-FR" w:bidi="ar-SA"/>
        </w:rPr>
        <w:drawing>
          <wp:inline distT="0" distB="0" distL="0" distR="0" wp14:anchorId="35528246" wp14:editId="395C86A1">
            <wp:extent cx="2673350" cy="77470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3750"/>
                    <a:stretch/>
                  </pic:blipFill>
                  <pic:spPr bwMode="auto">
                    <a:xfrm>
                      <a:off x="0" y="0"/>
                      <a:ext cx="2673487" cy="77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8AF5B" w14:textId="77777777" w:rsidR="00001FDF" w:rsidRDefault="00001FDF" w:rsidP="00001FDF">
      <w:pPr>
        <w:rPr>
          <w:rFonts w:asciiTheme="minorHAnsi" w:hAnsiTheme="minorHAnsi"/>
        </w:rPr>
      </w:pPr>
    </w:p>
    <w:p w14:paraId="136C0BE4" w14:textId="77777777" w:rsidR="00804514" w:rsidRPr="008C7E6A" w:rsidRDefault="000D5C45" w:rsidP="000D5C45">
      <w:pPr>
        <w:pStyle w:val="Titre3"/>
      </w:pPr>
      <w:bookmarkStart w:id="8" w:name="_Toc108086902"/>
      <w:r w:rsidRPr="008C7E6A">
        <w:t xml:space="preserve">Répertoire </w:t>
      </w:r>
      <w:proofErr w:type="spellStart"/>
      <w:r w:rsidRPr="008C7E6A">
        <w:t>ExemplesCDA</w:t>
      </w:r>
      <w:bookmarkEnd w:id="8"/>
      <w:proofErr w:type="spellEnd"/>
    </w:p>
    <w:p w14:paraId="3310F31C" w14:textId="77777777" w:rsidR="000D5C45" w:rsidRDefault="000D5C45" w:rsidP="00B7044A">
      <w:pPr>
        <w:rPr>
          <w:rFonts w:asciiTheme="minorHAnsi" w:hAnsiTheme="minorHAnsi"/>
          <w:sz w:val="20"/>
        </w:rPr>
      </w:pPr>
      <w:r w:rsidRPr="000D5C45">
        <w:rPr>
          <w:rFonts w:asciiTheme="minorHAnsi" w:hAnsiTheme="minorHAnsi"/>
          <w:sz w:val="20"/>
        </w:rPr>
        <w:t>Ce répertoire contient l</w:t>
      </w:r>
      <w:r w:rsidR="00B7044A" w:rsidRPr="000D5C45">
        <w:rPr>
          <w:rFonts w:asciiTheme="minorHAnsi" w:hAnsiTheme="minorHAnsi"/>
          <w:sz w:val="20"/>
        </w:rPr>
        <w:t xml:space="preserve">es exemples </w:t>
      </w:r>
      <w:r w:rsidR="002401DE" w:rsidRPr="000D5C45">
        <w:rPr>
          <w:rFonts w:asciiTheme="minorHAnsi" w:hAnsiTheme="minorHAnsi"/>
          <w:sz w:val="20"/>
        </w:rPr>
        <w:t>de documents CDA</w:t>
      </w:r>
      <w:r w:rsidR="002401DE" w:rsidRPr="00906D9A">
        <w:rPr>
          <w:rFonts w:asciiTheme="minorHAnsi" w:hAnsiTheme="minorHAnsi"/>
          <w:sz w:val="20"/>
        </w:rPr>
        <w:t xml:space="preserve"> conformes aux modèles spécifiés dans les volets de contenu publiés dans le CI-SIS</w:t>
      </w:r>
      <w:r>
        <w:rPr>
          <w:rFonts w:asciiTheme="minorHAnsi" w:hAnsiTheme="minorHAnsi"/>
          <w:sz w:val="20"/>
        </w:rPr>
        <w:t>.</w:t>
      </w:r>
    </w:p>
    <w:p w14:paraId="2C4B4560" w14:textId="77777777" w:rsidR="00B7044A" w:rsidRPr="00906D9A" w:rsidRDefault="000D5C45" w:rsidP="00B7044A">
      <w:pPr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t>Ils</w:t>
      </w:r>
      <w:r w:rsidR="002401DE" w:rsidRPr="00906D9A">
        <w:rPr>
          <w:rFonts w:asciiTheme="minorHAnsi" w:hAnsiTheme="minorHAnsi"/>
          <w:sz w:val="20"/>
        </w:rPr>
        <w:t xml:space="preserve"> </w:t>
      </w:r>
      <w:r w:rsidR="00B7044A" w:rsidRPr="00906D9A">
        <w:rPr>
          <w:rFonts w:asciiTheme="minorHAnsi" w:hAnsiTheme="minorHAnsi"/>
          <w:sz w:val="20"/>
        </w:rPr>
        <w:t xml:space="preserve">sont visualisables dans un navigateur web, soit à l’aide de la feuille de style par défaut </w:t>
      </w:r>
      <w:r w:rsidR="00B7044A" w:rsidRPr="00906D9A">
        <w:rPr>
          <w:rFonts w:asciiTheme="minorHAnsi" w:hAnsiTheme="minorHAnsi"/>
          <w:i/>
          <w:sz w:val="20"/>
        </w:rPr>
        <w:t>cda_asip.xsl</w:t>
      </w:r>
      <w:r w:rsidR="00B7044A" w:rsidRPr="00906D9A">
        <w:rPr>
          <w:rFonts w:asciiTheme="minorHAnsi" w:hAnsiTheme="minorHAnsi"/>
          <w:sz w:val="20"/>
        </w:rPr>
        <w:t xml:space="preserve">, soit avec leur propre feuille de style pour </w:t>
      </w:r>
      <w:r w:rsidR="00B668E0">
        <w:rPr>
          <w:rFonts w:asciiTheme="minorHAnsi" w:hAnsiTheme="minorHAnsi"/>
          <w:sz w:val="20"/>
        </w:rPr>
        <w:t>les exemples auto-présentables.</w:t>
      </w:r>
    </w:p>
    <w:p w14:paraId="5EB1434C" w14:textId="77777777" w:rsidR="002401DE" w:rsidRPr="00906D9A" w:rsidRDefault="002401DE" w:rsidP="002401DE">
      <w:pPr>
        <w:rPr>
          <w:rFonts w:asciiTheme="minorHAnsi" w:hAnsiTheme="minorHAnsi"/>
          <w:color w:val="0070C0"/>
          <w:sz w:val="20"/>
        </w:rPr>
      </w:pPr>
      <w:r w:rsidRPr="00906D9A">
        <w:rPr>
          <w:rFonts w:asciiTheme="minorHAnsi" w:hAnsiTheme="minorHAnsi"/>
          <w:b/>
          <w:color w:val="0070C0"/>
          <w:sz w:val="20"/>
        </w:rPr>
        <w:t>INFORMATION UTILE</w:t>
      </w:r>
      <w:r w:rsidR="00185402" w:rsidRPr="00906D9A">
        <w:rPr>
          <w:rFonts w:asciiTheme="minorHAnsi" w:hAnsiTheme="minorHAnsi"/>
          <w:b/>
          <w:color w:val="0070C0"/>
          <w:sz w:val="20"/>
        </w:rPr>
        <w:t xml:space="preserve"> </w:t>
      </w:r>
      <w:r w:rsidRPr="00906D9A">
        <w:rPr>
          <w:rFonts w:asciiTheme="minorHAnsi" w:hAnsiTheme="minorHAnsi"/>
          <w:b/>
          <w:color w:val="0070C0"/>
          <w:sz w:val="20"/>
        </w:rPr>
        <w:t>:</w:t>
      </w:r>
      <w:r w:rsidRPr="00906D9A">
        <w:rPr>
          <w:rFonts w:asciiTheme="minorHAnsi" w:hAnsiTheme="minorHAnsi"/>
          <w:color w:val="0070C0"/>
          <w:sz w:val="20"/>
        </w:rPr>
        <w:t xml:space="preserve"> Un éditeur qui souhaite tester ses propres exemples de documents peut le faire en les copiant dans le répertoire racine testContenuCDA.</w:t>
      </w:r>
    </w:p>
    <w:p w14:paraId="516FA921" w14:textId="77777777" w:rsidR="000D5C45" w:rsidRPr="000D5C45" w:rsidRDefault="000D5C45" w:rsidP="000D5C45">
      <w:pPr>
        <w:rPr>
          <w:rFonts w:asciiTheme="minorHAnsi" w:hAnsiTheme="minorHAnsi" w:cstheme="minorHAnsi"/>
          <w:sz w:val="20"/>
        </w:rPr>
      </w:pPr>
    </w:p>
    <w:p w14:paraId="43B82DC1" w14:textId="77777777" w:rsidR="00F23233" w:rsidRPr="000D5C45" w:rsidRDefault="00322020" w:rsidP="000D5C45">
      <w:pPr>
        <w:rPr>
          <w:rFonts w:asciiTheme="minorHAnsi" w:hAnsiTheme="minorHAnsi" w:cstheme="minorHAnsi"/>
          <w:sz w:val="20"/>
        </w:rPr>
      </w:pPr>
      <w:r w:rsidRPr="000D5C45">
        <w:rPr>
          <w:rFonts w:asciiTheme="minorHAnsi" w:hAnsiTheme="minorHAnsi" w:cstheme="minorHAnsi"/>
          <w:sz w:val="20"/>
          <w:highlight w:val="yellow"/>
        </w:rPr>
        <w:t>L</w:t>
      </w:r>
      <w:r w:rsidR="009C1ACE" w:rsidRPr="000D5C45">
        <w:rPr>
          <w:rFonts w:asciiTheme="minorHAnsi" w:hAnsiTheme="minorHAnsi" w:cstheme="minorHAnsi"/>
          <w:sz w:val="20"/>
          <w:highlight w:val="yellow"/>
        </w:rPr>
        <w:t xml:space="preserve">es exemples de documents dont le volet </w:t>
      </w:r>
      <w:r w:rsidR="005E254B" w:rsidRPr="000D5C45">
        <w:rPr>
          <w:rFonts w:asciiTheme="minorHAnsi" w:hAnsiTheme="minorHAnsi" w:cstheme="minorHAnsi"/>
          <w:sz w:val="20"/>
          <w:highlight w:val="yellow"/>
        </w:rPr>
        <w:t xml:space="preserve">correspondant </w:t>
      </w:r>
      <w:r w:rsidR="009C1ACE" w:rsidRPr="000D5C45">
        <w:rPr>
          <w:rFonts w:asciiTheme="minorHAnsi" w:hAnsiTheme="minorHAnsi" w:cstheme="minorHAnsi"/>
          <w:sz w:val="20"/>
          <w:highlight w:val="yellow"/>
        </w:rPr>
        <w:t>est publié</w:t>
      </w:r>
      <w:r w:rsidR="009C1ACE" w:rsidRPr="000D5C45">
        <w:rPr>
          <w:rFonts w:asciiTheme="minorHAnsi" w:hAnsiTheme="minorHAnsi" w:cstheme="minorHAnsi"/>
          <w:sz w:val="20"/>
        </w:rPr>
        <w:t xml:space="preserve"> pour</w:t>
      </w:r>
      <w:proofErr w:type="gramStart"/>
      <w:r w:rsidR="009C1ACE" w:rsidRPr="000D5C45">
        <w:rPr>
          <w:rFonts w:asciiTheme="minorHAnsi" w:hAnsiTheme="minorHAnsi" w:cstheme="minorHAnsi"/>
          <w:sz w:val="20"/>
        </w:rPr>
        <w:t xml:space="preserve"> «</w:t>
      </w:r>
      <w:r w:rsidR="009C1ACE" w:rsidRPr="000D5C45">
        <w:rPr>
          <w:rFonts w:asciiTheme="minorHAnsi" w:hAnsiTheme="minorHAnsi" w:cstheme="minorHAnsi"/>
          <w:b/>
          <w:sz w:val="20"/>
        </w:rPr>
        <w:t>concertation</w:t>
      </w:r>
      <w:proofErr w:type="gramEnd"/>
      <w:r w:rsidR="009C1ACE" w:rsidRPr="000D5C45">
        <w:rPr>
          <w:rFonts w:asciiTheme="minorHAnsi" w:hAnsiTheme="minorHAnsi" w:cstheme="minorHAnsi"/>
          <w:sz w:val="20"/>
        </w:rPr>
        <w:t xml:space="preserve">» </w:t>
      </w:r>
      <w:r w:rsidR="00C31DC6" w:rsidRPr="000D5C45">
        <w:rPr>
          <w:rFonts w:asciiTheme="minorHAnsi" w:hAnsiTheme="minorHAnsi" w:cstheme="minorHAnsi"/>
          <w:sz w:val="20"/>
        </w:rPr>
        <w:t>dans l’</w:t>
      </w:r>
      <w:hyperlink r:id="rId15" w:history="1">
        <w:r w:rsidR="00C31DC6" w:rsidRPr="000D5C45">
          <w:rPr>
            <w:rStyle w:val="Lienhypertexte"/>
            <w:rFonts w:asciiTheme="minorHAnsi" w:hAnsiTheme="minorHAnsi" w:cstheme="minorHAnsi"/>
            <w:sz w:val="20"/>
          </w:rPr>
          <w:t>espace de publication du CI-SIS</w:t>
        </w:r>
      </w:hyperlink>
      <w:r w:rsidR="009C1ACE" w:rsidRPr="000D5C45">
        <w:rPr>
          <w:rFonts w:asciiTheme="minorHAnsi" w:hAnsiTheme="minorHAnsi" w:cstheme="minorHAnsi"/>
          <w:sz w:val="20"/>
        </w:rPr>
        <w:t xml:space="preserve"> </w:t>
      </w:r>
      <w:r w:rsidR="009C1ACE" w:rsidRPr="000D5C45">
        <w:rPr>
          <w:rFonts w:asciiTheme="minorHAnsi" w:hAnsiTheme="minorHAnsi" w:cstheme="minorHAnsi"/>
          <w:sz w:val="20"/>
          <w:highlight w:val="yellow"/>
        </w:rPr>
        <w:t>ne sont pas encore définitivement stables pour une mise en œuvre dans les logiciels mais peuvent être consultés pour participer à la concertation</w:t>
      </w:r>
      <w:r w:rsidR="009C1ACE" w:rsidRPr="000D5C45">
        <w:rPr>
          <w:rFonts w:asciiTheme="minorHAnsi" w:hAnsiTheme="minorHAnsi" w:cstheme="minorHAnsi"/>
          <w:sz w:val="20"/>
        </w:rPr>
        <w:t xml:space="preserve">. Si vous avez des commentaires, sur ces documents et les volets correspondants, n’hésitez pas à les envoyer par messagerie électronique à l’adresse </w:t>
      </w:r>
      <w:hyperlink r:id="rId16" w:history="1">
        <w:r w:rsidR="00486736" w:rsidRPr="000D5C45">
          <w:rPr>
            <w:rStyle w:val="Lienhypertexte"/>
            <w:rFonts w:asciiTheme="minorHAnsi" w:hAnsiTheme="minorHAnsi" w:cstheme="minorHAnsi"/>
            <w:color w:val="196FAA"/>
            <w:sz w:val="20"/>
            <w:shd w:val="clear" w:color="auto" w:fill="FFFFFF"/>
          </w:rPr>
          <w:t>ci-sis@esante.gouv.fr</w:t>
        </w:r>
      </w:hyperlink>
      <w:r w:rsidR="00486736" w:rsidRPr="000D5C45">
        <w:rPr>
          <w:rFonts w:asciiTheme="minorHAnsi" w:hAnsiTheme="minorHAnsi" w:cstheme="minorHAnsi"/>
          <w:sz w:val="20"/>
        </w:rPr>
        <w:t xml:space="preserve"> </w:t>
      </w:r>
      <w:r w:rsidR="009C1ACE" w:rsidRPr="000D5C45">
        <w:rPr>
          <w:rFonts w:asciiTheme="minorHAnsi" w:hAnsiTheme="minorHAnsi" w:cstheme="minorHAnsi"/>
          <w:sz w:val="20"/>
        </w:rPr>
        <w:t>à l’aide d</w:t>
      </w:r>
      <w:r w:rsidR="00F23233" w:rsidRPr="000D5C45">
        <w:rPr>
          <w:rFonts w:asciiTheme="minorHAnsi" w:hAnsiTheme="minorHAnsi" w:cstheme="minorHAnsi"/>
          <w:sz w:val="20"/>
        </w:rPr>
        <w:t>u formulaire de recueil de commentaires.</w:t>
      </w:r>
    </w:p>
    <w:p w14:paraId="0BC02BFE" w14:textId="77777777" w:rsidR="00322020" w:rsidRDefault="00322020">
      <w:pPr>
        <w:spacing w:after="0"/>
        <w:jc w:val="left"/>
        <w:rPr>
          <w:rFonts w:asciiTheme="minorHAnsi" w:hAnsiTheme="minorHAnsi" w:cstheme="minorHAnsi"/>
          <w:sz w:val="20"/>
        </w:rPr>
      </w:pPr>
    </w:p>
    <w:p w14:paraId="666471CF" w14:textId="77777777" w:rsidR="000D5C45" w:rsidRDefault="000D5C45" w:rsidP="000D5C45">
      <w:pPr>
        <w:rPr>
          <w:rFonts w:asciiTheme="minorHAnsi" w:hAnsiTheme="minorHAnsi"/>
        </w:rPr>
      </w:pPr>
    </w:p>
    <w:p w14:paraId="366EF76E" w14:textId="77777777" w:rsidR="000D5C45" w:rsidRPr="008C7E6A" w:rsidRDefault="000D5C45" w:rsidP="000D5C45">
      <w:pPr>
        <w:pStyle w:val="Titre3"/>
      </w:pPr>
      <w:bookmarkStart w:id="9" w:name="_Toc108086903"/>
      <w:r w:rsidRPr="008C7E6A">
        <w:t xml:space="preserve">Répertoire </w:t>
      </w:r>
      <w:proofErr w:type="spellStart"/>
      <w:r w:rsidRPr="008C7E6A">
        <w:t>FeuilleDeStyle</w:t>
      </w:r>
      <w:bookmarkEnd w:id="9"/>
      <w:proofErr w:type="spellEnd"/>
    </w:p>
    <w:p w14:paraId="5A16F9A5" w14:textId="77777777" w:rsidR="000D5C45" w:rsidRPr="000D5C45" w:rsidRDefault="000D5C45">
      <w:pPr>
        <w:spacing w:after="0"/>
        <w:jc w:val="left"/>
        <w:rPr>
          <w:rFonts w:asciiTheme="minorHAnsi" w:hAnsiTheme="minorHAnsi"/>
          <w:b/>
          <w:i/>
          <w:sz w:val="20"/>
        </w:rPr>
      </w:pPr>
      <w:r w:rsidRPr="008C7E6A">
        <w:rPr>
          <w:rFonts w:asciiTheme="minorHAnsi" w:hAnsiTheme="minorHAnsi" w:cstheme="minorHAnsi"/>
          <w:sz w:val="20"/>
        </w:rPr>
        <w:t xml:space="preserve">Ce répertoire contient la feuille de style </w:t>
      </w:r>
      <w:r w:rsidRPr="008C7E6A">
        <w:rPr>
          <w:rFonts w:asciiTheme="minorHAnsi" w:hAnsiTheme="minorHAnsi"/>
          <w:b/>
          <w:i/>
          <w:sz w:val="20"/>
        </w:rPr>
        <w:t>cda_asip.xsl</w:t>
      </w:r>
      <w:r w:rsidRPr="008C7E6A">
        <w:rPr>
          <w:rFonts w:asciiTheme="minorHAnsi" w:hAnsiTheme="minorHAnsi"/>
          <w:sz w:val="20"/>
        </w:rPr>
        <w:t xml:space="preserve"> et ses fichiers annexes </w:t>
      </w:r>
      <w:r w:rsidRPr="008C7E6A">
        <w:rPr>
          <w:rFonts w:asciiTheme="minorHAnsi" w:hAnsiTheme="minorHAnsi"/>
          <w:b/>
          <w:i/>
          <w:sz w:val="20"/>
        </w:rPr>
        <w:t>headers.xsl</w:t>
      </w:r>
      <w:r w:rsidRPr="008C7E6A">
        <w:rPr>
          <w:rFonts w:asciiTheme="minorHAnsi" w:hAnsiTheme="minorHAnsi"/>
          <w:sz w:val="20"/>
        </w:rPr>
        <w:t xml:space="preserve">, </w:t>
      </w:r>
      <w:r w:rsidRPr="008C7E6A">
        <w:rPr>
          <w:rFonts w:asciiTheme="minorHAnsi" w:hAnsiTheme="minorHAnsi"/>
          <w:b/>
          <w:i/>
          <w:sz w:val="20"/>
        </w:rPr>
        <w:t>style.xsl</w:t>
      </w:r>
      <w:r w:rsidRPr="008C7E6A">
        <w:rPr>
          <w:rFonts w:asciiTheme="minorHAnsi" w:hAnsiTheme="minorHAnsi"/>
          <w:sz w:val="20"/>
        </w:rPr>
        <w:t xml:space="preserve">, </w:t>
      </w:r>
      <w:r w:rsidRPr="008C7E6A">
        <w:rPr>
          <w:rFonts w:asciiTheme="minorHAnsi" w:hAnsiTheme="minorHAnsi"/>
          <w:b/>
          <w:i/>
          <w:sz w:val="20"/>
        </w:rPr>
        <w:t>utility.xsl</w:t>
      </w:r>
      <w:r w:rsidRPr="008C7E6A">
        <w:rPr>
          <w:rFonts w:asciiTheme="minorHAnsi" w:hAnsiTheme="minorHAnsi"/>
          <w:sz w:val="20"/>
        </w:rPr>
        <w:t xml:space="preserve"> et </w:t>
      </w:r>
      <w:r w:rsidRPr="008C7E6A">
        <w:rPr>
          <w:rFonts w:asciiTheme="minorHAnsi" w:hAnsiTheme="minorHAnsi"/>
          <w:b/>
          <w:i/>
          <w:sz w:val="20"/>
        </w:rPr>
        <w:t>cda.css.</w:t>
      </w:r>
    </w:p>
    <w:p w14:paraId="3E74221B" w14:textId="77777777" w:rsidR="000D5C45" w:rsidRPr="00906D9A" w:rsidRDefault="000D5C45">
      <w:pPr>
        <w:spacing w:after="0"/>
        <w:jc w:val="left"/>
        <w:rPr>
          <w:rFonts w:asciiTheme="minorHAnsi" w:hAnsiTheme="minorHAnsi" w:cstheme="minorHAnsi"/>
          <w:sz w:val="20"/>
        </w:rPr>
      </w:pPr>
    </w:p>
    <w:p w14:paraId="084D469F" w14:textId="77777777" w:rsidR="0020298C" w:rsidRDefault="0020298C">
      <w:pPr>
        <w:spacing w:after="0"/>
        <w:jc w:val="left"/>
        <w:rPr>
          <w:rFonts w:cs="Arial"/>
        </w:rPr>
      </w:pPr>
      <w:r>
        <w:rPr>
          <w:rFonts w:cs="Arial"/>
        </w:rPr>
        <w:br w:type="page"/>
      </w:r>
    </w:p>
    <w:p w14:paraId="179AE8F4" w14:textId="77777777" w:rsidR="009A23BF" w:rsidRDefault="009A23BF">
      <w:pPr>
        <w:spacing w:after="0"/>
        <w:jc w:val="left"/>
        <w:rPr>
          <w:rFonts w:cs="Arial"/>
        </w:rPr>
      </w:pPr>
    </w:p>
    <w:p w14:paraId="2CE78C0B" w14:textId="77777777" w:rsidR="005102F3" w:rsidRDefault="00EE3434" w:rsidP="00804514">
      <w:pPr>
        <w:pStyle w:val="Titre3"/>
      </w:pPr>
      <w:bookmarkStart w:id="10" w:name="_Toc108086904"/>
      <w:r w:rsidRPr="005102F3">
        <w:t>Répertoire infrastructure</w:t>
      </w:r>
      <w:bookmarkEnd w:id="10"/>
    </w:p>
    <w:p w14:paraId="49F44CB3" w14:textId="77777777" w:rsidR="00EF021E" w:rsidRDefault="00EF021E" w:rsidP="00804514">
      <w:r w:rsidRPr="00EF021E">
        <w:rPr>
          <w:noProof/>
          <w:lang w:eastAsia="fr-FR" w:bidi="ar-SA"/>
        </w:rPr>
        <w:drawing>
          <wp:inline distT="0" distB="0" distL="0" distR="0" wp14:anchorId="21596856" wp14:editId="0B0B4F7D">
            <wp:extent cx="2228965" cy="463574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4C8A" w14:textId="77777777" w:rsidR="009A23BF" w:rsidRPr="00804514" w:rsidRDefault="009A23BF" w:rsidP="00804514"/>
    <w:p w14:paraId="7D9817FB" w14:textId="77777777" w:rsidR="00EE3434" w:rsidRDefault="005102F3" w:rsidP="00804514">
      <w:pPr>
        <w:pStyle w:val="Titre4"/>
      </w:pPr>
      <w:r w:rsidRPr="005102F3">
        <w:t>Répertoire infrastructure</w:t>
      </w:r>
      <w:r w:rsidR="00EE3434" w:rsidRPr="00D33614">
        <w:t>\</w:t>
      </w:r>
      <w:proofErr w:type="spellStart"/>
      <w:r w:rsidR="00EE3434" w:rsidRPr="00D33614">
        <w:t>cda</w:t>
      </w:r>
      <w:proofErr w:type="spellEnd"/>
    </w:p>
    <w:p w14:paraId="4EDCEDD2" w14:textId="77777777" w:rsidR="005E6DB8" w:rsidRDefault="00EE3434" w:rsidP="005E6DB8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Ce répertoire contient</w:t>
      </w:r>
      <w:r w:rsidR="005E6DB8">
        <w:rPr>
          <w:rFonts w:asciiTheme="minorHAnsi" w:hAnsiTheme="minorHAnsi"/>
          <w:sz w:val="20"/>
        </w:rPr>
        <w:t xml:space="preserve"> l</w:t>
      </w:r>
      <w:r w:rsidRPr="00906D9A">
        <w:rPr>
          <w:rFonts w:asciiTheme="minorHAnsi" w:hAnsiTheme="minorHAnsi"/>
          <w:sz w:val="20"/>
        </w:rPr>
        <w:t xml:space="preserve">e schéma xml </w:t>
      </w:r>
      <w:r w:rsidR="00EF021E" w:rsidRPr="00906D9A">
        <w:rPr>
          <w:rFonts w:asciiTheme="minorHAnsi" w:hAnsiTheme="minorHAnsi"/>
          <w:b/>
          <w:i/>
          <w:sz w:val="20"/>
        </w:rPr>
        <w:t xml:space="preserve">CDA_extended.xsd </w:t>
      </w:r>
      <w:r w:rsidR="005E6DB8" w:rsidRPr="005E6DB8">
        <w:rPr>
          <w:rFonts w:asciiTheme="minorHAnsi" w:hAnsiTheme="minorHAnsi"/>
          <w:b/>
          <w:sz w:val="20"/>
        </w:rPr>
        <w:t>produit par l'ANS</w:t>
      </w:r>
      <w:r w:rsidR="005E6DB8">
        <w:rPr>
          <w:rFonts w:asciiTheme="minorHAnsi" w:hAnsiTheme="minorHAnsi"/>
          <w:b/>
          <w:i/>
          <w:sz w:val="20"/>
        </w:rPr>
        <w:t xml:space="preserve"> </w:t>
      </w:r>
      <w:r w:rsidRPr="00906D9A">
        <w:rPr>
          <w:rFonts w:asciiTheme="minorHAnsi" w:hAnsiTheme="minorHAnsi"/>
          <w:sz w:val="20"/>
        </w:rPr>
        <w:t>qui vérifie la conformité de tout exemple de document au standard CDA release 2</w:t>
      </w:r>
      <w:r w:rsidR="00EF021E">
        <w:rPr>
          <w:rFonts w:asciiTheme="minorHAnsi" w:hAnsiTheme="minorHAnsi"/>
          <w:sz w:val="20"/>
        </w:rPr>
        <w:t xml:space="preserve"> </w:t>
      </w:r>
      <w:r w:rsidR="005E6DB8">
        <w:rPr>
          <w:rFonts w:asciiTheme="minorHAnsi" w:hAnsiTheme="minorHAnsi"/>
          <w:sz w:val="20"/>
        </w:rPr>
        <w:t xml:space="preserve">et </w:t>
      </w:r>
      <w:r w:rsidR="00EF021E">
        <w:rPr>
          <w:rFonts w:asciiTheme="minorHAnsi" w:hAnsiTheme="minorHAnsi"/>
          <w:sz w:val="20"/>
        </w:rPr>
        <w:t xml:space="preserve">réalisé à partir </w:t>
      </w:r>
      <w:r w:rsidR="005E6DB8">
        <w:rPr>
          <w:rFonts w:asciiTheme="minorHAnsi" w:hAnsiTheme="minorHAnsi"/>
          <w:sz w:val="20"/>
        </w:rPr>
        <w:t>:</w:t>
      </w:r>
    </w:p>
    <w:p w14:paraId="0C9C7206" w14:textId="77777777" w:rsidR="00EE3434" w:rsidRPr="00906D9A" w:rsidRDefault="00EF021E" w:rsidP="00642216">
      <w:pPr>
        <w:pStyle w:val="Paragraphedeliste"/>
        <w:numPr>
          <w:ilvl w:val="0"/>
          <w:numId w:val="15"/>
        </w:numPr>
        <w:rPr>
          <w:rFonts w:asciiTheme="minorHAnsi" w:hAnsiTheme="minorHAnsi"/>
          <w:sz w:val="20"/>
        </w:rPr>
      </w:pPr>
      <w:proofErr w:type="gramStart"/>
      <w:r>
        <w:rPr>
          <w:rFonts w:asciiTheme="minorHAnsi" w:hAnsiTheme="minorHAnsi"/>
          <w:sz w:val="20"/>
        </w:rPr>
        <w:t>du</w:t>
      </w:r>
      <w:proofErr w:type="gramEnd"/>
      <w:r>
        <w:rPr>
          <w:rFonts w:asciiTheme="minorHAnsi" w:hAnsiTheme="minorHAnsi"/>
          <w:sz w:val="20"/>
        </w:rPr>
        <w:t xml:space="preserve"> </w:t>
      </w:r>
      <w:r w:rsidR="00EE3434" w:rsidRPr="00906D9A">
        <w:rPr>
          <w:rFonts w:asciiTheme="minorHAnsi" w:hAnsiTheme="minorHAnsi"/>
          <w:sz w:val="20"/>
        </w:rPr>
        <w:t xml:space="preserve">schéma </w:t>
      </w:r>
      <w:r w:rsidR="005E6DB8" w:rsidRPr="00906D9A">
        <w:rPr>
          <w:rFonts w:asciiTheme="minorHAnsi" w:hAnsiTheme="minorHAnsi"/>
          <w:b/>
          <w:i/>
          <w:sz w:val="20"/>
        </w:rPr>
        <w:t>CDA.xsd</w:t>
      </w:r>
      <w:r w:rsidR="005E6DB8" w:rsidRPr="00906D9A">
        <w:rPr>
          <w:rFonts w:asciiTheme="minorHAnsi" w:hAnsiTheme="minorHAnsi"/>
          <w:sz w:val="20"/>
        </w:rPr>
        <w:t xml:space="preserve"> </w:t>
      </w:r>
      <w:r w:rsidR="00EE3434" w:rsidRPr="00906D9A">
        <w:rPr>
          <w:rFonts w:asciiTheme="minorHAnsi" w:hAnsiTheme="minorHAnsi"/>
          <w:sz w:val="20"/>
        </w:rPr>
        <w:t>de l’édition normative CDA release 2 de 2005.</w:t>
      </w:r>
    </w:p>
    <w:p w14:paraId="68CF16C3" w14:textId="77777777" w:rsidR="00BC018D" w:rsidRPr="00906D9A" w:rsidRDefault="005E6DB8" w:rsidP="00642216">
      <w:pPr>
        <w:pStyle w:val="Paragraphedeliste"/>
        <w:numPr>
          <w:ilvl w:val="0"/>
          <w:numId w:val="15"/>
        </w:numPr>
        <w:rPr>
          <w:rFonts w:asciiTheme="minorHAnsi" w:hAnsiTheme="minorHAnsi"/>
          <w:sz w:val="20"/>
        </w:rPr>
      </w:pPr>
      <w:proofErr w:type="gramStart"/>
      <w:r>
        <w:rPr>
          <w:rFonts w:asciiTheme="minorHAnsi" w:hAnsiTheme="minorHAnsi"/>
          <w:sz w:val="20"/>
        </w:rPr>
        <w:t>du</w:t>
      </w:r>
      <w:proofErr w:type="gramEnd"/>
      <w:r w:rsidR="00BC018D" w:rsidRPr="00906D9A">
        <w:rPr>
          <w:rFonts w:asciiTheme="minorHAnsi" w:hAnsiTheme="minorHAnsi"/>
          <w:sz w:val="20"/>
        </w:rPr>
        <w:t xml:space="preserve"> schéma </w:t>
      </w:r>
      <w:r w:rsidR="00BC018D" w:rsidRPr="00906D9A">
        <w:rPr>
          <w:rFonts w:asciiTheme="minorHAnsi" w:hAnsiTheme="minorHAnsi"/>
          <w:b/>
          <w:i/>
          <w:sz w:val="20"/>
        </w:rPr>
        <w:t xml:space="preserve">CDA_extended.xsd </w:t>
      </w:r>
      <w:r w:rsidR="00BC018D" w:rsidRPr="00906D9A">
        <w:rPr>
          <w:rFonts w:asciiTheme="minorHAnsi" w:hAnsiTheme="minorHAnsi"/>
          <w:sz w:val="20"/>
        </w:rPr>
        <w:t xml:space="preserve">qui inclue </w:t>
      </w:r>
      <w:r>
        <w:rPr>
          <w:rFonts w:asciiTheme="minorHAnsi" w:hAnsiTheme="minorHAnsi"/>
          <w:sz w:val="20"/>
        </w:rPr>
        <w:t>l'</w:t>
      </w:r>
      <w:r w:rsidR="00BC018D" w:rsidRPr="00906D9A">
        <w:rPr>
          <w:rFonts w:asciiTheme="minorHAnsi" w:hAnsiTheme="minorHAnsi"/>
          <w:sz w:val="20"/>
        </w:rPr>
        <w:t xml:space="preserve">extension </w:t>
      </w:r>
      <w:r>
        <w:rPr>
          <w:rFonts w:asciiTheme="minorHAnsi" w:hAnsiTheme="minorHAnsi"/>
          <w:sz w:val="20"/>
        </w:rPr>
        <w:t>pour les documents de biologie.</w:t>
      </w:r>
    </w:p>
    <w:p w14:paraId="6BA914B9" w14:textId="3C19B7C9" w:rsidR="00BC018D" w:rsidRDefault="005E6DB8" w:rsidP="00642216">
      <w:pPr>
        <w:pStyle w:val="Paragraphedeliste"/>
        <w:numPr>
          <w:ilvl w:val="0"/>
          <w:numId w:val="15"/>
        </w:numPr>
        <w:rPr>
          <w:rFonts w:asciiTheme="minorHAnsi" w:hAnsiTheme="minorHAnsi"/>
          <w:sz w:val="20"/>
        </w:rPr>
      </w:pPr>
      <w:proofErr w:type="gramStart"/>
      <w:r>
        <w:rPr>
          <w:rFonts w:asciiTheme="minorHAnsi" w:hAnsiTheme="minorHAnsi"/>
          <w:sz w:val="20"/>
        </w:rPr>
        <w:t>du</w:t>
      </w:r>
      <w:proofErr w:type="gramEnd"/>
      <w:r w:rsidR="00BC018D" w:rsidRPr="00906D9A">
        <w:rPr>
          <w:rFonts w:asciiTheme="minorHAnsi" w:hAnsiTheme="minorHAnsi"/>
          <w:sz w:val="20"/>
        </w:rPr>
        <w:t xml:space="preserve"> schéma </w:t>
      </w:r>
      <w:r w:rsidR="00BC018D" w:rsidRPr="00906D9A">
        <w:rPr>
          <w:rFonts w:asciiTheme="minorHAnsi" w:hAnsiTheme="minorHAnsi"/>
          <w:b/>
          <w:i/>
          <w:sz w:val="20"/>
        </w:rPr>
        <w:t>SDTC.xsd</w:t>
      </w:r>
      <w:r w:rsidR="00BC018D" w:rsidRPr="00906D9A">
        <w:rPr>
          <w:rFonts w:asciiTheme="minorHAnsi" w:hAnsiTheme="minorHAnsi"/>
          <w:sz w:val="20"/>
        </w:rPr>
        <w:t xml:space="preserve"> qui inclue </w:t>
      </w:r>
      <w:r>
        <w:rPr>
          <w:rFonts w:asciiTheme="minorHAnsi" w:hAnsiTheme="minorHAnsi"/>
          <w:sz w:val="20"/>
        </w:rPr>
        <w:t>l'</w:t>
      </w:r>
      <w:r w:rsidR="00BC018D" w:rsidRPr="00906D9A">
        <w:rPr>
          <w:rFonts w:asciiTheme="minorHAnsi" w:hAnsiTheme="minorHAnsi"/>
          <w:sz w:val="20"/>
        </w:rPr>
        <w:t>extension SDTC.</w:t>
      </w:r>
    </w:p>
    <w:p w14:paraId="508CEDE6" w14:textId="1209F354" w:rsidR="005E6DB8" w:rsidRDefault="005E6DB8" w:rsidP="005E6DB8">
      <w:pPr>
        <w:pStyle w:val="Paragraphedeliste"/>
        <w:numPr>
          <w:ilvl w:val="0"/>
          <w:numId w:val="15"/>
        </w:numPr>
        <w:rPr>
          <w:rFonts w:asciiTheme="minorHAnsi" w:hAnsiTheme="minorHAnsi"/>
          <w:sz w:val="20"/>
        </w:rPr>
      </w:pPr>
      <w:proofErr w:type="gramStart"/>
      <w:r>
        <w:rPr>
          <w:rFonts w:asciiTheme="minorHAnsi" w:hAnsiTheme="minorHAnsi"/>
          <w:sz w:val="20"/>
        </w:rPr>
        <w:t>du</w:t>
      </w:r>
      <w:proofErr w:type="gramEnd"/>
      <w:r>
        <w:rPr>
          <w:rFonts w:asciiTheme="minorHAnsi" w:hAnsiTheme="minorHAnsi"/>
          <w:sz w:val="20"/>
        </w:rPr>
        <w:t xml:space="preserve"> schéma </w:t>
      </w:r>
      <w:r w:rsidRPr="005E6DB8">
        <w:rPr>
          <w:rFonts w:asciiTheme="minorHAnsi" w:hAnsiTheme="minorHAnsi"/>
          <w:b/>
          <w:sz w:val="20"/>
        </w:rPr>
        <w:t>CDA_extended_pharmacy.xsd</w:t>
      </w:r>
      <w:r>
        <w:rPr>
          <w:rFonts w:asciiTheme="minorHAnsi" w:hAnsiTheme="minorHAnsi"/>
          <w:sz w:val="20"/>
        </w:rPr>
        <w:t xml:space="preserve"> </w:t>
      </w:r>
      <w:r w:rsidRPr="00906D9A">
        <w:rPr>
          <w:rFonts w:asciiTheme="minorHAnsi" w:hAnsiTheme="minorHAnsi"/>
          <w:sz w:val="20"/>
        </w:rPr>
        <w:t xml:space="preserve">qui inclue </w:t>
      </w:r>
      <w:r>
        <w:rPr>
          <w:rFonts w:asciiTheme="minorHAnsi" w:hAnsiTheme="minorHAnsi"/>
          <w:sz w:val="20"/>
        </w:rPr>
        <w:t>l'</w:t>
      </w:r>
      <w:r w:rsidRPr="00906D9A">
        <w:rPr>
          <w:rFonts w:asciiTheme="minorHAnsi" w:hAnsiTheme="minorHAnsi"/>
          <w:sz w:val="20"/>
        </w:rPr>
        <w:t>extension</w:t>
      </w:r>
      <w:r>
        <w:rPr>
          <w:rFonts w:asciiTheme="minorHAnsi" w:hAnsiTheme="minorHAnsi"/>
          <w:sz w:val="20"/>
        </w:rPr>
        <w:t xml:space="preserve"> pharm.</w:t>
      </w:r>
    </w:p>
    <w:p w14:paraId="22C89FE7" w14:textId="26DF3BB4" w:rsidR="009759E3" w:rsidRPr="00705A89" w:rsidRDefault="000355EE" w:rsidP="005E6DB8">
      <w:pPr>
        <w:pStyle w:val="Paragraphedeliste"/>
        <w:numPr>
          <w:ilvl w:val="0"/>
          <w:numId w:val="15"/>
        </w:numPr>
        <w:rPr>
          <w:rFonts w:asciiTheme="minorHAnsi" w:hAnsiTheme="minorHAnsi"/>
          <w:bCs/>
          <w:sz w:val="20"/>
        </w:rPr>
      </w:pPr>
      <w:proofErr w:type="gramStart"/>
      <w:r w:rsidRPr="000E279B">
        <w:rPr>
          <w:rFonts w:asciiTheme="minorHAnsi" w:hAnsiTheme="minorHAnsi"/>
          <w:sz w:val="20"/>
        </w:rPr>
        <w:t>du</w:t>
      </w:r>
      <w:proofErr w:type="gramEnd"/>
      <w:r w:rsidRPr="000E279B">
        <w:rPr>
          <w:rFonts w:asciiTheme="minorHAnsi" w:hAnsiTheme="minorHAnsi"/>
          <w:sz w:val="20"/>
        </w:rPr>
        <w:t xml:space="preserve"> schéma </w:t>
      </w:r>
      <w:r w:rsidR="00661762" w:rsidRPr="000E279B">
        <w:rPr>
          <w:rFonts w:asciiTheme="minorHAnsi" w:hAnsiTheme="minorHAnsi"/>
          <w:b/>
          <w:sz w:val="20"/>
        </w:rPr>
        <w:t>DICOM</w:t>
      </w:r>
      <w:r w:rsidR="00F252F5" w:rsidRPr="000E279B">
        <w:rPr>
          <w:rFonts w:asciiTheme="minorHAnsi" w:hAnsiTheme="minorHAnsi"/>
          <w:b/>
          <w:sz w:val="20"/>
        </w:rPr>
        <w:t>.xsd</w:t>
      </w:r>
      <w:r w:rsidR="00212368" w:rsidRPr="00705A89">
        <w:rPr>
          <w:rFonts w:asciiTheme="minorHAnsi" w:hAnsiTheme="minorHAnsi"/>
          <w:bCs/>
          <w:sz w:val="20"/>
        </w:rPr>
        <w:t xml:space="preserve"> </w:t>
      </w:r>
      <w:r w:rsidR="000E279B" w:rsidRPr="00705A89">
        <w:rPr>
          <w:rFonts w:asciiTheme="minorHAnsi" w:hAnsiTheme="minorHAnsi"/>
          <w:bCs/>
          <w:sz w:val="20"/>
        </w:rPr>
        <w:t>in inclue l’extension DICOM</w:t>
      </w:r>
    </w:p>
    <w:p w14:paraId="3FB1836C" w14:textId="5AC1A85A" w:rsidR="00F252F5" w:rsidRPr="00906D9A" w:rsidRDefault="00F252F5" w:rsidP="005E6DB8">
      <w:pPr>
        <w:pStyle w:val="Paragraphedeliste"/>
        <w:numPr>
          <w:ilvl w:val="0"/>
          <w:numId w:val="15"/>
        </w:numPr>
        <w:rPr>
          <w:rFonts w:asciiTheme="minorHAnsi" w:hAnsiTheme="minorHAnsi"/>
          <w:sz w:val="20"/>
        </w:rPr>
      </w:pPr>
      <w:proofErr w:type="gramStart"/>
      <w:r>
        <w:rPr>
          <w:rFonts w:asciiTheme="minorHAnsi" w:hAnsiTheme="minorHAnsi"/>
          <w:sz w:val="20"/>
        </w:rPr>
        <w:t>du</w:t>
      </w:r>
      <w:proofErr w:type="gramEnd"/>
      <w:r>
        <w:rPr>
          <w:rFonts w:asciiTheme="minorHAnsi" w:hAnsiTheme="minorHAnsi"/>
          <w:sz w:val="20"/>
        </w:rPr>
        <w:t xml:space="preserve"> sch</w:t>
      </w:r>
      <w:r w:rsidR="000D1A0E">
        <w:rPr>
          <w:rFonts w:asciiTheme="minorHAnsi" w:hAnsiTheme="minorHAnsi"/>
          <w:sz w:val="20"/>
        </w:rPr>
        <w:t xml:space="preserve">éma </w:t>
      </w:r>
      <w:r w:rsidR="00DE416D" w:rsidRPr="0047272E">
        <w:rPr>
          <w:rFonts w:asciiTheme="minorHAnsi" w:hAnsiTheme="minorHAnsi"/>
          <w:b/>
          <w:sz w:val="20"/>
        </w:rPr>
        <w:t>pharmacy.xsd</w:t>
      </w:r>
      <w:r w:rsidR="00705A89" w:rsidRPr="00705A89">
        <w:rPr>
          <w:rFonts w:asciiTheme="minorHAnsi" w:hAnsiTheme="minorHAnsi"/>
          <w:bCs/>
          <w:sz w:val="20"/>
        </w:rPr>
        <w:t xml:space="preserve"> qui inclue l’extension de la pharmacie</w:t>
      </w:r>
    </w:p>
    <w:p w14:paraId="498F7196" w14:textId="77777777" w:rsidR="009A23BF" w:rsidRPr="00906D9A" w:rsidRDefault="009A23BF" w:rsidP="009A23BF">
      <w:pPr>
        <w:rPr>
          <w:rFonts w:asciiTheme="minorHAnsi" w:hAnsiTheme="minorHAnsi"/>
          <w:sz w:val="20"/>
        </w:rPr>
      </w:pPr>
    </w:p>
    <w:p w14:paraId="1F0569F3" w14:textId="77777777" w:rsidR="00270AD0" w:rsidRDefault="00270AD0" w:rsidP="00804514">
      <w:pPr>
        <w:pStyle w:val="Titre3"/>
      </w:pPr>
      <w:bookmarkStart w:id="11" w:name="_Toc108086905"/>
      <w:r>
        <w:t xml:space="preserve">Répertoire </w:t>
      </w:r>
      <w:proofErr w:type="spellStart"/>
      <w:r>
        <w:t>jeuxDeValeurs</w:t>
      </w:r>
      <w:bookmarkEnd w:id="11"/>
      <w:proofErr w:type="spellEnd"/>
    </w:p>
    <w:p w14:paraId="2DBE5CAE" w14:textId="77777777" w:rsidR="009A23BF" w:rsidRDefault="006E3D8D" w:rsidP="009A23BF">
      <w:r w:rsidRPr="006E3D8D">
        <w:rPr>
          <w:noProof/>
          <w:lang w:eastAsia="fr-FR" w:bidi="ar-SA"/>
        </w:rPr>
        <w:drawing>
          <wp:inline distT="0" distB="0" distL="0" distR="0" wp14:anchorId="57DD9D8A" wp14:editId="2D05D59F">
            <wp:extent cx="2971953" cy="1054154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4B09" w14:textId="77777777" w:rsidR="009A23BF" w:rsidRDefault="009A23BF" w:rsidP="009A23BF">
      <w:pPr>
        <w:rPr>
          <w:color w:val="808080" w:themeColor="background1" w:themeShade="80"/>
          <w:sz w:val="18"/>
        </w:rPr>
      </w:pPr>
      <w:proofErr w:type="gramStart"/>
      <w:r w:rsidRPr="009A23BF">
        <w:rPr>
          <w:color w:val="808080" w:themeColor="background1" w:themeShade="80"/>
          <w:sz w:val="18"/>
        </w:rPr>
        <w:t>etc</w:t>
      </w:r>
      <w:proofErr w:type="gramEnd"/>
      <w:r w:rsidRPr="009A23BF">
        <w:rPr>
          <w:color w:val="808080" w:themeColor="background1" w:themeShade="80"/>
          <w:sz w:val="18"/>
        </w:rPr>
        <w:t>…</w:t>
      </w:r>
    </w:p>
    <w:p w14:paraId="55A99194" w14:textId="77777777" w:rsidR="009A23BF" w:rsidRPr="009A23BF" w:rsidRDefault="009A23BF" w:rsidP="009A23BF">
      <w:pPr>
        <w:rPr>
          <w:color w:val="808080" w:themeColor="background1" w:themeShade="80"/>
          <w:sz w:val="18"/>
        </w:rPr>
      </w:pPr>
    </w:p>
    <w:p w14:paraId="6542B79A" w14:textId="77777777" w:rsidR="00270AD0" w:rsidRPr="00906D9A" w:rsidRDefault="00270AD0" w:rsidP="009A23BF">
      <w:pPr>
        <w:rPr>
          <w:rFonts w:asciiTheme="minorHAnsi" w:hAnsiTheme="minorHAnsi"/>
          <w:sz w:val="20"/>
          <w:szCs w:val="20"/>
          <w:lang w:eastAsia="fr-FR" w:bidi="ar-SA"/>
        </w:rPr>
      </w:pPr>
      <w:r w:rsidRPr="00906D9A">
        <w:rPr>
          <w:rFonts w:asciiTheme="minorHAnsi" w:hAnsiTheme="minorHAnsi"/>
          <w:sz w:val="20"/>
          <w:szCs w:val="20"/>
        </w:rPr>
        <w:t>Ce répertoire contient</w:t>
      </w:r>
      <w:r w:rsidR="009A23BF" w:rsidRPr="00906D9A">
        <w:rPr>
          <w:rFonts w:asciiTheme="minorHAnsi" w:hAnsiTheme="minorHAnsi"/>
          <w:sz w:val="20"/>
          <w:szCs w:val="20"/>
        </w:rPr>
        <w:t xml:space="preserve"> l</w:t>
      </w:r>
      <w:r w:rsidRPr="00906D9A">
        <w:rPr>
          <w:rFonts w:asciiTheme="minorHAnsi" w:hAnsiTheme="minorHAnsi"/>
          <w:sz w:val="20"/>
          <w:szCs w:val="20"/>
        </w:rPr>
        <w:t xml:space="preserve">es jeux de valeurs exploités par les </w:t>
      </w:r>
      <w:r w:rsidR="00F23233" w:rsidRPr="00906D9A">
        <w:rPr>
          <w:rFonts w:asciiTheme="minorHAnsi" w:hAnsiTheme="minorHAnsi"/>
          <w:sz w:val="20"/>
          <w:szCs w:val="20"/>
        </w:rPr>
        <w:t xml:space="preserve">Volets </w:t>
      </w:r>
      <w:r w:rsidRPr="00906D9A">
        <w:rPr>
          <w:rFonts w:asciiTheme="minorHAnsi" w:hAnsiTheme="minorHAnsi"/>
          <w:sz w:val="20"/>
          <w:szCs w:val="20"/>
        </w:rPr>
        <w:t>de contenus du CI-SIS, mis au format d’une réponse à une requête de jeu de valeurs selon le profil SVS</w:t>
      </w:r>
      <w:r w:rsidR="005102F3" w:rsidRPr="00906D9A">
        <w:rPr>
          <w:rFonts w:asciiTheme="minorHAnsi" w:hAnsiTheme="minorHAnsi"/>
          <w:sz w:val="20"/>
          <w:szCs w:val="20"/>
        </w:rPr>
        <w:t>.</w:t>
      </w:r>
      <w:r w:rsidRPr="00906D9A">
        <w:rPr>
          <w:rFonts w:asciiTheme="minorHAnsi" w:hAnsiTheme="minorHAnsi"/>
          <w:sz w:val="20"/>
          <w:szCs w:val="20"/>
        </w:rPr>
        <w:t xml:space="preserve"> Un jeu de valeur est un document xml dont l’élément racine est du type complexe </w:t>
      </w:r>
      <w:proofErr w:type="spellStart"/>
      <w:r w:rsidRPr="00906D9A">
        <w:rPr>
          <w:rFonts w:asciiTheme="minorHAnsi" w:hAnsiTheme="minorHAnsi"/>
          <w:i/>
          <w:sz w:val="20"/>
          <w:szCs w:val="20"/>
          <w:lang w:eastAsia="fr-FR" w:bidi="ar-SA"/>
        </w:rPr>
        <w:t>RetrieveValueSetResponseType</w:t>
      </w:r>
      <w:proofErr w:type="spellEnd"/>
      <w:r w:rsidRPr="00906D9A">
        <w:rPr>
          <w:rFonts w:asciiTheme="minorHAnsi" w:hAnsiTheme="minorHAnsi"/>
          <w:sz w:val="20"/>
          <w:szCs w:val="20"/>
          <w:lang w:eastAsia="fr-FR" w:bidi="ar-SA"/>
        </w:rPr>
        <w:t xml:space="preserve"> défini dans le schéma </w:t>
      </w:r>
      <w:r w:rsidRPr="00906D9A">
        <w:rPr>
          <w:rFonts w:asciiTheme="minorHAnsi" w:hAnsiTheme="minorHAnsi"/>
          <w:i/>
          <w:sz w:val="20"/>
          <w:szCs w:val="20"/>
          <w:lang w:eastAsia="fr-FR" w:bidi="ar-SA"/>
        </w:rPr>
        <w:t>SVS.xsd</w:t>
      </w:r>
      <w:r w:rsidRPr="00906D9A">
        <w:rPr>
          <w:rFonts w:asciiTheme="minorHAnsi" w:hAnsiTheme="minorHAnsi"/>
          <w:sz w:val="20"/>
          <w:szCs w:val="20"/>
          <w:lang w:eastAsia="fr-FR" w:bidi="ar-SA"/>
        </w:rPr>
        <w:t>.</w:t>
      </w:r>
    </w:p>
    <w:p w14:paraId="42C809D1" w14:textId="77777777" w:rsidR="003A1F9F" w:rsidRPr="00906D9A" w:rsidRDefault="003A1F9F" w:rsidP="003A1F9F">
      <w:pPr>
        <w:rPr>
          <w:rFonts w:asciiTheme="minorHAnsi" w:hAnsiTheme="minorHAnsi"/>
          <w:sz w:val="20"/>
        </w:rPr>
      </w:pPr>
    </w:p>
    <w:p w14:paraId="0F2D7F61" w14:textId="77777777" w:rsidR="008C7F3B" w:rsidRPr="00EC46E4" w:rsidRDefault="008C7F3B" w:rsidP="00804514">
      <w:pPr>
        <w:pStyle w:val="Titre3"/>
      </w:pPr>
      <w:bookmarkStart w:id="12" w:name="_Toc108086906"/>
      <w:r w:rsidRPr="00EC46E4">
        <w:t>Répertoire schematrons</w:t>
      </w:r>
      <w:bookmarkEnd w:id="12"/>
    </w:p>
    <w:p w14:paraId="5F7C67A8" w14:textId="77777777" w:rsidR="009A23BF" w:rsidRDefault="00D22668" w:rsidP="009A23BF">
      <w:pPr>
        <w:rPr>
          <w:noProof/>
          <w:lang w:eastAsia="fr-FR" w:bidi="ar-SA"/>
        </w:rPr>
      </w:pPr>
      <w:r w:rsidRPr="00D22668">
        <w:rPr>
          <w:noProof/>
          <w:lang w:eastAsia="fr-FR" w:bidi="ar-SA"/>
        </w:rPr>
        <w:drawing>
          <wp:inline distT="0" distB="0" distL="0" distR="0" wp14:anchorId="52E30990" wp14:editId="7EB54F78">
            <wp:extent cx="1980883" cy="2266950"/>
            <wp:effectExtent l="0" t="0" r="63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0851" cy="227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668">
        <w:rPr>
          <w:noProof/>
          <w:lang w:eastAsia="fr-FR" w:bidi="ar-SA"/>
        </w:rPr>
        <w:t xml:space="preserve"> </w:t>
      </w:r>
    </w:p>
    <w:p w14:paraId="42A17372" w14:textId="77777777" w:rsidR="00F642BD" w:rsidRPr="009A23BF" w:rsidRDefault="00F642BD" w:rsidP="009A23BF"/>
    <w:p w14:paraId="46D6A6F8" w14:textId="77777777" w:rsidR="0095759F" w:rsidRPr="00906D9A" w:rsidRDefault="008C7F3B" w:rsidP="008E0992">
      <w:p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sz w:val="20"/>
        </w:rPr>
        <w:lastRenderedPageBreak/>
        <w:t>Ce répertoire contient</w:t>
      </w:r>
      <w:r w:rsidR="00274FD0" w:rsidRPr="00906D9A">
        <w:rPr>
          <w:rFonts w:asciiTheme="minorHAnsi" w:hAnsiTheme="minorHAnsi" w:cstheme="minorHAnsi"/>
          <w:sz w:val="20"/>
        </w:rPr>
        <w:t> </w:t>
      </w:r>
      <w:r w:rsidR="0095759F" w:rsidRPr="00906D9A">
        <w:rPr>
          <w:rFonts w:asciiTheme="minorHAnsi" w:hAnsiTheme="minorHAnsi" w:cstheme="minorHAnsi"/>
          <w:sz w:val="20"/>
        </w:rPr>
        <w:t>:</w:t>
      </w:r>
    </w:p>
    <w:p w14:paraId="33D047AB" w14:textId="77777777" w:rsidR="008C7F3B" w:rsidRPr="00906D9A" w:rsidRDefault="0095759F" w:rsidP="00642216">
      <w:pPr>
        <w:pStyle w:val="Paragraphedeliste"/>
        <w:numPr>
          <w:ilvl w:val="0"/>
          <w:numId w:val="19"/>
        </w:num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sz w:val="20"/>
        </w:rPr>
        <w:t>Les</w:t>
      </w:r>
      <w:r w:rsidR="008C7F3B" w:rsidRPr="00906D9A">
        <w:rPr>
          <w:rFonts w:asciiTheme="minorHAnsi" w:hAnsiTheme="minorHAnsi" w:cstheme="minorHAnsi"/>
          <w:sz w:val="20"/>
        </w:rPr>
        <w:t xml:space="preserve"> </w:t>
      </w:r>
      <w:proofErr w:type="spellStart"/>
      <w:r w:rsidR="008C7F3B" w:rsidRPr="00906D9A">
        <w:rPr>
          <w:rFonts w:asciiTheme="minorHAnsi" w:hAnsiTheme="minorHAnsi" w:cstheme="minorHAnsi"/>
          <w:sz w:val="20"/>
        </w:rPr>
        <w:t>schématrons</w:t>
      </w:r>
      <w:proofErr w:type="spellEnd"/>
      <w:r w:rsidR="008C7F3B" w:rsidRPr="00906D9A">
        <w:rPr>
          <w:rFonts w:asciiTheme="minorHAnsi" w:hAnsiTheme="minorHAnsi" w:cstheme="minorHAnsi"/>
          <w:sz w:val="20"/>
        </w:rPr>
        <w:t xml:space="preserve"> de vérification de conformité aux modèles de documents CDA du CI-SIS. Chaque </w:t>
      </w:r>
      <w:proofErr w:type="spellStart"/>
      <w:r w:rsidR="008C7F3B" w:rsidRPr="00906D9A">
        <w:rPr>
          <w:rFonts w:asciiTheme="minorHAnsi" w:hAnsiTheme="minorHAnsi" w:cstheme="minorHAnsi"/>
          <w:sz w:val="20"/>
        </w:rPr>
        <w:t>schématron</w:t>
      </w:r>
      <w:proofErr w:type="spellEnd"/>
      <w:r w:rsidR="008C7F3B" w:rsidRPr="00906D9A">
        <w:rPr>
          <w:rFonts w:asciiTheme="minorHAnsi" w:hAnsiTheme="minorHAnsi" w:cstheme="minorHAnsi"/>
          <w:sz w:val="20"/>
        </w:rPr>
        <w:t xml:space="preserve"> est présent sous sa forme source </w:t>
      </w:r>
      <w:proofErr w:type="spellStart"/>
      <w:r w:rsidR="008C7F3B" w:rsidRPr="00906D9A">
        <w:rPr>
          <w:rFonts w:asciiTheme="minorHAnsi" w:hAnsiTheme="minorHAnsi" w:cstheme="minorHAnsi"/>
          <w:b/>
          <w:i/>
          <w:sz w:val="20"/>
        </w:rPr>
        <w:t>unSchematron.sch</w:t>
      </w:r>
      <w:proofErr w:type="spellEnd"/>
      <w:r w:rsidR="008C7F3B" w:rsidRPr="00906D9A">
        <w:rPr>
          <w:rFonts w:asciiTheme="minorHAnsi" w:hAnsiTheme="minorHAnsi" w:cstheme="minorHAnsi"/>
          <w:sz w:val="20"/>
        </w:rPr>
        <w:t xml:space="preserve"> et sous sa forme compilée en xslt2 </w:t>
      </w:r>
      <w:r w:rsidR="008C7F3B" w:rsidRPr="00906D9A">
        <w:rPr>
          <w:rFonts w:asciiTheme="minorHAnsi" w:hAnsiTheme="minorHAnsi" w:cstheme="minorHAnsi"/>
          <w:b/>
          <w:i/>
          <w:sz w:val="20"/>
        </w:rPr>
        <w:t>unSchematron.xsl</w:t>
      </w:r>
      <w:r w:rsidR="008C7F3B" w:rsidRPr="00906D9A">
        <w:rPr>
          <w:rFonts w:asciiTheme="minorHAnsi" w:hAnsiTheme="minorHAnsi" w:cstheme="minorHAnsi"/>
          <w:sz w:val="20"/>
        </w:rPr>
        <w:t>.</w:t>
      </w:r>
    </w:p>
    <w:p w14:paraId="585A4136" w14:textId="77777777" w:rsidR="0095759F" w:rsidRPr="00906D9A" w:rsidRDefault="0095759F" w:rsidP="00642216">
      <w:pPr>
        <w:pStyle w:val="Paragraphedeliste"/>
        <w:numPr>
          <w:ilvl w:val="0"/>
          <w:numId w:val="19"/>
        </w:num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sz w:val="20"/>
        </w:rPr>
        <w:t>Des répertoires contenant des sous-</w:t>
      </w:r>
      <w:proofErr w:type="spellStart"/>
      <w:r w:rsidRPr="00906D9A">
        <w:rPr>
          <w:rFonts w:asciiTheme="minorHAnsi" w:hAnsiTheme="minorHAnsi" w:cstheme="minorHAnsi"/>
          <w:sz w:val="20"/>
        </w:rPr>
        <w:t>schématrons</w:t>
      </w:r>
      <w:proofErr w:type="spellEnd"/>
      <w:r w:rsidRPr="00906D9A">
        <w:rPr>
          <w:rFonts w:asciiTheme="minorHAnsi" w:hAnsiTheme="minorHAnsi" w:cstheme="minorHAnsi"/>
          <w:sz w:val="20"/>
        </w:rPr>
        <w:t xml:space="preserve"> appelés par les </w:t>
      </w:r>
      <w:proofErr w:type="spellStart"/>
      <w:r w:rsidRPr="00906D9A">
        <w:rPr>
          <w:rFonts w:asciiTheme="minorHAnsi" w:hAnsiTheme="minorHAnsi" w:cstheme="minorHAnsi"/>
          <w:sz w:val="20"/>
        </w:rPr>
        <w:t>schématrons</w:t>
      </w:r>
      <w:proofErr w:type="spellEnd"/>
      <w:r w:rsidRPr="00906D9A">
        <w:rPr>
          <w:rFonts w:asciiTheme="minorHAnsi" w:hAnsiTheme="minorHAnsi" w:cstheme="minorHAnsi"/>
          <w:sz w:val="20"/>
        </w:rPr>
        <w:t xml:space="preserve"> des documents.</w:t>
      </w:r>
    </w:p>
    <w:p w14:paraId="1984A982" w14:textId="77777777" w:rsidR="0056320D" w:rsidRDefault="00C71541" w:rsidP="008E0992">
      <w:p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sz w:val="20"/>
        </w:rPr>
        <w:t xml:space="preserve">Les </w:t>
      </w:r>
      <w:proofErr w:type="spellStart"/>
      <w:r w:rsidRPr="00906D9A">
        <w:rPr>
          <w:rFonts w:asciiTheme="minorHAnsi" w:hAnsiTheme="minorHAnsi" w:cstheme="minorHAnsi"/>
          <w:sz w:val="20"/>
        </w:rPr>
        <w:t>schématrons</w:t>
      </w:r>
      <w:proofErr w:type="spellEnd"/>
      <w:r w:rsidRPr="00906D9A">
        <w:rPr>
          <w:rFonts w:asciiTheme="minorHAnsi" w:hAnsiTheme="minorHAnsi" w:cstheme="minorHAnsi"/>
          <w:sz w:val="20"/>
        </w:rPr>
        <w:t xml:space="preserve"> contenus dans ce répertoire et ses sous-répertoires s</w:t>
      </w:r>
      <w:r w:rsidR="00F9165A" w:rsidRPr="00906D9A">
        <w:rPr>
          <w:rFonts w:asciiTheme="minorHAnsi" w:hAnsiTheme="minorHAnsi" w:cstheme="minorHAnsi"/>
          <w:sz w:val="20"/>
        </w:rPr>
        <w:t>ont</w:t>
      </w:r>
      <w:r w:rsidRPr="00906D9A">
        <w:rPr>
          <w:rFonts w:asciiTheme="minorHAnsi" w:hAnsiTheme="minorHAnsi" w:cstheme="minorHAnsi"/>
          <w:sz w:val="20"/>
        </w:rPr>
        <w:t xml:space="preserve"> conforme</w:t>
      </w:r>
      <w:r w:rsidR="00F9165A" w:rsidRPr="00906D9A">
        <w:rPr>
          <w:rFonts w:asciiTheme="minorHAnsi" w:hAnsiTheme="minorHAnsi" w:cstheme="minorHAnsi"/>
          <w:sz w:val="20"/>
        </w:rPr>
        <w:t>s</w:t>
      </w:r>
      <w:r w:rsidRPr="00906D9A">
        <w:rPr>
          <w:rFonts w:asciiTheme="minorHAnsi" w:hAnsiTheme="minorHAnsi" w:cstheme="minorHAnsi"/>
          <w:sz w:val="20"/>
        </w:rPr>
        <w:t xml:space="preserve"> à la norme ISO IEC 19757-3, référencée depuis </w:t>
      </w:r>
      <w:hyperlink r:id="rId20" w:history="1">
        <w:r w:rsidRPr="00906D9A">
          <w:rPr>
            <w:rStyle w:val="Lienhypertexte"/>
            <w:rFonts w:asciiTheme="minorHAnsi" w:hAnsiTheme="minorHAnsi" w:cstheme="minorHAnsi"/>
            <w:sz w:val="20"/>
          </w:rPr>
          <w:t>http://www.schematron.com/</w:t>
        </w:r>
      </w:hyperlink>
      <w:r w:rsidRPr="00906D9A">
        <w:rPr>
          <w:rFonts w:asciiTheme="minorHAnsi" w:hAnsiTheme="minorHAnsi" w:cstheme="minorHAnsi"/>
          <w:sz w:val="20"/>
        </w:rPr>
        <w:t xml:space="preserve"> </w:t>
      </w:r>
      <w:r w:rsidR="00F2195B" w:rsidRPr="00906D9A">
        <w:rPr>
          <w:rFonts w:asciiTheme="minorHAnsi" w:hAnsiTheme="minorHAnsi" w:cstheme="minorHAnsi"/>
          <w:sz w:val="20"/>
        </w:rPr>
        <w:t>et disponible en accès libre</w:t>
      </w:r>
      <w:r w:rsidR="006A744C" w:rsidRPr="00906D9A">
        <w:rPr>
          <w:rStyle w:val="Appelnotedebasdep"/>
          <w:rFonts w:asciiTheme="minorHAnsi" w:hAnsiTheme="minorHAnsi" w:cstheme="minorHAnsi"/>
          <w:sz w:val="20"/>
        </w:rPr>
        <w:footnoteReference w:id="1"/>
      </w:r>
      <w:r w:rsidR="00F2195B" w:rsidRPr="00906D9A">
        <w:rPr>
          <w:rFonts w:asciiTheme="minorHAnsi" w:hAnsiTheme="minorHAnsi" w:cstheme="minorHAnsi"/>
          <w:sz w:val="20"/>
        </w:rPr>
        <w:t>.</w:t>
      </w:r>
    </w:p>
    <w:p w14:paraId="721B8515" w14:textId="77777777" w:rsidR="00F642BD" w:rsidRPr="00906D9A" w:rsidRDefault="00F642BD" w:rsidP="008E0992">
      <w:pPr>
        <w:rPr>
          <w:rFonts w:asciiTheme="minorHAnsi" w:hAnsiTheme="minorHAnsi" w:cstheme="minorHAnsi"/>
          <w:sz w:val="20"/>
        </w:rPr>
      </w:pPr>
    </w:p>
    <w:p w14:paraId="24CD636D" w14:textId="77777777" w:rsidR="00AC0913" w:rsidRDefault="00AC0913" w:rsidP="00804514">
      <w:pPr>
        <w:pStyle w:val="Titre4"/>
      </w:pPr>
      <w:r>
        <w:t xml:space="preserve">Répertoire </w:t>
      </w:r>
      <w:r w:rsidRPr="00610AB3">
        <w:t>schematrons/abstract</w:t>
      </w:r>
    </w:p>
    <w:p w14:paraId="766C1C8B" w14:textId="77777777" w:rsidR="0095759F" w:rsidRDefault="00F438FE" w:rsidP="0095759F">
      <w:r w:rsidRPr="00F438FE">
        <w:rPr>
          <w:noProof/>
          <w:lang w:eastAsia="fr-FR" w:bidi="ar-SA"/>
        </w:rPr>
        <w:drawing>
          <wp:inline distT="0" distB="0" distL="0" distR="0" wp14:anchorId="3B6D0DDB" wp14:editId="21A37F57">
            <wp:extent cx="2325506" cy="15113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9073" cy="151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F96F" w14:textId="77777777" w:rsidR="00F642BD" w:rsidRPr="0095759F" w:rsidRDefault="00F642BD" w:rsidP="0095759F"/>
    <w:p w14:paraId="2A60D165" w14:textId="77777777" w:rsidR="0056320D" w:rsidRDefault="00AC0913" w:rsidP="00AC0913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Ce répertoire contient </w:t>
      </w:r>
      <w:r w:rsidR="00F438FE" w:rsidRPr="00906D9A">
        <w:rPr>
          <w:rFonts w:asciiTheme="minorHAnsi" w:hAnsiTheme="minorHAnsi"/>
          <w:sz w:val="20"/>
        </w:rPr>
        <w:t>des</w:t>
      </w:r>
      <w:r w:rsidRPr="00906D9A">
        <w:rPr>
          <w:rFonts w:asciiTheme="minorHAnsi" w:hAnsiTheme="minorHAnsi"/>
          <w:sz w:val="20"/>
        </w:rPr>
        <w:t xml:space="preserve"> sous-</w:t>
      </w:r>
      <w:proofErr w:type="spellStart"/>
      <w:r w:rsidRPr="00906D9A">
        <w:rPr>
          <w:rFonts w:asciiTheme="minorHAnsi" w:hAnsiTheme="minorHAnsi"/>
          <w:sz w:val="20"/>
        </w:rPr>
        <w:t>schématrons</w:t>
      </w:r>
      <w:proofErr w:type="spellEnd"/>
      <w:r w:rsidRPr="00906D9A">
        <w:rPr>
          <w:rFonts w:asciiTheme="minorHAnsi" w:hAnsiTheme="minorHAnsi"/>
          <w:sz w:val="20"/>
        </w:rPr>
        <w:t xml:space="preserve"> contenant des </w:t>
      </w:r>
      <w:r w:rsidRPr="00906D9A">
        <w:rPr>
          <w:rFonts w:asciiTheme="minorHAnsi" w:hAnsiTheme="minorHAnsi"/>
          <w:i/>
          <w:sz w:val="20"/>
        </w:rPr>
        <w:t>abstract patterns</w:t>
      </w:r>
      <w:r w:rsidRPr="00906D9A">
        <w:rPr>
          <w:rFonts w:asciiTheme="minorHAnsi" w:hAnsiTheme="minorHAnsi"/>
          <w:sz w:val="20"/>
        </w:rPr>
        <w:t xml:space="preserve">, exploitables par d’autres patterns depuis n’importe quel </w:t>
      </w:r>
      <w:proofErr w:type="spellStart"/>
      <w:r w:rsidRPr="00906D9A">
        <w:rPr>
          <w:rFonts w:asciiTheme="minorHAnsi" w:hAnsiTheme="minorHAnsi"/>
          <w:sz w:val="20"/>
        </w:rPr>
        <w:t>schématron</w:t>
      </w:r>
      <w:proofErr w:type="spellEnd"/>
      <w:r w:rsidRPr="00906D9A">
        <w:rPr>
          <w:rFonts w:asciiTheme="minorHAnsi" w:hAnsiTheme="minorHAnsi"/>
          <w:sz w:val="20"/>
        </w:rPr>
        <w:t>.</w:t>
      </w:r>
    </w:p>
    <w:p w14:paraId="5F4DE0C3" w14:textId="77777777" w:rsidR="00F642BD" w:rsidRPr="00906D9A" w:rsidRDefault="00F642BD" w:rsidP="00AC0913">
      <w:pPr>
        <w:rPr>
          <w:rFonts w:asciiTheme="minorHAnsi" w:hAnsiTheme="minorHAnsi"/>
          <w:sz w:val="20"/>
        </w:rPr>
      </w:pPr>
    </w:p>
    <w:p w14:paraId="49B48735" w14:textId="77777777" w:rsidR="00F642BD" w:rsidRDefault="00F642BD">
      <w:pPr>
        <w:spacing w:after="0"/>
        <w:jc w:val="left"/>
        <w:rPr>
          <w:b/>
          <w:bCs/>
          <w:i/>
          <w:iCs/>
        </w:rPr>
      </w:pPr>
      <w:r>
        <w:br w:type="page"/>
      </w:r>
    </w:p>
    <w:p w14:paraId="2DB3EB73" w14:textId="77777777" w:rsidR="00AC0913" w:rsidRDefault="00AC0913" w:rsidP="00804514">
      <w:pPr>
        <w:pStyle w:val="Titre4"/>
      </w:pPr>
      <w:r>
        <w:lastRenderedPageBreak/>
        <w:t xml:space="preserve">Répertoire </w:t>
      </w:r>
      <w:r w:rsidRPr="00610AB3">
        <w:t>schematrons/</w:t>
      </w:r>
      <w:proofErr w:type="spellStart"/>
      <w:r w:rsidRPr="00610AB3">
        <w:t>include</w:t>
      </w:r>
      <w:proofErr w:type="spellEnd"/>
    </w:p>
    <w:p w14:paraId="6A5C6388" w14:textId="77777777" w:rsidR="0095759F" w:rsidRPr="0095759F" w:rsidRDefault="0095759F" w:rsidP="0095759F">
      <w:r w:rsidRPr="0095759F">
        <w:rPr>
          <w:noProof/>
          <w:lang w:eastAsia="fr-FR" w:bidi="ar-SA"/>
        </w:rPr>
        <w:drawing>
          <wp:inline distT="0" distB="0" distL="0" distR="0" wp14:anchorId="3919D6CA" wp14:editId="6EE09092">
            <wp:extent cx="1516432" cy="984250"/>
            <wp:effectExtent l="0" t="0" r="762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8697" cy="9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408E" w14:textId="77777777" w:rsidR="00AC0913" w:rsidRPr="00906D9A" w:rsidRDefault="00AC0913" w:rsidP="00AC0913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Ces sous-répertoires contiennent l’ensemble des autres sous-</w:t>
      </w:r>
      <w:proofErr w:type="spellStart"/>
      <w:r w:rsidRPr="00906D9A">
        <w:rPr>
          <w:rFonts w:asciiTheme="minorHAnsi" w:hAnsiTheme="minorHAnsi"/>
          <w:sz w:val="20"/>
        </w:rPr>
        <w:t>schématrons</w:t>
      </w:r>
      <w:proofErr w:type="spellEnd"/>
      <w:r w:rsidR="00B77DBE" w:rsidRPr="00906D9A">
        <w:rPr>
          <w:rFonts w:asciiTheme="minorHAnsi" w:hAnsiTheme="minorHAnsi"/>
          <w:sz w:val="20"/>
        </w:rPr>
        <w:t xml:space="preserve"> classés dans les sous-répertoires présentés ci-dessus.</w:t>
      </w:r>
    </w:p>
    <w:p w14:paraId="7BB073DB" w14:textId="77777777" w:rsidR="008C39F2" w:rsidRPr="00B77DBE" w:rsidRDefault="00B77DBE" w:rsidP="00B77DBE">
      <w:pPr>
        <w:pStyle w:val="Titre5"/>
      </w:pPr>
      <w:r w:rsidRPr="00B77DBE">
        <w:t>R</w:t>
      </w:r>
      <w:r w:rsidR="008C39F2" w:rsidRPr="00B77DBE">
        <w:t xml:space="preserve">épertoire </w:t>
      </w:r>
      <w:r w:rsidRPr="00B77DBE">
        <w:t>schematrons/</w:t>
      </w:r>
      <w:proofErr w:type="spellStart"/>
      <w:r w:rsidRPr="00B77DBE">
        <w:t>include</w:t>
      </w:r>
      <w:proofErr w:type="spellEnd"/>
      <w:r>
        <w:t>/</w:t>
      </w:r>
      <w:proofErr w:type="spellStart"/>
      <w:r>
        <w:t>en-tete</w:t>
      </w:r>
      <w:proofErr w:type="spellEnd"/>
    </w:p>
    <w:p w14:paraId="3B598488" w14:textId="77777777" w:rsidR="008C39F2" w:rsidRPr="00906D9A" w:rsidRDefault="00B77DBE" w:rsidP="00B77DBE">
      <w:p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sz w:val="20"/>
        </w:rPr>
        <w:t xml:space="preserve">Ce sous-répertoire </w:t>
      </w:r>
      <w:r w:rsidR="008C39F2" w:rsidRPr="00906D9A">
        <w:rPr>
          <w:rFonts w:asciiTheme="minorHAnsi" w:hAnsiTheme="minorHAnsi" w:cstheme="minorHAnsi"/>
          <w:sz w:val="20"/>
        </w:rPr>
        <w:t xml:space="preserve">contient les </w:t>
      </w:r>
      <w:proofErr w:type="spellStart"/>
      <w:r w:rsidR="008C39F2" w:rsidRPr="00906D9A">
        <w:rPr>
          <w:rFonts w:asciiTheme="minorHAnsi" w:hAnsiTheme="minorHAnsi" w:cstheme="minorHAnsi"/>
          <w:sz w:val="20"/>
        </w:rPr>
        <w:t>schématrons</w:t>
      </w:r>
      <w:proofErr w:type="spellEnd"/>
      <w:r w:rsidR="008C39F2" w:rsidRPr="00906D9A">
        <w:rPr>
          <w:rFonts w:asciiTheme="minorHAnsi" w:hAnsiTheme="minorHAnsi" w:cstheme="minorHAnsi"/>
          <w:sz w:val="20"/>
        </w:rPr>
        <w:t xml:space="preserve"> internationaux et français des éléments de l’en-tête</w:t>
      </w:r>
    </w:p>
    <w:p w14:paraId="743E2580" w14:textId="77777777" w:rsidR="0095759F" w:rsidRDefault="00EB622D" w:rsidP="00F438FE">
      <w:pPr>
        <w:rPr>
          <w:rFonts w:asciiTheme="minorHAnsi" w:hAnsiTheme="minorHAnsi" w:cstheme="minorHAnsi"/>
        </w:rPr>
      </w:pPr>
      <w:r w:rsidRPr="00EB622D">
        <w:rPr>
          <w:noProof/>
          <w:lang w:eastAsia="fr-FR" w:bidi="ar-SA"/>
        </w:rPr>
        <w:drawing>
          <wp:inline distT="0" distB="0" distL="0" distR="0" wp14:anchorId="5163F81D" wp14:editId="3A8D1FDC">
            <wp:extent cx="1490290" cy="26733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11693" cy="271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A660" w14:textId="77777777" w:rsidR="00F438FE" w:rsidRDefault="00F438FE" w:rsidP="00F438FE">
      <w:pPr>
        <w:rPr>
          <w:color w:val="808080" w:themeColor="background1" w:themeShade="80"/>
          <w:sz w:val="18"/>
        </w:rPr>
      </w:pPr>
      <w:proofErr w:type="gramStart"/>
      <w:r w:rsidRPr="009A23BF">
        <w:rPr>
          <w:color w:val="808080" w:themeColor="background1" w:themeShade="80"/>
          <w:sz w:val="18"/>
        </w:rPr>
        <w:t>etc</w:t>
      </w:r>
      <w:proofErr w:type="gramEnd"/>
      <w:r w:rsidRPr="009A23BF">
        <w:rPr>
          <w:color w:val="808080" w:themeColor="background1" w:themeShade="80"/>
          <w:sz w:val="18"/>
        </w:rPr>
        <w:t>…</w:t>
      </w:r>
    </w:p>
    <w:p w14:paraId="7EC8628D" w14:textId="77777777" w:rsidR="00B77DBE" w:rsidRPr="00906D9A" w:rsidRDefault="00B77DBE" w:rsidP="00F438FE">
      <w:pPr>
        <w:rPr>
          <w:rFonts w:asciiTheme="minorHAnsi" w:hAnsiTheme="minorHAnsi" w:cstheme="minorHAnsi"/>
          <w:sz w:val="20"/>
        </w:rPr>
      </w:pPr>
    </w:p>
    <w:p w14:paraId="6879A578" w14:textId="77777777" w:rsidR="00B77DBE" w:rsidRPr="00B77DBE" w:rsidRDefault="00B77DBE" w:rsidP="00B77DBE">
      <w:pPr>
        <w:pStyle w:val="Titre5"/>
      </w:pPr>
      <w:r w:rsidRPr="00B77DBE">
        <w:t>Répertoire schematrons/</w:t>
      </w:r>
      <w:proofErr w:type="spellStart"/>
      <w:r w:rsidRPr="00B77DBE">
        <w:t>include</w:t>
      </w:r>
      <w:proofErr w:type="spellEnd"/>
      <w:r w:rsidRPr="00B77DBE">
        <w:t>/</w:t>
      </w:r>
      <w:r w:rsidR="008C39F2" w:rsidRPr="00B77DBE">
        <w:t>entrées</w:t>
      </w:r>
    </w:p>
    <w:p w14:paraId="1DCDDC50" w14:textId="77777777" w:rsidR="008C39F2" w:rsidRPr="00906D9A" w:rsidRDefault="00B77DBE" w:rsidP="00B77DBE">
      <w:pPr>
        <w:rPr>
          <w:rFonts w:asciiTheme="minorHAnsi" w:hAnsiTheme="minorHAnsi" w:cstheme="minorHAnsi"/>
          <w:b/>
          <w:sz w:val="20"/>
        </w:rPr>
      </w:pPr>
      <w:r w:rsidRPr="00906D9A">
        <w:rPr>
          <w:rFonts w:asciiTheme="minorHAnsi" w:hAnsiTheme="minorHAnsi" w:cstheme="minorHAnsi"/>
          <w:sz w:val="20"/>
        </w:rPr>
        <w:t xml:space="preserve">Ce sous-répertoire </w:t>
      </w:r>
      <w:r w:rsidR="008C39F2" w:rsidRPr="00906D9A">
        <w:rPr>
          <w:rFonts w:asciiTheme="minorHAnsi" w:hAnsiTheme="minorHAnsi" w:cstheme="minorHAnsi"/>
          <w:sz w:val="20"/>
        </w:rPr>
        <w:t>contient</w:t>
      </w:r>
      <w:r w:rsidR="0095759F" w:rsidRPr="00906D9A">
        <w:rPr>
          <w:rFonts w:asciiTheme="minorHAnsi" w:hAnsiTheme="minorHAnsi" w:cstheme="minorHAnsi"/>
          <w:sz w:val="20"/>
        </w:rPr>
        <w:t xml:space="preserve"> </w:t>
      </w:r>
      <w:r w:rsidR="008C39F2" w:rsidRPr="00906D9A">
        <w:rPr>
          <w:rFonts w:asciiTheme="minorHAnsi" w:hAnsiTheme="minorHAnsi" w:cstheme="minorHAnsi"/>
          <w:sz w:val="20"/>
        </w:rPr>
        <w:t xml:space="preserve">les </w:t>
      </w:r>
      <w:proofErr w:type="spellStart"/>
      <w:r w:rsidR="008C39F2" w:rsidRPr="00906D9A">
        <w:rPr>
          <w:rFonts w:asciiTheme="minorHAnsi" w:hAnsiTheme="minorHAnsi" w:cstheme="minorHAnsi"/>
          <w:sz w:val="20"/>
        </w:rPr>
        <w:t>schématrons</w:t>
      </w:r>
      <w:proofErr w:type="spellEnd"/>
      <w:r w:rsidR="008C39F2" w:rsidRPr="00906D9A">
        <w:rPr>
          <w:rFonts w:asciiTheme="minorHAnsi" w:hAnsiTheme="minorHAnsi" w:cstheme="minorHAnsi"/>
          <w:sz w:val="20"/>
        </w:rPr>
        <w:t xml:space="preserve"> interna</w:t>
      </w:r>
      <w:r w:rsidR="0095759F" w:rsidRPr="00906D9A">
        <w:rPr>
          <w:rFonts w:asciiTheme="minorHAnsi" w:hAnsiTheme="minorHAnsi" w:cstheme="minorHAnsi"/>
          <w:sz w:val="20"/>
        </w:rPr>
        <w:t>tionaux et français des entrées</w:t>
      </w:r>
    </w:p>
    <w:p w14:paraId="7D89BC3B" w14:textId="77777777" w:rsidR="0095759F" w:rsidRDefault="00EB622D" w:rsidP="00F438FE">
      <w:pPr>
        <w:jc w:val="left"/>
        <w:rPr>
          <w:rFonts w:asciiTheme="minorHAnsi" w:hAnsiTheme="minorHAnsi" w:cstheme="minorHAnsi"/>
        </w:rPr>
      </w:pPr>
      <w:r w:rsidRPr="00EB622D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10777B0D" wp14:editId="087D8B1A">
            <wp:extent cx="2207942" cy="2057400"/>
            <wp:effectExtent l="0" t="0" r="190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3472" cy="209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151A" w14:textId="77777777" w:rsidR="0095759F" w:rsidRPr="0095759F" w:rsidRDefault="0095759F" w:rsidP="00F438FE">
      <w:pPr>
        <w:jc w:val="left"/>
        <w:rPr>
          <w:rFonts w:asciiTheme="minorHAnsi" w:hAnsiTheme="minorHAnsi" w:cstheme="minorHAnsi"/>
          <w:i/>
          <w:color w:val="808080" w:themeColor="background1" w:themeShade="80"/>
        </w:rPr>
      </w:pPr>
      <w:proofErr w:type="gramStart"/>
      <w:r w:rsidRPr="0095759F">
        <w:rPr>
          <w:rFonts w:asciiTheme="minorHAnsi" w:hAnsiTheme="minorHAnsi" w:cstheme="minorHAnsi"/>
          <w:i/>
          <w:color w:val="808080" w:themeColor="background1" w:themeShade="80"/>
        </w:rPr>
        <w:t>etc</w:t>
      </w:r>
      <w:proofErr w:type="gramEnd"/>
      <w:r w:rsidRPr="0095759F">
        <w:rPr>
          <w:rFonts w:asciiTheme="minorHAnsi" w:hAnsiTheme="minorHAnsi" w:cstheme="minorHAnsi"/>
          <w:i/>
          <w:color w:val="808080" w:themeColor="background1" w:themeShade="80"/>
        </w:rPr>
        <w:t>…</w:t>
      </w:r>
    </w:p>
    <w:p w14:paraId="32C14F0D" w14:textId="77777777" w:rsidR="008C39F2" w:rsidRDefault="00B77DBE" w:rsidP="00B77DBE">
      <w:pPr>
        <w:pStyle w:val="Titre5"/>
      </w:pPr>
      <w:r w:rsidRPr="00B77DBE">
        <w:lastRenderedPageBreak/>
        <w:t>Répertoire schematrons/</w:t>
      </w:r>
      <w:proofErr w:type="spellStart"/>
      <w:r w:rsidRPr="00B77DBE">
        <w:t>include</w:t>
      </w:r>
      <w:proofErr w:type="spellEnd"/>
      <w:r w:rsidRPr="00B77DBE">
        <w:t>/</w:t>
      </w:r>
      <w:proofErr w:type="spellStart"/>
      <w:r w:rsidR="008C39F2" w:rsidRPr="00B77DBE">
        <w:t>jeuxDeValeurs</w:t>
      </w:r>
      <w:proofErr w:type="spellEnd"/>
    </w:p>
    <w:p w14:paraId="3D027FF0" w14:textId="77777777" w:rsidR="00B77DBE" w:rsidRPr="00906D9A" w:rsidRDefault="00B77DBE" w:rsidP="00B77DBE">
      <w:pPr>
        <w:rPr>
          <w:rFonts w:asciiTheme="minorHAnsi" w:hAnsiTheme="minorHAnsi" w:cstheme="minorHAnsi"/>
          <w:b/>
          <w:sz w:val="20"/>
        </w:rPr>
      </w:pPr>
      <w:r w:rsidRPr="00906D9A">
        <w:rPr>
          <w:rFonts w:asciiTheme="minorHAnsi" w:hAnsiTheme="minorHAnsi" w:cstheme="minorHAnsi"/>
          <w:sz w:val="20"/>
        </w:rPr>
        <w:t xml:space="preserve">Ce sous-répertoire contient les </w:t>
      </w:r>
      <w:proofErr w:type="spellStart"/>
      <w:r w:rsidRPr="00906D9A">
        <w:rPr>
          <w:rFonts w:asciiTheme="minorHAnsi" w:hAnsiTheme="minorHAnsi" w:cstheme="minorHAnsi"/>
          <w:sz w:val="20"/>
        </w:rPr>
        <w:t>schématrons</w:t>
      </w:r>
      <w:proofErr w:type="spellEnd"/>
      <w:r w:rsidRPr="00906D9A">
        <w:rPr>
          <w:rFonts w:asciiTheme="minorHAnsi" w:hAnsiTheme="minorHAnsi" w:cstheme="minorHAnsi"/>
          <w:sz w:val="20"/>
        </w:rPr>
        <w:t xml:space="preserve"> de jeux de valeurs </w:t>
      </w:r>
      <w:r w:rsidRPr="00906D9A">
        <w:rPr>
          <w:rFonts w:asciiTheme="minorHAnsi" w:hAnsiTheme="minorHAnsi" w:cstheme="minorHAnsi"/>
          <w:b/>
          <w:sz w:val="20"/>
        </w:rPr>
        <w:t>génériques</w:t>
      </w:r>
      <w:r w:rsidRPr="00906D9A">
        <w:rPr>
          <w:rFonts w:asciiTheme="minorHAnsi" w:hAnsiTheme="minorHAnsi" w:cstheme="minorHAnsi"/>
          <w:sz w:val="20"/>
        </w:rPr>
        <w:t xml:space="preserve"> et des sous-répertoires par modèle de document contenant les </w:t>
      </w:r>
      <w:proofErr w:type="spellStart"/>
      <w:r w:rsidRPr="00906D9A">
        <w:rPr>
          <w:rFonts w:asciiTheme="minorHAnsi" w:hAnsiTheme="minorHAnsi" w:cstheme="minorHAnsi"/>
          <w:sz w:val="20"/>
        </w:rPr>
        <w:t>schématrons</w:t>
      </w:r>
      <w:proofErr w:type="spellEnd"/>
      <w:r w:rsidRPr="00906D9A">
        <w:rPr>
          <w:rFonts w:asciiTheme="minorHAnsi" w:hAnsiTheme="minorHAnsi" w:cstheme="minorHAnsi"/>
          <w:sz w:val="20"/>
        </w:rPr>
        <w:t xml:space="preserve"> de jeux de valeurs spécifiques à ce modèle.</w:t>
      </w:r>
    </w:p>
    <w:p w14:paraId="23F2E857" w14:textId="77777777" w:rsidR="0095759F" w:rsidRPr="00906D9A" w:rsidRDefault="0095759F" w:rsidP="00642216">
      <w:pPr>
        <w:pStyle w:val="Paragraphedeliste"/>
        <w:numPr>
          <w:ilvl w:val="0"/>
          <w:numId w:val="11"/>
        </w:num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b/>
          <w:sz w:val="20"/>
        </w:rPr>
        <w:t xml:space="preserve">Des </w:t>
      </w:r>
      <w:proofErr w:type="spellStart"/>
      <w:r w:rsidRPr="00906D9A">
        <w:rPr>
          <w:rFonts w:asciiTheme="minorHAnsi" w:hAnsiTheme="minorHAnsi" w:cstheme="minorHAnsi"/>
          <w:b/>
          <w:sz w:val="20"/>
        </w:rPr>
        <w:t>schématrons</w:t>
      </w:r>
      <w:proofErr w:type="spellEnd"/>
      <w:r w:rsidRPr="00906D9A">
        <w:rPr>
          <w:rFonts w:asciiTheme="minorHAnsi" w:hAnsiTheme="minorHAnsi" w:cstheme="minorHAnsi"/>
          <w:b/>
          <w:sz w:val="20"/>
        </w:rPr>
        <w:t xml:space="preserve"> de JDV génériques</w:t>
      </w:r>
      <w:r w:rsidRPr="00906D9A">
        <w:rPr>
          <w:rFonts w:asciiTheme="minorHAnsi" w:hAnsiTheme="minorHAnsi" w:cstheme="minorHAnsi"/>
          <w:sz w:val="20"/>
        </w:rPr>
        <w:t xml:space="preserve"> (JDV utilisés dans plusieurs documents, sections ou entrées)</w:t>
      </w:r>
    </w:p>
    <w:p w14:paraId="38C81664" w14:textId="77777777" w:rsidR="00B77DBE" w:rsidRDefault="00EB622D" w:rsidP="00E02560">
      <w:pPr>
        <w:ind w:left="1416"/>
        <w:rPr>
          <w:rFonts w:asciiTheme="minorHAnsi" w:hAnsiTheme="minorHAnsi" w:cstheme="minorHAnsi"/>
          <w:noProof/>
          <w:lang w:eastAsia="fr-FR" w:bidi="ar-SA"/>
        </w:rPr>
      </w:pPr>
      <w:r w:rsidRPr="00EB622D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5FB74DE9" wp14:editId="0086ED86">
            <wp:extent cx="3448227" cy="2082907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CA6D" w14:textId="77777777" w:rsidR="00F438FE" w:rsidRDefault="00F438FE">
      <w:pPr>
        <w:spacing w:after="0"/>
        <w:jc w:val="left"/>
        <w:rPr>
          <w:rFonts w:asciiTheme="minorHAnsi" w:hAnsiTheme="minorHAnsi" w:cstheme="minorHAnsi"/>
          <w:b/>
        </w:rPr>
      </w:pPr>
    </w:p>
    <w:p w14:paraId="4BD5981B" w14:textId="77777777" w:rsidR="008C39F2" w:rsidRPr="00906D9A" w:rsidRDefault="00B77DBE" w:rsidP="00642216">
      <w:pPr>
        <w:pStyle w:val="Paragraphedeliste"/>
        <w:numPr>
          <w:ilvl w:val="0"/>
          <w:numId w:val="11"/>
        </w:num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b/>
          <w:sz w:val="20"/>
        </w:rPr>
        <w:t>Un</w:t>
      </w:r>
      <w:r w:rsidR="008C39F2" w:rsidRPr="00906D9A">
        <w:rPr>
          <w:rFonts w:asciiTheme="minorHAnsi" w:hAnsiTheme="minorHAnsi" w:cstheme="minorHAnsi"/>
          <w:b/>
          <w:sz w:val="20"/>
        </w:rPr>
        <w:t xml:space="preserve"> sous-répertoire </w:t>
      </w:r>
      <w:r w:rsidR="00E02560" w:rsidRPr="00906D9A">
        <w:rPr>
          <w:rFonts w:asciiTheme="minorHAnsi" w:hAnsiTheme="minorHAnsi" w:cstheme="minorHAnsi"/>
          <w:b/>
          <w:sz w:val="20"/>
        </w:rPr>
        <w:t xml:space="preserve">pour l’en-tête </w:t>
      </w:r>
      <w:r w:rsidR="00E02560" w:rsidRPr="00906D9A">
        <w:rPr>
          <w:rFonts w:asciiTheme="minorHAnsi" w:hAnsiTheme="minorHAnsi" w:cstheme="minorHAnsi"/>
          <w:sz w:val="20"/>
        </w:rPr>
        <w:t xml:space="preserve">contenant les </w:t>
      </w:r>
      <w:proofErr w:type="spellStart"/>
      <w:r w:rsidR="00E02560" w:rsidRPr="00906D9A">
        <w:rPr>
          <w:rFonts w:asciiTheme="minorHAnsi" w:hAnsiTheme="minorHAnsi" w:cstheme="minorHAnsi"/>
          <w:sz w:val="20"/>
        </w:rPr>
        <w:t>schématrons</w:t>
      </w:r>
      <w:proofErr w:type="spellEnd"/>
      <w:r w:rsidR="00E02560" w:rsidRPr="00906D9A">
        <w:rPr>
          <w:rFonts w:asciiTheme="minorHAnsi" w:hAnsiTheme="minorHAnsi" w:cstheme="minorHAnsi"/>
          <w:sz w:val="20"/>
        </w:rPr>
        <w:t xml:space="preserve"> des jeux de valeurs spécifiques à l’en-tête et </w:t>
      </w:r>
      <w:r w:rsidR="00E02560" w:rsidRPr="00906D9A">
        <w:rPr>
          <w:rFonts w:asciiTheme="minorHAnsi" w:hAnsiTheme="minorHAnsi" w:cstheme="minorHAnsi"/>
          <w:b/>
          <w:sz w:val="20"/>
        </w:rPr>
        <w:t xml:space="preserve">un sous-répertoire </w:t>
      </w:r>
      <w:r w:rsidR="008C39F2" w:rsidRPr="00906D9A">
        <w:rPr>
          <w:rFonts w:asciiTheme="minorHAnsi" w:hAnsiTheme="minorHAnsi" w:cstheme="minorHAnsi"/>
          <w:b/>
          <w:sz w:val="20"/>
        </w:rPr>
        <w:t>par volet métier</w:t>
      </w:r>
      <w:r w:rsidR="008C39F2" w:rsidRPr="00906D9A">
        <w:rPr>
          <w:rFonts w:asciiTheme="minorHAnsi" w:hAnsiTheme="minorHAnsi" w:cstheme="minorHAnsi"/>
          <w:sz w:val="20"/>
        </w:rPr>
        <w:t xml:space="preserve"> (ex FRCP) contenant les </w:t>
      </w:r>
      <w:proofErr w:type="spellStart"/>
      <w:r w:rsidR="008C39F2" w:rsidRPr="00906D9A">
        <w:rPr>
          <w:rFonts w:asciiTheme="minorHAnsi" w:hAnsiTheme="minorHAnsi" w:cstheme="minorHAnsi"/>
          <w:sz w:val="20"/>
        </w:rPr>
        <w:t>schématrons</w:t>
      </w:r>
      <w:proofErr w:type="spellEnd"/>
      <w:r w:rsidR="008C39F2" w:rsidRPr="00906D9A">
        <w:rPr>
          <w:rFonts w:asciiTheme="minorHAnsi" w:hAnsiTheme="minorHAnsi" w:cstheme="minorHAnsi"/>
          <w:sz w:val="20"/>
        </w:rPr>
        <w:t xml:space="preserve"> des jeux de valeurs spécifiques à ce volet</w:t>
      </w:r>
    </w:p>
    <w:p w14:paraId="5C391BD9" w14:textId="77777777" w:rsidR="00E02560" w:rsidRDefault="00F674C7" w:rsidP="00E02560">
      <w:pPr>
        <w:ind w:left="1416"/>
        <w:rPr>
          <w:rFonts w:asciiTheme="minorHAnsi" w:hAnsiTheme="minorHAnsi" w:cstheme="minorHAnsi"/>
        </w:rPr>
      </w:pPr>
      <w:r w:rsidRPr="00F674C7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2A653C9F" wp14:editId="2FEAA8CA">
            <wp:extent cx="2597283" cy="857294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3E15" w14:textId="77777777" w:rsidR="00E02560" w:rsidRDefault="00E02560" w:rsidP="00E02560">
      <w:pPr>
        <w:ind w:left="1416"/>
        <w:rPr>
          <w:rFonts w:asciiTheme="minorHAnsi" w:hAnsiTheme="minorHAnsi" w:cstheme="minorHAnsi"/>
          <w:i/>
          <w:color w:val="808080" w:themeColor="background1" w:themeShade="80"/>
        </w:rPr>
      </w:pPr>
      <w:proofErr w:type="gramStart"/>
      <w:r w:rsidRPr="0095759F">
        <w:rPr>
          <w:rFonts w:asciiTheme="minorHAnsi" w:hAnsiTheme="minorHAnsi" w:cstheme="minorHAnsi"/>
          <w:i/>
          <w:color w:val="808080" w:themeColor="background1" w:themeShade="80"/>
        </w:rPr>
        <w:t>etc</w:t>
      </w:r>
      <w:proofErr w:type="gramEnd"/>
      <w:r w:rsidRPr="0095759F">
        <w:rPr>
          <w:rFonts w:asciiTheme="minorHAnsi" w:hAnsiTheme="minorHAnsi" w:cstheme="minorHAnsi"/>
          <w:i/>
          <w:color w:val="808080" w:themeColor="background1" w:themeShade="80"/>
        </w:rPr>
        <w:t>…</w:t>
      </w:r>
    </w:p>
    <w:p w14:paraId="6FD074D5" w14:textId="77777777" w:rsidR="00595374" w:rsidRPr="0095759F" w:rsidRDefault="00595374" w:rsidP="00595374"/>
    <w:p w14:paraId="2B1EFAFA" w14:textId="77777777" w:rsidR="00E02560" w:rsidRDefault="00E02560" w:rsidP="00E02560">
      <w:pPr>
        <w:pStyle w:val="Titre5"/>
      </w:pPr>
      <w:r w:rsidRPr="00B77DBE">
        <w:t>Répertoire schematrons/</w:t>
      </w:r>
      <w:proofErr w:type="spellStart"/>
      <w:r w:rsidRPr="00B77DBE">
        <w:t>include</w:t>
      </w:r>
      <w:proofErr w:type="spellEnd"/>
      <w:r w:rsidRPr="00B77DBE">
        <w:t>/</w:t>
      </w:r>
      <w:r>
        <w:t>sections</w:t>
      </w:r>
    </w:p>
    <w:p w14:paraId="5E8F1C5D" w14:textId="77777777" w:rsidR="00E02560" w:rsidRPr="00595374" w:rsidRDefault="00E02560" w:rsidP="00E02560">
      <w:pPr>
        <w:rPr>
          <w:rFonts w:asciiTheme="minorHAnsi" w:hAnsiTheme="minorHAnsi" w:cstheme="minorHAnsi"/>
          <w:b/>
          <w:sz w:val="20"/>
        </w:rPr>
      </w:pPr>
      <w:r w:rsidRPr="00595374">
        <w:rPr>
          <w:rFonts w:asciiTheme="minorHAnsi" w:hAnsiTheme="minorHAnsi" w:cstheme="minorHAnsi"/>
          <w:sz w:val="20"/>
        </w:rPr>
        <w:t xml:space="preserve">Ce sous-répertoire contient les </w:t>
      </w:r>
      <w:proofErr w:type="spellStart"/>
      <w:r w:rsidRPr="00595374">
        <w:rPr>
          <w:rFonts w:asciiTheme="minorHAnsi" w:hAnsiTheme="minorHAnsi" w:cstheme="minorHAnsi"/>
          <w:sz w:val="20"/>
        </w:rPr>
        <w:t>schématrons</w:t>
      </w:r>
      <w:proofErr w:type="spellEnd"/>
      <w:r w:rsidRPr="00595374">
        <w:rPr>
          <w:rFonts w:asciiTheme="minorHAnsi" w:hAnsiTheme="minorHAnsi" w:cstheme="minorHAnsi"/>
          <w:sz w:val="20"/>
        </w:rPr>
        <w:t xml:space="preserve"> internationaux et français des sections</w:t>
      </w:r>
    </w:p>
    <w:p w14:paraId="334009EE" w14:textId="77777777" w:rsidR="00E02560" w:rsidRDefault="00EB622D" w:rsidP="00E02560">
      <w:pPr>
        <w:ind w:left="1416"/>
        <w:rPr>
          <w:rFonts w:asciiTheme="minorHAnsi" w:hAnsiTheme="minorHAnsi" w:cstheme="minorHAnsi"/>
        </w:rPr>
      </w:pPr>
      <w:r w:rsidRPr="00EB622D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1615893F" wp14:editId="30C4B85D">
            <wp:extent cx="2476500" cy="146050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6111"/>
                    <a:stretch/>
                  </pic:blipFill>
                  <pic:spPr bwMode="auto">
                    <a:xfrm>
                      <a:off x="0" y="0"/>
                      <a:ext cx="2476627" cy="146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2560" w:rsidRPr="00E02560">
        <w:rPr>
          <w:rFonts w:asciiTheme="minorHAnsi" w:hAnsiTheme="minorHAnsi" w:cstheme="minorHAnsi"/>
        </w:rPr>
        <w:t xml:space="preserve"> </w:t>
      </w:r>
    </w:p>
    <w:p w14:paraId="3AC9C9C0" w14:textId="77777777" w:rsidR="00E02560" w:rsidRDefault="00E02560" w:rsidP="00E02560">
      <w:pPr>
        <w:ind w:left="1416"/>
        <w:rPr>
          <w:rFonts w:asciiTheme="minorHAnsi" w:hAnsiTheme="minorHAnsi" w:cstheme="minorHAnsi"/>
          <w:i/>
          <w:color w:val="808080" w:themeColor="background1" w:themeShade="80"/>
        </w:rPr>
      </w:pPr>
      <w:proofErr w:type="gramStart"/>
      <w:r w:rsidRPr="0095759F">
        <w:rPr>
          <w:rFonts w:asciiTheme="minorHAnsi" w:hAnsiTheme="minorHAnsi" w:cstheme="minorHAnsi"/>
          <w:i/>
          <w:color w:val="808080" w:themeColor="background1" w:themeShade="80"/>
        </w:rPr>
        <w:t>etc</w:t>
      </w:r>
      <w:proofErr w:type="gramEnd"/>
      <w:r w:rsidRPr="0095759F">
        <w:rPr>
          <w:rFonts w:asciiTheme="minorHAnsi" w:hAnsiTheme="minorHAnsi" w:cstheme="minorHAnsi"/>
          <w:i/>
          <w:color w:val="808080" w:themeColor="background1" w:themeShade="80"/>
        </w:rPr>
        <w:t>…</w:t>
      </w:r>
    </w:p>
    <w:p w14:paraId="6A4D9FDE" w14:textId="77777777" w:rsidR="006E3D8D" w:rsidRPr="006E3D8D" w:rsidRDefault="006E3D8D" w:rsidP="006E3D8D"/>
    <w:p w14:paraId="3EFAEEAD" w14:textId="77777777" w:rsidR="006E3D8D" w:rsidRPr="006E3D8D" w:rsidRDefault="006E3D8D" w:rsidP="006E3D8D"/>
    <w:p w14:paraId="3BA33352" w14:textId="77777777" w:rsidR="006E3D8D" w:rsidRPr="006E3D8D" w:rsidRDefault="006E3D8D" w:rsidP="006E3D8D"/>
    <w:p w14:paraId="7EF4ADC6" w14:textId="77777777" w:rsidR="00E02560" w:rsidRDefault="00E02560" w:rsidP="00E02560">
      <w:pPr>
        <w:pStyle w:val="Titre5"/>
      </w:pPr>
      <w:r w:rsidRPr="00B77DBE">
        <w:lastRenderedPageBreak/>
        <w:t>Répertoire schematrons/</w:t>
      </w:r>
      <w:proofErr w:type="spellStart"/>
      <w:r w:rsidRPr="00B77DBE">
        <w:t>include</w:t>
      </w:r>
      <w:proofErr w:type="spellEnd"/>
      <w:r w:rsidRPr="00B77DBE">
        <w:t>/</w:t>
      </w:r>
      <w:proofErr w:type="spellStart"/>
      <w:r w:rsidRPr="00E02560">
        <w:t>specificationsVolets</w:t>
      </w:r>
      <w:proofErr w:type="spellEnd"/>
    </w:p>
    <w:p w14:paraId="0BBB6EBB" w14:textId="77777777" w:rsidR="00E02560" w:rsidRPr="00595374" w:rsidRDefault="00E02560" w:rsidP="00E02560">
      <w:pPr>
        <w:rPr>
          <w:rFonts w:asciiTheme="minorHAnsi" w:hAnsiTheme="minorHAnsi" w:cstheme="minorHAnsi"/>
          <w:b/>
          <w:sz w:val="20"/>
        </w:rPr>
      </w:pPr>
      <w:r w:rsidRPr="00595374">
        <w:rPr>
          <w:rFonts w:asciiTheme="minorHAnsi" w:hAnsiTheme="minorHAnsi" w:cstheme="minorHAnsi"/>
          <w:sz w:val="20"/>
        </w:rPr>
        <w:t xml:space="preserve">Ce sous-répertoire contient </w:t>
      </w:r>
      <w:r w:rsidRPr="00595374">
        <w:rPr>
          <w:rFonts w:asciiTheme="minorHAnsi" w:hAnsiTheme="minorHAnsi" w:cstheme="minorHAnsi"/>
          <w:b/>
          <w:sz w:val="20"/>
        </w:rPr>
        <w:t>un sous-répertoire par volet métier</w:t>
      </w:r>
      <w:r w:rsidRPr="00595374">
        <w:rPr>
          <w:rFonts w:asciiTheme="minorHAnsi" w:hAnsiTheme="minorHAnsi" w:cstheme="minorHAnsi"/>
          <w:sz w:val="20"/>
        </w:rPr>
        <w:t xml:space="preserve"> (ex FRCP) contenant les </w:t>
      </w:r>
      <w:proofErr w:type="spellStart"/>
      <w:r w:rsidRPr="00595374">
        <w:rPr>
          <w:rFonts w:asciiTheme="minorHAnsi" w:hAnsiTheme="minorHAnsi" w:cstheme="minorHAnsi"/>
          <w:sz w:val="20"/>
        </w:rPr>
        <w:t>schématrons</w:t>
      </w:r>
      <w:proofErr w:type="spellEnd"/>
      <w:r w:rsidRPr="00595374">
        <w:rPr>
          <w:rFonts w:asciiTheme="minorHAnsi" w:hAnsiTheme="minorHAnsi" w:cstheme="minorHAnsi"/>
          <w:sz w:val="20"/>
        </w:rPr>
        <w:t xml:space="preserve"> d’en-tête, corps, sections ou entrées spécifiques à ce volet.</w:t>
      </w:r>
    </w:p>
    <w:p w14:paraId="3093C1B1" w14:textId="77777777" w:rsidR="00081F4F" w:rsidRDefault="00F674C7" w:rsidP="00081F4F">
      <w:pPr>
        <w:ind w:left="1416"/>
        <w:rPr>
          <w:rFonts w:asciiTheme="minorHAnsi" w:hAnsiTheme="minorHAnsi" w:cstheme="minorHAnsi"/>
        </w:rPr>
      </w:pPr>
      <w:r w:rsidRPr="00F674C7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208152FA" wp14:editId="1FF3877E">
            <wp:extent cx="2400423" cy="825542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8143" w14:textId="77777777" w:rsidR="00081F4F" w:rsidRDefault="00081F4F" w:rsidP="00081F4F">
      <w:pPr>
        <w:ind w:left="1416"/>
        <w:rPr>
          <w:rFonts w:asciiTheme="minorHAnsi" w:hAnsiTheme="minorHAnsi" w:cstheme="minorHAnsi"/>
          <w:i/>
          <w:color w:val="808080" w:themeColor="background1" w:themeShade="80"/>
        </w:rPr>
      </w:pPr>
      <w:proofErr w:type="gramStart"/>
      <w:r w:rsidRPr="0095759F">
        <w:rPr>
          <w:rFonts w:asciiTheme="minorHAnsi" w:hAnsiTheme="minorHAnsi" w:cstheme="minorHAnsi"/>
          <w:i/>
          <w:color w:val="808080" w:themeColor="background1" w:themeShade="80"/>
        </w:rPr>
        <w:t>etc</w:t>
      </w:r>
      <w:proofErr w:type="gramEnd"/>
      <w:r w:rsidRPr="0095759F">
        <w:rPr>
          <w:rFonts w:asciiTheme="minorHAnsi" w:hAnsiTheme="minorHAnsi" w:cstheme="minorHAnsi"/>
          <w:i/>
          <w:color w:val="808080" w:themeColor="background1" w:themeShade="80"/>
        </w:rPr>
        <w:t>…</w:t>
      </w:r>
    </w:p>
    <w:p w14:paraId="09BDB8A4" w14:textId="77777777" w:rsidR="00E02560" w:rsidRDefault="00E02560" w:rsidP="00E02560">
      <w:pPr>
        <w:ind w:left="1416"/>
        <w:rPr>
          <w:rFonts w:asciiTheme="minorHAnsi" w:hAnsiTheme="minorHAnsi" w:cstheme="minorHAnsi"/>
          <w:b/>
        </w:rPr>
      </w:pPr>
    </w:p>
    <w:p w14:paraId="4E612220" w14:textId="77777777" w:rsidR="003A1F9F" w:rsidRDefault="003A1F9F">
      <w:pPr>
        <w:spacing w:after="0"/>
        <w:jc w:val="left"/>
        <w:rPr>
          <w:b/>
          <w:bCs/>
          <w:sz w:val="26"/>
        </w:rPr>
      </w:pPr>
      <w:r>
        <w:br w:type="page"/>
      </w:r>
    </w:p>
    <w:p w14:paraId="7F670874" w14:textId="77777777" w:rsidR="00402D0E" w:rsidRPr="001D7630" w:rsidRDefault="00402D0E" w:rsidP="00804514">
      <w:pPr>
        <w:pStyle w:val="Titre4"/>
      </w:pPr>
      <w:r w:rsidRPr="001D7630">
        <w:lastRenderedPageBreak/>
        <w:t>Répertoire schematrons/moteur</w:t>
      </w:r>
    </w:p>
    <w:p w14:paraId="2EBC3A62" w14:textId="77777777" w:rsidR="00214D11" w:rsidRDefault="0056406B" w:rsidP="006A0CA4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>Ce répertoire contient les éléments permettant d’effectuer le</w:t>
      </w:r>
      <w:r w:rsidR="00E305A4" w:rsidRPr="00595374">
        <w:rPr>
          <w:rFonts w:asciiTheme="minorHAnsi" w:hAnsiTheme="minorHAnsi"/>
          <w:sz w:val="20"/>
        </w:rPr>
        <w:t>s</w:t>
      </w:r>
      <w:r w:rsidRPr="00595374">
        <w:rPr>
          <w:rFonts w:asciiTheme="minorHAnsi" w:hAnsiTheme="minorHAnsi"/>
          <w:sz w:val="20"/>
        </w:rPr>
        <w:t xml:space="preserve"> contrôle</w:t>
      </w:r>
      <w:r w:rsidR="00E305A4" w:rsidRPr="00595374">
        <w:rPr>
          <w:rFonts w:asciiTheme="minorHAnsi" w:hAnsiTheme="minorHAnsi"/>
          <w:sz w:val="20"/>
        </w:rPr>
        <w:t>s</w:t>
      </w:r>
      <w:r w:rsidRPr="00595374">
        <w:rPr>
          <w:rFonts w:asciiTheme="minorHAnsi" w:hAnsiTheme="minorHAnsi"/>
          <w:sz w:val="20"/>
        </w:rPr>
        <w:t xml:space="preserve"> d</w:t>
      </w:r>
      <w:r w:rsidR="00595374">
        <w:rPr>
          <w:rFonts w:asciiTheme="minorHAnsi" w:hAnsiTheme="minorHAnsi"/>
          <w:sz w:val="20"/>
        </w:rPr>
        <w:t>e conformité des documents CDA.</w:t>
      </w:r>
    </w:p>
    <w:p w14:paraId="06189F57" w14:textId="77777777" w:rsidR="00F642BD" w:rsidRDefault="00F642BD" w:rsidP="00F642BD">
      <w:pPr>
        <w:pStyle w:val="Titre5"/>
      </w:pPr>
      <w:r>
        <w:t>L’outil GUI</w:t>
      </w:r>
    </w:p>
    <w:p w14:paraId="79A588FF" w14:textId="77777777" w:rsidR="00F642BD" w:rsidRPr="00595374" w:rsidRDefault="00F642BD" w:rsidP="00F642BD">
      <w:p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sz w:val="20"/>
        </w:rPr>
        <w:t>GUI (</w:t>
      </w:r>
      <w:proofErr w:type="spellStart"/>
      <w:r w:rsidRPr="00595374">
        <w:rPr>
          <w:rFonts w:asciiTheme="minorHAnsi" w:hAnsiTheme="minorHAnsi" w:cstheme="minorHAnsi"/>
          <w:sz w:val="20"/>
        </w:rPr>
        <w:t>Graphical</w:t>
      </w:r>
      <w:proofErr w:type="spellEnd"/>
      <w:r w:rsidRPr="00595374">
        <w:rPr>
          <w:rFonts w:asciiTheme="minorHAnsi" w:hAnsiTheme="minorHAnsi" w:cstheme="minorHAnsi"/>
          <w:sz w:val="20"/>
        </w:rPr>
        <w:t xml:space="preserve"> User Interface) est un utilitaire développé par l’ANS qui encapsule le script de lancement </w:t>
      </w:r>
      <w:r w:rsidRPr="00595374">
        <w:rPr>
          <w:rFonts w:asciiTheme="minorHAnsi" w:hAnsiTheme="minorHAnsi" w:cstheme="minorHAnsi"/>
          <w:b/>
          <w:i/>
          <w:sz w:val="20"/>
        </w:rPr>
        <w:t>compilverif.bat</w:t>
      </w:r>
      <w:r w:rsidRPr="00595374">
        <w:rPr>
          <w:rFonts w:asciiTheme="minorHAnsi" w:hAnsiTheme="minorHAnsi" w:cstheme="minorHAnsi"/>
          <w:sz w:val="20"/>
        </w:rPr>
        <w:t xml:space="preserve"> </w:t>
      </w:r>
      <w:r w:rsidRPr="00F642BD">
        <w:rPr>
          <w:rFonts w:asciiTheme="minorHAnsi" w:hAnsiTheme="minorHAnsi" w:cstheme="minorHAnsi"/>
          <w:i/>
          <w:sz w:val="20"/>
        </w:rPr>
        <w:t>(voir paragraphe suivant)</w:t>
      </w:r>
      <w:r>
        <w:rPr>
          <w:rFonts w:asciiTheme="minorHAnsi" w:hAnsiTheme="minorHAnsi" w:cstheme="minorHAnsi"/>
          <w:sz w:val="20"/>
        </w:rPr>
        <w:t xml:space="preserve"> </w:t>
      </w:r>
      <w:r w:rsidRPr="00595374">
        <w:rPr>
          <w:rFonts w:asciiTheme="minorHAnsi" w:hAnsiTheme="minorHAnsi" w:cstheme="minorHAnsi"/>
          <w:sz w:val="20"/>
        </w:rPr>
        <w:t>dans une interface graphique utilisateur.</w:t>
      </w:r>
    </w:p>
    <w:p w14:paraId="5E8587E9" w14:textId="77777777" w:rsidR="00F642BD" w:rsidRPr="00595374" w:rsidRDefault="00F642BD" w:rsidP="00F642BD">
      <w:pPr>
        <w:rPr>
          <w:rFonts w:asciiTheme="minorHAnsi" w:hAnsiTheme="minorHAnsi" w:cstheme="minorHAnsi"/>
          <w:b/>
          <w:color w:val="0070C0"/>
          <w:sz w:val="20"/>
        </w:rPr>
      </w:pPr>
      <w:r w:rsidRPr="00595374">
        <w:rPr>
          <w:rFonts w:asciiTheme="minorHAnsi" w:hAnsiTheme="minorHAnsi" w:cstheme="minorHAnsi"/>
          <w:b/>
          <w:color w:val="0070C0"/>
          <w:sz w:val="20"/>
        </w:rPr>
        <w:t>Pour utiliser l’outil GUI, voir §</w:t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begin"/>
      </w:r>
      <w:r w:rsidRPr="00595374">
        <w:rPr>
          <w:rFonts w:asciiTheme="minorHAnsi" w:hAnsiTheme="minorHAnsi" w:cstheme="minorHAnsi"/>
          <w:b/>
          <w:color w:val="0070C0"/>
          <w:sz w:val="20"/>
        </w:rPr>
        <w:instrText xml:space="preserve"> REF _Ref479061947 \r \h  \* MERGEFORMAT </w:instrText>
      </w:r>
      <w:r w:rsidRPr="00595374">
        <w:rPr>
          <w:rFonts w:asciiTheme="minorHAnsi" w:hAnsiTheme="minorHAnsi" w:cstheme="minorHAnsi"/>
          <w:b/>
          <w:color w:val="0070C0"/>
          <w:sz w:val="20"/>
        </w:rPr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separate"/>
      </w:r>
      <w:r w:rsidRPr="00595374">
        <w:rPr>
          <w:rFonts w:asciiTheme="minorHAnsi" w:hAnsiTheme="minorHAnsi" w:cstheme="minorHAnsi"/>
          <w:b/>
          <w:color w:val="0070C0"/>
          <w:sz w:val="20"/>
        </w:rPr>
        <w:t>4</w:t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end"/>
      </w:r>
      <w:r w:rsidRPr="00595374">
        <w:rPr>
          <w:rFonts w:asciiTheme="minorHAnsi" w:hAnsiTheme="minorHAnsi" w:cstheme="minorHAnsi"/>
          <w:b/>
          <w:color w:val="0070C0"/>
          <w:sz w:val="20"/>
        </w:rPr>
        <w:t xml:space="preserve"> </w:t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begin"/>
      </w:r>
      <w:r w:rsidRPr="00595374">
        <w:rPr>
          <w:rFonts w:asciiTheme="minorHAnsi" w:hAnsiTheme="minorHAnsi" w:cstheme="minorHAnsi"/>
          <w:b/>
          <w:color w:val="0070C0"/>
          <w:sz w:val="20"/>
        </w:rPr>
        <w:instrText xml:space="preserve"> REF _Ref479061964 \h  \* MERGEFORMAT </w:instrText>
      </w:r>
      <w:r w:rsidRPr="00595374">
        <w:rPr>
          <w:rFonts w:asciiTheme="minorHAnsi" w:hAnsiTheme="minorHAnsi" w:cstheme="minorHAnsi"/>
          <w:b/>
          <w:color w:val="0070C0"/>
          <w:sz w:val="20"/>
        </w:rPr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separate"/>
      </w:r>
      <w:r w:rsidRPr="00595374">
        <w:rPr>
          <w:rFonts w:asciiTheme="minorHAnsi" w:hAnsiTheme="minorHAnsi" w:cstheme="minorHAnsi"/>
          <w:b/>
          <w:color w:val="0070C0"/>
          <w:sz w:val="20"/>
        </w:rPr>
        <w:t>Procédure pour vérifier un document</w:t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end"/>
      </w:r>
      <w:r w:rsidRPr="00595374">
        <w:rPr>
          <w:rFonts w:asciiTheme="minorHAnsi" w:hAnsiTheme="minorHAnsi" w:cstheme="minorHAnsi"/>
          <w:b/>
          <w:color w:val="0070C0"/>
          <w:sz w:val="20"/>
        </w:rPr>
        <w:t xml:space="preserve"> CDA.</w:t>
      </w:r>
    </w:p>
    <w:p w14:paraId="43BBD76D" w14:textId="77777777" w:rsidR="00F642BD" w:rsidRPr="00595374" w:rsidRDefault="00F642BD" w:rsidP="006A0CA4">
      <w:pPr>
        <w:rPr>
          <w:rFonts w:asciiTheme="minorHAnsi" w:hAnsiTheme="minorHAnsi"/>
          <w:sz w:val="20"/>
        </w:rPr>
      </w:pPr>
    </w:p>
    <w:p w14:paraId="18444C03" w14:textId="77777777" w:rsidR="00214D11" w:rsidRDefault="00214D11" w:rsidP="00214D11">
      <w:pPr>
        <w:pStyle w:val="Titre5"/>
      </w:pPr>
      <w:r>
        <w:t xml:space="preserve">Le script de lancement </w:t>
      </w:r>
      <w:r w:rsidRPr="00E305A4">
        <w:t>compilverif.bat</w:t>
      </w:r>
    </w:p>
    <w:p w14:paraId="0F24D9A6" w14:textId="77777777" w:rsidR="00214D11" w:rsidRPr="00595374" w:rsidRDefault="00214D11" w:rsidP="00214D11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 xml:space="preserve">Le fichier </w:t>
      </w:r>
      <w:r w:rsidRPr="00595374">
        <w:rPr>
          <w:rFonts w:asciiTheme="minorHAnsi" w:hAnsiTheme="minorHAnsi"/>
          <w:b/>
          <w:i/>
          <w:sz w:val="20"/>
        </w:rPr>
        <w:t>compilverif.bat</w:t>
      </w:r>
      <w:r w:rsidRPr="00595374">
        <w:rPr>
          <w:rFonts w:asciiTheme="minorHAnsi" w:hAnsiTheme="minorHAnsi"/>
          <w:sz w:val="20"/>
        </w:rPr>
        <w:t xml:space="preserve"> est un script de lancement des deux moteurs de vérification de la conformité (conformité d’un document au schéma CDA_extended.xsd + conformité aux </w:t>
      </w:r>
      <w:proofErr w:type="spellStart"/>
      <w:r w:rsidRPr="00595374">
        <w:rPr>
          <w:rFonts w:asciiTheme="minorHAnsi" w:hAnsiTheme="minorHAnsi"/>
          <w:sz w:val="20"/>
        </w:rPr>
        <w:t>schématrons</w:t>
      </w:r>
      <w:proofErr w:type="spellEnd"/>
      <w:r w:rsidRPr="00595374">
        <w:rPr>
          <w:rFonts w:asciiTheme="minorHAnsi" w:hAnsiTheme="minorHAnsi"/>
          <w:sz w:val="20"/>
        </w:rPr>
        <w:t>) pour l’environnement Windows et qui comporte</w:t>
      </w:r>
      <w:r w:rsidR="00274FD0" w:rsidRPr="00595374">
        <w:rPr>
          <w:rFonts w:asciiTheme="minorHAnsi" w:hAnsiTheme="minorHAnsi"/>
          <w:sz w:val="20"/>
        </w:rPr>
        <w:t> </w:t>
      </w:r>
      <w:r w:rsidRPr="00595374">
        <w:rPr>
          <w:rFonts w:asciiTheme="minorHAnsi" w:hAnsiTheme="minorHAnsi"/>
          <w:sz w:val="20"/>
        </w:rPr>
        <w:t>:</w:t>
      </w:r>
    </w:p>
    <w:p w14:paraId="13BE5E85" w14:textId="77777777" w:rsidR="00214D11" w:rsidRPr="00595374" w:rsidRDefault="00214D11" w:rsidP="00214D11">
      <w:pPr>
        <w:pStyle w:val="Paragraphedeliste"/>
        <w:numPr>
          <w:ilvl w:val="0"/>
          <w:numId w:val="4"/>
        </w:num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b/>
          <w:sz w:val="20"/>
        </w:rPr>
        <w:t>Un premier paramètre d’appel obligatoire</w:t>
      </w:r>
      <w:r w:rsidRPr="00595374">
        <w:rPr>
          <w:rFonts w:asciiTheme="minorHAnsi" w:hAnsiTheme="minorHAnsi"/>
          <w:sz w:val="20"/>
        </w:rPr>
        <w:t xml:space="preserve"> qui est le </w:t>
      </w:r>
      <w:r w:rsidRPr="00595374">
        <w:rPr>
          <w:rFonts w:asciiTheme="minorHAnsi" w:hAnsiTheme="minorHAnsi"/>
          <w:b/>
          <w:sz w:val="20"/>
        </w:rPr>
        <w:t>nom du document CDA à vérifier</w:t>
      </w:r>
      <w:r w:rsidRPr="00595374">
        <w:rPr>
          <w:rFonts w:asciiTheme="minorHAnsi" w:hAnsiTheme="minorHAnsi"/>
          <w:sz w:val="20"/>
        </w:rPr>
        <w:t xml:space="preserve">. Le document à vérifier doit se trouver dans le répertoire </w:t>
      </w:r>
      <w:r w:rsidRPr="00595374">
        <w:rPr>
          <w:rFonts w:asciiTheme="minorHAnsi" w:hAnsiTheme="minorHAnsi"/>
          <w:i/>
          <w:sz w:val="20"/>
        </w:rPr>
        <w:t>testContenuCDA</w:t>
      </w:r>
      <w:r w:rsidRPr="00595374">
        <w:rPr>
          <w:rFonts w:asciiTheme="minorHAnsi" w:hAnsiTheme="minorHAnsi"/>
          <w:sz w:val="20"/>
        </w:rPr>
        <w:t>.</w:t>
      </w:r>
    </w:p>
    <w:p w14:paraId="093CC40D" w14:textId="77777777" w:rsidR="00214D11" w:rsidRPr="00595374" w:rsidRDefault="00214D11" w:rsidP="00214D11">
      <w:pPr>
        <w:pStyle w:val="Paragraphedeliste"/>
        <w:numPr>
          <w:ilvl w:val="0"/>
          <w:numId w:val="4"/>
        </w:num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b/>
          <w:sz w:val="20"/>
        </w:rPr>
        <w:t>Un second paramètre d’appel optionnel</w:t>
      </w:r>
      <w:r w:rsidRPr="00595374">
        <w:rPr>
          <w:rFonts w:asciiTheme="minorHAnsi" w:hAnsiTheme="minorHAnsi"/>
          <w:sz w:val="20"/>
        </w:rPr>
        <w:t xml:space="preserve"> qui est le </w:t>
      </w:r>
      <w:r w:rsidRPr="00595374">
        <w:rPr>
          <w:rFonts w:asciiTheme="minorHAnsi" w:hAnsiTheme="minorHAnsi"/>
          <w:b/>
          <w:sz w:val="20"/>
        </w:rPr>
        <w:t xml:space="preserve">nom du </w:t>
      </w:r>
      <w:proofErr w:type="spellStart"/>
      <w:r w:rsidRPr="00595374">
        <w:rPr>
          <w:rFonts w:asciiTheme="minorHAnsi" w:hAnsiTheme="minorHAnsi"/>
          <w:b/>
          <w:sz w:val="20"/>
        </w:rPr>
        <w:t>schématron</w:t>
      </w:r>
      <w:proofErr w:type="spellEnd"/>
      <w:r w:rsidRPr="00595374">
        <w:rPr>
          <w:rFonts w:asciiTheme="minorHAnsi" w:hAnsiTheme="minorHAnsi"/>
          <w:b/>
          <w:sz w:val="20"/>
        </w:rPr>
        <w:t xml:space="preserve"> à utiliser</w:t>
      </w:r>
      <w:r w:rsidRPr="00595374">
        <w:rPr>
          <w:rFonts w:asciiTheme="minorHAnsi" w:hAnsiTheme="minorHAnsi"/>
          <w:sz w:val="20"/>
        </w:rPr>
        <w:t xml:space="preserve"> pour la vérification. Le </w:t>
      </w:r>
      <w:proofErr w:type="spellStart"/>
      <w:r w:rsidRPr="00595374">
        <w:rPr>
          <w:rFonts w:asciiTheme="minorHAnsi" w:hAnsiTheme="minorHAnsi"/>
          <w:sz w:val="20"/>
        </w:rPr>
        <w:t>schématron</w:t>
      </w:r>
      <w:proofErr w:type="spellEnd"/>
      <w:r w:rsidRPr="00595374">
        <w:rPr>
          <w:rFonts w:asciiTheme="minorHAnsi" w:hAnsiTheme="minorHAnsi"/>
          <w:sz w:val="20"/>
        </w:rPr>
        <w:t xml:space="preserve"> doit être présent dans le répertoire </w:t>
      </w:r>
      <w:r w:rsidRPr="00595374">
        <w:rPr>
          <w:rFonts w:asciiTheme="minorHAnsi" w:hAnsiTheme="minorHAnsi"/>
          <w:i/>
          <w:sz w:val="20"/>
        </w:rPr>
        <w:t>schematrons</w:t>
      </w:r>
      <w:r w:rsidRPr="00595374">
        <w:rPr>
          <w:rFonts w:asciiTheme="minorHAnsi" w:hAnsiTheme="minorHAnsi"/>
          <w:sz w:val="20"/>
        </w:rPr>
        <w:t xml:space="preserve">. </w:t>
      </w:r>
    </w:p>
    <w:p w14:paraId="7B39CEE2" w14:textId="77777777" w:rsidR="00605D49" w:rsidRPr="00595374" w:rsidRDefault="00214D11" w:rsidP="00595374">
      <w:pPr>
        <w:ind w:left="360"/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 xml:space="preserve">Si ce second paramètre n’est pas indiqué, la vérification réalisée est la conformité au volet </w:t>
      </w:r>
      <w:r w:rsidRPr="00595374">
        <w:rPr>
          <w:rFonts w:asciiTheme="minorHAnsi" w:hAnsiTheme="minorHAnsi"/>
          <w:i/>
          <w:sz w:val="20"/>
        </w:rPr>
        <w:t>Structuration Minimale de Documents Médicaux.</w:t>
      </w:r>
    </w:p>
    <w:p w14:paraId="73C29BB9" w14:textId="77777777" w:rsidR="0056406B" w:rsidRPr="00134180" w:rsidRDefault="0056406B" w:rsidP="00804514">
      <w:pPr>
        <w:pStyle w:val="Titre5"/>
      </w:pPr>
      <w:bookmarkStart w:id="13" w:name="_Ref478386059"/>
      <w:r w:rsidRPr="00134180">
        <w:t xml:space="preserve">Moteur de </w:t>
      </w:r>
      <w:r>
        <w:t>vérification de la conformité</w:t>
      </w:r>
      <w:r w:rsidRPr="00134180">
        <w:t xml:space="preserve"> d’un document au schéma CDA</w:t>
      </w:r>
      <w:r>
        <w:t>_extended</w:t>
      </w:r>
      <w:r w:rsidRPr="00134180">
        <w:t>.xsd</w:t>
      </w:r>
    </w:p>
    <w:p w14:paraId="0BDD1081" w14:textId="77777777" w:rsidR="0056406B" w:rsidRPr="00595374" w:rsidRDefault="0056406B" w:rsidP="0056406B">
      <w:pPr>
        <w:rPr>
          <w:rFonts w:asciiTheme="minorHAnsi" w:hAnsiTheme="minorHAnsi"/>
          <w:b/>
          <w:sz w:val="20"/>
        </w:rPr>
      </w:pPr>
      <w:r w:rsidRPr="00595374">
        <w:rPr>
          <w:rFonts w:asciiTheme="minorHAnsi" w:hAnsiTheme="minorHAnsi"/>
          <w:sz w:val="20"/>
        </w:rPr>
        <w:t>Le moteur de vérification de la conformité d’un document au schéma CDA_extended.xsd</w:t>
      </w:r>
      <w:r w:rsidRPr="00595374">
        <w:rPr>
          <w:rFonts w:asciiTheme="minorHAnsi" w:hAnsiTheme="minorHAnsi"/>
          <w:b/>
          <w:sz w:val="20"/>
        </w:rPr>
        <w:t xml:space="preserve"> </w:t>
      </w:r>
      <w:r w:rsidRPr="00595374">
        <w:rPr>
          <w:rFonts w:asciiTheme="minorHAnsi" w:hAnsiTheme="minorHAnsi"/>
          <w:sz w:val="20"/>
        </w:rPr>
        <w:t xml:space="preserve">est le moteur </w:t>
      </w:r>
      <w:r w:rsidRPr="00595374">
        <w:rPr>
          <w:rFonts w:asciiTheme="minorHAnsi" w:hAnsiTheme="minorHAnsi"/>
          <w:b/>
          <w:sz w:val="20"/>
        </w:rPr>
        <w:t xml:space="preserve">xsdvalidator-1.2.jar. </w:t>
      </w:r>
    </w:p>
    <w:p w14:paraId="3ACEE7ED" w14:textId="77777777" w:rsidR="0056406B" w:rsidRPr="00595374" w:rsidRDefault="0056406B" w:rsidP="0056406B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>Ce moteur est open source, libre de droits et écrit en Java et exécutable sous tout OS s</w:t>
      </w:r>
      <w:r w:rsidR="00214D11" w:rsidRPr="00595374">
        <w:rPr>
          <w:rFonts w:asciiTheme="minorHAnsi" w:hAnsiTheme="minorHAnsi"/>
          <w:sz w:val="20"/>
        </w:rPr>
        <w:t>upportant l’environnement Java.</w:t>
      </w:r>
    </w:p>
    <w:bookmarkEnd w:id="13"/>
    <w:p w14:paraId="2EA43861" w14:textId="77777777" w:rsidR="006A0CA4" w:rsidRDefault="006A0CA4" w:rsidP="00804514">
      <w:pPr>
        <w:pStyle w:val="Titre5"/>
      </w:pPr>
      <w:r>
        <w:t xml:space="preserve">Moteur </w:t>
      </w:r>
      <w:r w:rsidR="00605D49" w:rsidRPr="00134180">
        <w:t xml:space="preserve">de </w:t>
      </w:r>
      <w:r w:rsidR="00605D49">
        <w:t>vérification de la conformité</w:t>
      </w:r>
      <w:r w:rsidR="00605D49" w:rsidRPr="00134180">
        <w:t xml:space="preserve"> </w:t>
      </w:r>
      <w:r w:rsidR="00BD7928">
        <w:t xml:space="preserve">d’un document aux </w:t>
      </w:r>
      <w:proofErr w:type="spellStart"/>
      <w:r w:rsidR="00BD7928">
        <w:t>schématrons</w:t>
      </w:r>
      <w:proofErr w:type="spellEnd"/>
    </w:p>
    <w:p w14:paraId="6D13AD70" w14:textId="77777777" w:rsidR="00134180" w:rsidRPr="00595374" w:rsidRDefault="00BD7928" w:rsidP="006A0CA4">
      <w:p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sz w:val="20"/>
        </w:rPr>
        <w:t xml:space="preserve">Le moteur utilisé pour la </w:t>
      </w:r>
      <w:r w:rsidR="00605D49" w:rsidRPr="00595374">
        <w:rPr>
          <w:rFonts w:asciiTheme="minorHAnsi" w:hAnsiTheme="minorHAnsi" w:cstheme="minorHAnsi"/>
          <w:sz w:val="20"/>
        </w:rPr>
        <w:t xml:space="preserve">vérification de la conformité d’un document </w:t>
      </w:r>
      <w:r w:rsidRPr="00595374">
        <w:rPr>
          <w:rFonts w:asciiTheme="minorHAnsi" w:hAnsiTheme="minorHAnsi" w:cstheme="minorHAnsi"/>
          <w:sz w:val="20"/>
        </w:rPr>
        <w:t xml:space="preserve">aux </w:t>
      </w:r>
      <w:proofErr w:type="spellStart"/>
      <w:r w:rsidRPr="00595374">
        <w:rPr>
          <w:rFonts w:asciiTheme="minorHAnsi" w:hAnsiTheme="minorHAnsi" w:cstheme="minorHAnsi"/>
          <w:sz w:val="20"/>
        </w:rPr>
        <w:t>schématrons</w:t>
      </w:r>
      <w:proofErr w:type="spellEnd"/>
      <w:r w:rsidRPr="00595374">
        <w:rPr>
          <w:rFonts w:asciiTheme="minorHAnsi" w:hAnsiTheme="minorHAnsi" w:cstheme="minorHAnsi"/>
          <w:sz w:val="20"/>
        </w:rPr>
        <w:t xml:space="preserve"> est l</w:t>
      </w:r>
      <w:r w:rsidR="006A0CA4" w:rsidRPr="00595374">
        <w:rPr>
          <w:rFonts w:asciiTheme="minorHAnsi" w:hAnsiTheme="minorHAnsi" w:cstheme="minorHAnsi"/>
          <w:sz w:val="20"/>
        </w:rPr>
        <w:t xml:space="preserve">e moteur </w:t>
      </w:r>
      <w:r w:rsidR="006A0CA4" w:rsidRPr="00595374">
        <w:rPr>
          <w:rFonts w:asciiTheme="minorHAnsi" w:hAnsiTheme="minorHAnsi" w:cstheme="minorHAnsi"/>
          <w:b/>
          <w:i/>
          <w:sz w:val="20"/>
        </w:rPr>
        <w:t>saxon9he.jar</w:t>
      </w:r>
      <w:r w:rsidRPr="00595374">
        <w:rPr>
          <w:rFonts w:asciiTheme="minorHAnsi" w:hAnsiTheme="minorHAnsi" w:cstheme="minorHAnsi"/>
          <w:b/>
          <w:i/>
          <w:sz w:val="20"/>
        </w:rPr>
        <w:t>.</w:t>
      </w:r>
      <w:r w:rsidR="00F23233" w:rsidRPr="00595374">
        <w:rPr>
          <w:rFonts w:asciiTheme="minorHAnsi" w:hAnsiTheme="minorHAnsi" w:cstheme="minorHAnsi"/>
          <w:b/>
          <w:i/>
          <w:sz w:val="20"/>
        </w:rPr>
        <w:t xml:space="preserve"> </w:t>
      </w:r>
      <w:r w:rsidRPr="00595374">
        <w:rPr>
          <w:rFonts w:asciiTheme="minorHAnsi" w:hAnsiTheme="minorHAnsi" w:cstheme="minorHAnsi"/>
          <w:sz w:val="20"/>
        </w:rPr>
        <w:t>C</w:t>
      </w:r>
      <w:r w:rsidR="006A0CA4" w:rsidRPr="00595374">
        <w:rPr>
          <w:rFonts w:asciiTheme="minorHAnsi" w:hAnsiTheme="minorHAnsi" w:cstheme="minorHAnsi"/>
          <w:sz w:val="20"/>
        </w:rPr>
        <w:t>e moteur</w:t>
      </w:r>
      <w:r w:rsidRPr="00595374">
        <w:rPr>
          <w:rFonts w:asciiTheme="minorHAnsi" w:hAnsiTheme="minorHAnsi" w:cstheme="minorHAnsi"/>
          <w:sz w:val="20"/>
        </w:rPr>
        <w:t xml:space="preserve"> SAXON version 9.3 </w:t>
      </w:r>
      <w:r w:rsidR="006A0CA4" w:rsidRPr="00595374">
        <w:rPr>
          <w:rFonts w:asciiTheme="minorHAnsi" w:hAnsiTheme="minorHAnsi" w:cstheme="minorHAnsi"/>
          <w:sz w:val="20"/>
        </w:rPr>
        <w:t>d</w:t>
      </w:r>
      <w:r w:rsidRPr="00595374">
        <w:rPr>
          <w:rFonts w:asciiTheme="minorHAnsi" w:hAnsiTheme="minorHAnsi" w:cstheme="minorHAnsi"/>
          <w:sz w:val="20"/>
        </w:rPr>
        <w:t>e</w:t>
      </w:r>
      <w:r w:rsidR="006A0CA4" w:rsidRPr="00595374">
        <w:rPr>
          <w:rFonts w:asciiTheme="minorHAnsi" w:hAnsiTheme="minorHAnsi" w:cstheme="minorHAnsi"/>
          <w:sz w:val="20"/>
        </w:rPr>
        <w:t xml:space="preserve"> l’édition HE </w:t>
      </w:r>
      <w:r w:rsidRPr="00595374">
        <w:rPr>
          <w:rFonts w:asciiTheme="minorHAnsi" w:hAnsiTheme="minorHAnsi" w:cstheme="minorHAnsi"/>
          <w:sz w:val="20"/>
        </w:rPr>
        <w:t xml:space="preserve">(‘home </w:t>
      </w:r>
      <w:proofErr w:type="spellStart"/>
      <w:r w:rsidRPr="00595374">
        <w:rPr>
          <w:rFonts w:asciiTheme="minorHAnsi" w:hAnsiTheme="minorHAnsi" w:cstheme="minorHAnsi"/>
          <w:iCs/>
          <w:sz w:val="20"/>
        </w:rPr>
        <w:t>edition</w:t>
      </w:r>
      <w:proofErr w:type="spellEnd"/>
      <w:r w:rsidRPr="00595374">
        <w:rPr>
          <w:rFonts w:asciiTheme="minorHAnsi" w:hAnsiTheme="minorHAnsi" w:cstheme="minorHAnsi"/>
          <w:iCs/>
          <w:sz w:val="20"/>
        </w:rPr>
        <w:t>’</w:t>
      </w:r>
      <w:r w:rsidRPr="00595374">
        <w:rPr>
          <w:rFonts w:asciiTheme="minorHAnsi" w:hAnsiTheme="minorHAnsi" w:cstheme="minorHAnsi"/>
          <w:sz w:val="20"/>
        </w:rPr>
        <w:t>)</w:t>
      </w:r>
      <w:r w:rsidR="00125774" w:rsidRPr="00595374">
        <w:rPr>
          <w:rFonts w:asciiTheme="minorHAnsi" w:hAnsiTheme="minorHAnsi" w:cstheme="minorHAnsi"/>
          <w:sz w:val="20"/>
        </w:rPr>
        <w:t xml:space="preserve"> est</w:t>
      </w:r>
      <w:r w:rsidRPr="00595374">
        <w:rPr>
          <w:rFonts w:asciiTheme="minorHAnsi" w:hAnsiTheme="minorHAnsi" w:cstheme="minorHAnsi"/>
          <w:sz w:val="20"/>
        </w:rPr>
        <w:t xml:space="preserve"> </w:t>
      </w:r>
      <w:r w:rsidR="006A0CA4" w:rsidRPr="00595374">
        <w:rPr>
          <w:rFonts w:asciiTheme="minorHAnsi" w:hAnsiTheme="minorHAnsi" w:cstheme="minorHAnsi"/>
          <w:sz w:val="20"/>
        </w:rPr>
        <w:t>téléchargeable gratuitement depuis le site de SAXONICA</w:t>
      </w:r>
      <w:r w:rsidR="00274FD0" w:rsidRPr="00595374">
        <w:rPr>
          <w:rFonts w:asciiTheme="minorHAnsi" w:hAnsiTheme="minorHAnsi" w:cstheme="minorHAnsi"/>
          <w:sz w:val="20"/>
        </w:rPr>
        <w:t> </w:t>
      </w:r>
      <w:r w:rsidR="006A0CA4" w:rsidRPr="00595374">
        <w:rPr>
          <w:rFonts w:asciiTheme="minorHAnsi" w:hAnsiTheme="minorHAnsi" w:cstheme="minorHAnsi"/>
          <w:sz w:val="20"/>
        </w:rPr>
        <w:t xml:space="preserve">: </w:t>
      </w:r>
      <w:hyperlink r:id="rId29" w:history="1">
        <w:r w:rsidR="00185402" w:rsidRPr="00595374">
          <w:rPr>
            <w:rStyle w:val="Lienhypertexte"/>
            <w:rFonts w:asciiTheme="minorHAnsi" w:hAnsiTheme="minorHAnsi" w:cstheme="minorHAnsi"/>
            <w:sz w:val="20"/>
          </w:rPr>
          <w:t>http://www.saxonica.com/welcome/welcome.xml</w:t>
        </w:r>
      </w:hyperlink>
      <w:r w:rsidR="006A0CA4" w:rsidRPr="00595374">
        <w:rPr>
          <w:rStyle w:val="Lienhypertexte"/>
          <w:rFonts w:asciiTheme="minorHAnsi" w:hAnsiTheme="minorHAnsi" w:cstheme="minorHAnsi"/>
          <w:color w:val="auto"/>
          <w:sz w:val="20"/>
          <w:u w:val="none"/>
        </w:rPr>
        <w:t xml:space="preserve">. </w:t>
      </w:r>
      <w:r w:rsidR="006A0CA4" w:rsidRPr="00595374">
        <w:rPr>
          <w:rFonts w:asciiTheme="minorHAnsi" w:hAnsiTheme="minorHAnsi" w:cstheme="minorHAnsi"/>
          <w:sz w:val="20"/>
        </w:rPr>
        <w:t xml:space="preserve">Il est livré sans aucune modification et il est utilisable sous les termes de la licence Saxon-HE disponibles sur la page </w:t>
      </w:r>
      <w:hyperlink r:id="rId30" w:history="1">
        <w:r w:rsidR="00185402" w:rsidRPr="00595374">
          <w:rPr>
            <w:rStyle w:val="Lienhypertexte"/>
            <w:rFonts w:asciiTheme="minorHAnsi" w:hAnsiTheme="minorHAnsi" w:cstheme="minorHAnsi"/>
            <w:sz w:val="20"/>
          </w:rPr>
          <w:t>http://www.saxonica.com/license/license.xml</w:t>
        </w:r>
      </w:hyperlink>
      <w:r w:rsidR="006A0CA4" w:rsidRPr="00595374">
        <w:rPr>
          <w:rFonts w:asciiTheme="minorHAnsi" w:hAnsiTheme="minorHAnsi" w:cstheme="minorHAnsi"/>
          <w:sz w:val="20"/>
        </w:rPr>
        <w:t xml:space="preserve"> et qui renvoient à la licence générique MPL 1.0 détaillée sur la page </w:t>
      </w:r>
      <w:hyperlink r:id="rId31" w:history="1">
        <w:r w:rsidR="00185402" w:rsidRPr="00595374">
          <w:rPr>
            <w:rStyle w:val="Lienhypertexte"/>
            <w:rFonts w:asciiTheme="minorHAnsi" w:hAnsiTheme="minorHAnsi" w:cstheme="minorHAnsi"/>
            <w:sz w:val="20"/>
          </w:rPr>
          <w:t>http://www.mozilla.org/MPL/MPL-1.0.html</w:t>
        </w:r>
      </w:hyperlink>
      <w:r w:rsidR="006A0CA4" w:rsidRPr="00595374">
        <w:rPr>
          <w:rFonts w:asciiTheme="minorHAnsi" w:hAnsiTheme="minorHAnsi" w:cstheme="minorHAnsi"/>
          <w:sz w:val="20"/>
        </w:rPr>
        <w:t xml:space="preserve">. </w:t>
      </w:r>
    </w:p>
    <w:p w14:paraId="26F1977A" w14:textId="77777777" w:rsidR="006A0CA4" w:rsidRPr="00595374" w:rsidRDefault="00134180" w:rsidP="006A0CA4">
      <w:p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sz w:val="20"/>
        </w:rPr>
        <w:t>Ce moteur, écrit en Java,</w:t>
      </w:r>
      <w:r w:rsidR="006A0CA4" w:rsidRPr="00595374">
        <w:rPr>
          <w:rFonts w:asciiTheme="minorHAnsi" w:hAnsiTheme="minorHAnsi" w:cstheme="minorHAnsi"/>
          <w:sz w:val="20"/>
        </w:rPr>
        <w:t xml:space="preserve"> est exécutable sur </w:t>
      </w:r>
      <w:r w:rsidRPr="00595374">
        <w:rPr>
          <w:rFonts w:asciiTheme="minorHAnsi" w:hAnsiTheme="minorHAnsi" w:cstheme="minorHAnsi"/>
          <w:sz w:val="20"/>
        </w:rPr>
        <w:t>tout OS supportant l’environnement Java</w:t>
      </w:r>
      <w:r w:rsidR="006A0CA4" w:rsidRPr="00595374">
        <w:rPr>
          <w:rFonts w:asciiTheme="minorHAnsi" w:hAnsiTheme="minorHAnsi" w:cstheme="minorHAnsi"/>
          <w:sz w:val="20"/>
        </w:rPr>
        <w:t>, indépendamment du système d’exploitation sous-jacent.</w:t>
      </w:r>
    </w:p>
    <w:p w14:paraId="1D4CEB7B" w14:textId="77777777" w:rsidR="00610AB3" w:rsidRDefault="007D19A5" w:rsidP="00804514">
      <w:pPr>
        <w:pStyle w:val="Titre5"/>
      </w:pPr>
      <w:r>
        <w:t>Les f</w:t>
      </w:r>
      <w:r w:rsidR="00402D0E" w:rsidRPr="00610AB3">
        <w:t>euilles de transformation xslt2</w:t>
      </w:r>
    </w:p>
    <w:p w14:paraId="2AF27E17" w14:textId="77777777" w:rsidR="00AC0913" w:rsidRPr="00595374" w:rsidRDefault="00610AB3" w:rsidP="008E0992">
      <w:p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sz w:val="20"/>
        </w:rPr>
        <w:t>Ces feuilles de transformation xslt2, listées ci-après,</w:t>
      </w:r>
      <w:r w:rsidR="00402D0E" w:rsidRPr="00595374">
        <w:rPr>
          <w:rFonts w:asciiTheme="minorHAnsi" w:hAnsiTheme="minorHAnsi" w:cstheme="minorHAnsi"/>
          <w:sz w:val="20"/>
        </w:rPr>
        <w:t xml:space="preserve"> servent à compiler les </w:t>
      </w:r>
      <w:proofErr w:type="spellStart"/>
      <w:r w:rsidR="00402D0E" w:rsidRPr="00595374">
        <w:rPr>
          <w:rFonts w:asciiTheme="minorHAnsi" w:hAnsiTheme="minorHAnsi" w:cstheme="minorHAnsi"/>
          <w:sz w:val="20"/>
        </w:rPr>
        <w:t>schématrons</w:t>
      </w:r>
      <w:proofErr w:type="spellEnd"/>
      <w:r w:rsidR="00402D0E" w:rsidRPr="00595374">
        <w:rPr>
          <w:rFonts w:asciiTheme="minorHAnsi" w:hAnsiTheme="minorHAnsi" w:cstheme="minorHAnsi"/>
          <w:sz w:val="20"/>
        </w:rPr>
        <w:t xml:space="preserve"> sous la forme xslt2</w:t>
      </w:r>
      <w:r w:rsidR="00C71541" w:rsidRPr="00595374">
        <w:rPr>
          <w:rFonts w:asciiTheme="minorHAnsi" w:hAnsiTheme="minorHAnsi" w:cstheme="minorHAnsi"/>
          <w:sz w:val="20"/>
        </w:rPr>
        <w:t xml:space="preserve">, suivant l’implémentation de la norme ISO IEC 19757-3 </w:t>
      </w:r>
      <w:r w:rsidR="009117D9" w:rsidRPr="00595374">
        <w:rPr>
          <w:rFonts w:asciiTheme="minorHAnsi" w:hAnsiTheme="minorHAnsi" w:cstheme="minorHAnsi"/>
          <w:sz w:val="20"/>
        </w:rPr>
        <w:t xml:space="preserve">(pour plus d’information voir </w:t>
      </w:r>
      <w:hyperlink r:id="rId32" w:history="1">
        <w:r w:rsidR="00185402" w:rsidRPr="00595374">
          <w:rPr>
            <w:rStyle w:val="Lienhypertexte"/>
            <w:rFonts w:asciiTheme="minorHAnsi" w:hAnsiTheme="minorHAnsi" w:cstheme="minorHAnsi"/>
            <w:sz w:val="20"/>
          </w:rPr>
          <w:t>http</w:t>
        </w:r>
        <w:r w:rsidR="00274FD0" w:rsidRPr="00595374">
          <w:rPr>
            <w:rStyle w:val="Lienhypertexte"/>
            <w:rFonts w:asciiTheme="minorHAnsi" w:hAnsiTheme="minorHAnsi" w:cstheme="minorHAnsi"/>
            <w:sz w:val="20"/>
          </w:rPr>
          <w:t> </w:t>
        </w:r>
        <w:r w:rsidR="00185402" w:rsidRPr="00595374">
          <w:rPr>
            <w:rStyle w:val="Lienhypertexte"/>
            <w:rFonts w:asciiTheme="minorHAnsi" w:hAnsiTheme="minorHAnsi" w:cstheme="minorHAnsi"/>
            <w:sz w:val="20"/>
          </w:rPr>
          <w:t>://schematron.com/</w:t>
        </w:r>
      </w:hyperlink>
      <w:r w:rsidR="009117D9" w:rsidRPr="00595374">
        <w:rPr>
          <w:rFonts w:asciiTheme="minorHAnsi" w:hAnsiTheme="minorHAnsi" w:cstheme="minorHAnsi"/>
          <w:sz w:val="20"/>
        </w:rPr>
        <w:t>)</w:t>
      </w:r>
      <w:r w:rsidR="00274FD0" w:rsidRPr="00595374">
        <w:rPr>
          <w:rFonts w:asciiTheme="minorHAnsi" w:hAnsiTheme="minorHAnsi" w:cstheme="minorHAnsi"/>
          <w:sz w:val="20"/>
        </w:rPr>
        <w:t> </w:t>
      </w:r>
      <w:r w:rsidR="00FD10FF" w:rsidRPr="00595374">
        <w:rPr>
          <w:rFonts w:asciiTheme="minorHAnsi" w:hAnsiTheme="minorHAnsi" w:cstheme="minorHAnsi"/>
          <w:sz w:val="20"/>
        </w:rPr>
        <w:t>:</w:t>
      </w:r>
    </w:p>
    <w:p w14:paraId="33DBF8DF" w14:textId="77777777" w:rsidR="00402D0E" w:rsidRPr="00595374" w:rsidRDefault="00402D0E" w:rsidP="00170BA4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b/>
          <w:i/>
          <w:sz w:val="20"/>
        </w:rPr>
        <w:t>iso_dsdl_include.xsl</w:t>
      </w:r>
      <w:r w:rsidR="00274FD0" w:rsidRPr="00595374">
        <w:rPr>
          <w:rFonts w:asciiTheme="minorHAnsi" w:hAnsiTheme="minorHAnsi" w:cstheme="minorHAnsi"/>
          <w:b/>
          <w:sz w:val="20"/>
        </w:rPr>
        <w:t> </w:t>
      </w:r>
      <w:r w:rsidRPr="00595374">
        <w:rPr>
          <w:rFonts w:asciiTheme="minorHAnsi" w:hAnsiTheme="minorHAnsi" w:cstheme="minorHAnsi"/>
          <w:sz w:val="20"/>
        </w:rPr>
        <w:t>: intégration des sous-</w:t>
      </w:r>
      <w:proofErr w:type="spellStart"/>
      <w:r w:rsidRPr="00595374">
        <w:rPr>
          <w:rFonts w:asciiTheme="minorHAnsi" w:hAnsiTheme="minorHAnsi" w:cstheme="minorHAnsi"/>
          <w:sz w:val="20"/>
        </w:rPr>
        <w:t>schématrons</w:t>
      </w:r>
      <w:proofErr w:type="spellEnd"/>
      <w:r w:rsidR="00274FD0" w:rsidRPr="00595374">
        <w:rPr>
          <w:rFonts w:asciiTheme="minorHAnsi" w:hAnsiTheme="minorHAnsi" w:cstheme="minorHAnsi"/>
          <w:sz w:val="20"/>
        </w:rPr>
        <w:t> </w:t>
      </w:r>
      <w:r w:rsidR="00F9165A" w:rsidRPr="00595374">
        <w:rPr>
          <w:rFonts w:asciiTheme="minorHAnsi" w:hAnsiTheme="minorHAnsi" w:cstheme="minorHAnsi"/>
          <w:sz w:val="20"/>
        </w:rPr>
        <w:t>;</w:t>
      </w:r>
    </w:p>
    <w:p w14:paraId="18E7458D" w14:textId="77777777" w:rsidR="00402D0E" w:rsidRPr="00595374" w:rsidRDefault="00402D0E" w:rsidP="00170BA4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b/>
          <w:i/>
          <w:sz w:val="20"/>
        </w:rPr>
        <w:t>iso_abstract_expand.xsl</w:t>
      </w:r>
      <w:r w:rsidR="00274FD0" w:rsidRPr="00595374">
        <w:rPr>
          <w:rFonts w:asciiTheme="minorHAnsi" w:hAnsiTheme="minorHAnsi" w:cstheme="minorHAnsi"/>
          <w:b/>
          <w:sz w:val="20"/>
        </w:rPr>
        <w:t> </w:t>
      </w:r>
      <w:r w:rsidRPr="00595374">
        <w:rPr>
          <w:rFonts w:asciiTheme="minorHAnsi" w:hAnsiTheme="minorHAnsi" w:cstheme="minorHAnsi"/>
          <w:sz w:val="20"/>
        </w:rPr>
        <w:t>: expansion des abstract patterns</w:t>
      </w:r>
      <w:r w:rsidR="00274FD0" w:rsidRPr="00595374">
        <w:rPr>
          <w:rFonts w:asciiTheme="minorHAnsi" w:hAnsiTheme="minorHAnsi" w:cstheme="minorHAnsi"/>
          <w:sz w:val="20"/>
        </w:rPr>
        <w:t> </w:t>
      </w:r>
      <w:r w:rsidR="00F9165A" w:rsidRPr="00595374">
        <w:rPr>
          <w:rFonts w:asciiTheme="minorHAnsi" w:hAnsiTheme="minorHAnsi" w:cstheme="minorHAnsi"/>
          <w:sz w:val="20"/>
        </w:rPr>
        <w:t>;</w:t>
      </w:r>
    </w:p>
    <w:p w14:paraId="7B63F116" w14:textId="77777777" w:rsidR="00402D0E" w:rsidRPr="00595374" w:rsidRDefault="00402D0E" w:rsidP="00170BA4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b/>
          <w:i/>
          <w:sz w:val="20"/>
        </w:rPr>
        <w:t>iso_svrl_for_xslt2.xsl</w:t>
      </w:r>
      <w:r w:rsidR="00274FD0" w:rsidRPr="00595374">
        <w:rPr>
          <w:rFonts w:asciiTheme="minorHAnsi" w:hAnsiTheme="minorHAnsi" w:cstheme="minorHAnsi"/>
          <w:b/>
          <w:sz w:val="20"/>
        </w:rPr>
        <w:t> </w:t>
      </w:r>
      <w:r w:rsidRPr="00595374">
        <w:rPr>
          <w:rFonts w:asciiTheme="minorHAnsi" w:hAnsiTheme="minorHAnsi" w:cstheme="minorHAnsi"/>
          <w:sz w:val="20"/>
        </w:rPr>
        <w:t xml:space="preserve">: transformation </w:t>
      </w:r>
      <w:proofErr w:type="gramStart"/>
      <w:r w:rsidRPr="00595374">
        <w:rPr>
          <w:rFonts w:asciiTheme="minorHAnsi" w:hAnsiTheme="minorHAnsi" w:cstheme="minorHAnsi"/>
          <w:sz w:val="20"/>
        </w:rPr>
        <w:t>du .</w:t>
      </w:r>
      <w:proofErr w:type="spellStart"/>
      <w:r w:rsidRPr="00595374">
        <w:rPr>
          <w:rFonts w:asciiTheme="minorHAnsi" w:hAnsiTheme="minorHAnsi" w:cstheme="minorHAnsi"/>
          <w:sz w:val="20"/>
        </w:rPr>
        <w:t>sch</w:t>
      </w:r>
      <w:proofErr w:type="spellEnd"/>
      <w:proofErr w:type="gramEnd"/>
      <w:r w:rsidRPr="00595374">
        <w:rPr>
          <w:rFonts w:asciiTheme="minorHAnsi" w:hAnsiTheme="minorHAnsi" w:cstheme="minorHAnsi"/>
          <w:sz w:val="20"/>
        </w:rPr>
        <w:t xml:space="preserve"> en .</w:t>
      </w:r>
      <w:proofErr w:type="spellStart"/>
      <w:r w:rsidRPr="00595374">
        <w:rPr>
          <w:rFonts w:asciiTheme="minorHAnsi" w:hAnsiTheme="minorHAnsi" w:cstheme="minorHAnsi"/>
          <w:sz w:val="20"/>
        </w:rPr>
        <w:t>xsl</w:t>
      </w:r>
      <w:proofErr w:type="spellEnd"/>
      <w:r w:rsidR="00C71541" w:rsidRPr="00595374">
        <w:rPr>
          <w:rFonts w:asciiTheme="minorHAnsi" w:hAnsiTheme="minorHAnsi" w:cstheme="minorHAnsi"/>
          <w:sz w:val="20"/>
        </w:rPr>
        <w:t xml:space="preserve">. </w:t>
      </w:r>
      <w:r w:rsidR="00677E85" w:rsidRPr="00595374">
        <w:rPr>
          <w:rFonts w:asciiTheme="minorHAnsi" w:hAnsiTheme="minorHAnsi" w:cstheme="minorHAnsi"/>
          <w:sz w:val="20"/>
        </w:rPr>
        <w:t>C</w:t>
      </w:r>
      <w:r w:rsidR="00C71541" w:rsidRPr="00595374">
        <w:rPr>
          <w:rFonts w:asciiTheme="minorHAnsi" w:hAnsiTheme="minorHAnsi" w:cstheme="minorHAnsi"/>
          <w:sz w:val="20"/>
        </w:rPr>
        <w:t xml:space="preserve">ette feuille de style </w:t>
      </w:r>
      <w:r w:rsidR="00F9165A" w:rsidRPr="00595374">
        <w:rPr>
          <w:rFonts w:asciiTheme="minorHAnsi" w:hAnsiTheme="minorHAnsi" w:cstheme="minorHAnsi"/>
          <w:sz w:val="20"/>
        </w:rPr>
        <w:t>a été</w:t>
      </w:r>
      <w:r w:rsidR="00C71541" w:rsidRPr="00595374">
        <w:rPr>
          <w:rFonts w:asciiTheme="minorHAnsi" w:hAnsiTheme="minorHAnsi" w:cstheme="minorHAnsi"/>
          <w:sz w:val="20"/>
        </w:rPr>
        <w:t xml:space="preserve"> modifiée par l’A</w:t>
      </w:r>
      <w:r w:rsidR="00322020" w:rsidRPr="00595374">
        <w:rPr>
          <w:rFonts w:asciiTheme="minorHAnsi" w:hAnsiTheme="minorHAnsi" w:cstheme="minorHAnsi"/>
          <w:sz w:val="20"/>
        </w:rPr>
        <w:t>N</w:t>
      </w:r>
      <w:r w:rsidR="00C71541" w:rsidRPr="00595374">
        <w:rPr>
          <w:rFonts w:asciiTheme="minorHAnsi" w:hAnsiTheme="minorHAnsi" w:cstheme="minorHAnsi"/>
          <w:sz w:val="20"/>
        </w:rPr>
        <w:t xml:space="preserve">S, pour </w:t>
      </w:r>
      <w:r w:rsidR="00F2195B" w:rsidRPr="00595374">
        <w:rPr>
          <w:rFonts w:asciiTheme="minorHAnsi" w:hAnsiTheme="minorHAnsi" w:cstheme="minorHAnsi"/>
          <w:sz w:val="20"/>
        </w:rPr>
        <w:t>adapter</w:t>
      </w:r>
      <w:r w:rsidR="00C71541" w:rsidRPr="00595374">
        <w:rPr>
          <w:rFonts w:asciiTheme="minorHAnsi" w:hAnsiTheme="minorHAnsi" w:cstheme="minorHAnsi"/>
          <w:sz w:val="20"/>
        </w:rPr>
        <w:t xml:space="preserve"> les rapports de vérificati</w:t>
      </w:r>
      <w:r w:rsidR="00F2195B" w:rsidRPr="00595374">
        <w:rPr>
          <w:rFonts w:asciiTheme="minorHAnsi" w:hAnsiTheme="minorHAnsi" w:cstheme="minorHAnsi"/>
          <w:sz w:val="20"/>
        </w:rPr>
        <w:t>on de conformité au format SVRL</w:t>
      </w:r>
      <w:r w:rsidR="00274FD0" w:rsidRPr="00595374">
        <w:rPr>
          <w:rFonts w:asciiTheme="minorHAnsi" w:hAnsiTheme="minorHAnsi" w:cstheme="minorHAnsi"/>
          <w:sz w:val="20"/>
        </w:rPr>
        <w:t> </w:t>
      </w:r>
      <w:r w:rsidR="00F9165A" w:rsidRPr="00595374">
        <w:rPr>
          <w:rFonts w:asciiTheme="minorHAnsi" w:hAnsiTheme="minorHAnsi" w:cstheme="minorHAnsi"/>
          <w:sz w:val="20"/>
        </w:rPr>
        <w:t>;</w:t>
      </w:r>
    </w:p>
    <w:p w14:paraId="4424C20B" w14:textId="77777777" w:rsidR="00402D0E" w:rsidRPr="00595374" w:rsidRDefault="00402D0E" w:rsidP="00170BA4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b/>
          <w:i/>
          <w:sz w:val="20"/>
        </w:rPr>
        <w:t>iso_schematron_skeleton_for_saxon.xsl</w:t>
      </w:r>
      <w:r w:rsidR="00274FD0" w:rsidRPr="00595374">
        <w:rPr>
          <w:rFonts w:asciiTheme="minorHAnsi" w:hAnsiTheme="minorHAnsi" w:cstheme="minorHAnsi"/>
          <w:b/>
          <w:sz w:val="20"/>
        </w:rPr>
        <w:t> </w:t>
      </w:r>
      <w:r w:rsidRPr="00595374">
        <w:rPr>
          <w:rFonts w:asciiTheme="minorHAnsi" w:hAnsiTheme="minorHAnsi" w:cstheme="minorHAnsi"/>
          <w:sz w:val="20"/>
        </w:rPr>
        <w:t>: squelette de transformation appelé par la feuille précédente.</w:t>
      </w:r>
    </w:p>
    <w:p w14:paraId="5134ECF2" w14:textId="77777777" w:rsidR="00825E0B" w:rsidRPr="00595374" w:rsidRDefault="00134180" w:rsidP="00F2195B">
      <w:p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sz w:val="20"/>
        </w:rPr>
        <w:t>Elles sont utilisées par le moteur SAXON.</w:t>
      </w:r>
    </w:p>
    <w:p w14:paraId="7672EEA8" w14:textId="77777777" w:rsidR="000A0C2E" w:rsidRPr="00595374" w:rsidRDefault="000A0C2E" w:rsidP="00814B34">
      <w:pPr>
        <w:rPr>
          <w:rFonts w:asciiTheme="minorHAnsi" w:hAnsiTheme="minorHAnsi" w:cstheme="minorHAnsi"/>
          <w:sz w:val="20"/>
        </w:rPr>
      </w:pPr>
    </w:p>
    <w:p w14:paraId="323A8EB4" w14:textId="77777777" w:rsidR="00595374" w:rsidRDefault="00595374">
      <w:pPr>
        <w:spacing w:after="0"/>
        <w:jc w:val="left"/>
        <w:rPr>
          <w:b/>
          <w:bCs/>
          <w:sz w:val="26"/>
        </w:rPr>
      </w:pPr>
      <w:r>
        <w:br w:type="page"/>
      </w:r>
    </w:p>
    <w:p w14:paraId="0B8169FC" w14:textId="77777777" w:rsidR="00E01BBB" w:rsidRDefault="00E01BBB" w:rsidP="00804514">
      <w:pPr>
        <w:pStyle w:val="Titre3"/>
      </w:pPr>
      <w:bookmarkStart w:id="14" w:name="_Toc108086907"/>
      <w:r>
        <w:lastRenderedPageBreak/>
        <w:t>Répertoire schematrons/profils</w:t>
      </w:r>
      <w:bookmarkEnd w:id="14"/>
    </w:p>
    <w:p w14:paraId="7ECB8CCF" w14:textId="77777777" w:rsidR="00214D11" w:rsidRPr="00595374" w:rsidRDefault="00214D11" w:rsidP="00214D11">
      <w:pPr>
        <w:rPr>
          <w:rFonts w:asciiTheme="minorHAnsi" w:hAnsiTheme="minorHAnsi" w:cstheme="minorHAnsi"/>
          <w:b/>
          <w:sz w:val="20"/>
        </w:rPr>
      </w:pPr>
      <w:r w:rsidRPr="00595374">
        <w:rPr>
          <w:rFonts w:asciiTheme="minorHAnsi" w:hAnsiTheme="minorHAnsi" w:cstheme="minorHAnsi"/>
          <w:sz w:val="20"/>
        </w:rPr>
        <w:t xml:space="preserve">Ce sous-répertoire contient les </w:t>
      </w:r>
      <w:proofErr w:type="spellStart"/>
      <w:r w:rsidRPr="00595374">
        <w:rPr>
          <w:rFonts w:asciiTheme="minorHAnsi" w:hAnsiTheme="minorHAnsi" w:cstheme="minorHAnsi"/>
          <w:sz w:val="20"/>
        </w:rPr>
        <w:t>schématrons</w:t>
      </w:r>
      <w:proofErr w:type="spellEnd"/>
      <w:r w:rsidRPr="00595374">
        <w:rPr>
          <w:rFonts w:asciiTheme="minorHAnsi" w:hAnsiTheme="minorHAnsi" w:cstheme="minorHAnsi"/>
          <w:sz w:val="20"/>
        </w:rPr>
        <w:t xml:space="preserve"> par profil (format </w:t>
      </w:r>
      <w:proofErr w:type="gramStart"/>
      <w:r w:rsidRPr="00595374">
        <w:rPr>
          <w:rFonts w:asciiTheme="minorHAnsi" w:hAnsiTheme="minorHAnsi"/>
          <w:sz w:val="20"/>
        </w:rPr>
        <w:t xml:space="preserve">source </w:t>
      </w:r>
      <w:r w:rsidRPr="00595374">
        <w:rPr>
          <w:rFonts w:asciiTheme="minorHAnsi" w:hAnsiTheme="minorHAnsi"/>
          <w:b/>
          <w:sz w:val="20"/>
        </w:rPr>
        <w:t>.</w:t>
      </w:r>
      <w:proofErr w:type="spellStart"/>
      <w:r w:rsidRPr="00595374">
        <w:rPr>
          <w:rFonts w:asciiTheme="minorHAnsi" w:hAnsiTheme="minorHAnsi"/>
          <w:b/>
          <w:sz w:val="20"/>
        </w:rPr>
        <w:t>sch</w:t>
      </w:r>
      <w:proofErr w:type="spellEnd"/>
      <w:proofErr w:type="gramEnd"/>
      <w:r w:rsidRPr="00595374">
        <w:rPr>
          <w:rFonts w:asciiTheme="minorHAnsi" w:hAnsiTheme="minorHAnsi"/>
          <w:sz w:val="20"/>
        </w:rPr>
        <w:t xml:space="preserve"> et compilée en xslt2</w:t>
      </w:r>
      <w:r w:rsidRPr="00595374">
        <w:rPr>
          <w:rFonts w:asciiTheme="minorHAnsi" w:hAnsiTheme="minorHAnsi"/>
          <w:b/>
          <w:sz w:val="20"/>
        </w:rPr>
        <w:t xml:space="preserve"> .</w:t>
      </w:r>
      <w:proofErr w:type="spellStart"/>
      <w:r w:rsidRPr="00595374">
        <w:rPr>
          <w:rFonts w:asciiTheme="minorHAnsi" w:hAnsiTheme="minorHAnsi"/>
          <w:b/>
          <w:sz w:val="20"/>
        </w:rPr>
        <w:t>xsl</w:t>
      </w:r>
      <w:proofErr w:type="spellEnd"/>
      <w:r w:rsidRPr="00595374">
        <w:rPr>
          <w:rFonts w:asciiTheme="minorHAnsi" w:hAnsiTheme="minorHAnsi"/>
          <w:sz w:val="20"/>
        </w:rPr>
        <w:t>).</w:t>
      </w:r>
    </w:p>
    <w:p w14:paraId="61E5DE1A" w14:textId="77777777" w:rsidR="00E01BBB" w:rsidRPr="00595374" w:rsidRDefault="00E01BBB" w:rsidP="00E01BBB">
      <w:pPr>
        <w:rPr>
          <w:sz w:val="20"/>
        </w:rPr>
      </w:pPr>
    </w:p>
    <w:p w14:paraId="4A8683DB" w14:textId="77777777" w:rsidR="00214D11" w:rsidRDefault="00C0046A" w:rsidP="00214D11">
      <w:pPr>
        <w:ind w:left="708"/>
      </w:pPr>
      <w:r w:rsidRPr="00C0046A">
        <w:rPr>
          <w:noProof/>
          <w:lang w:eastAsia="fr-FR" w:bidi="ar-SA"/>
        </w:rPr>
        <w:drawing>
          <wp:inline distT="0" distB="0" distL="0" distR="0" wp14:anchorId="5EE7E3D8" wp14:editId="46138923">
            <wp:extent cx="2521080" cy="229246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3E6E" w14:textId="77777777" w:rsidR="00214D11" w:rsidRDefault="00214D11" w:rsidP="00214D11"/>
    <w:p w14:paraId="50D0BB95" w14:textId="77777777" w:rsidR="00E01BBB" w:rsidRPr="000211E4" w:rsidRDefault="00E01BBB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r w:rsidRPr="000211E4">
        <w:rPr>
          <w:rFonts w:asciiTheme="minorHAnsi" w:hAnsiTheme="minorHAnsi"/>
          <w:sz w:val="20"/>
          <w:szCs w:val="20"/>
        </w:rPr>
        <w:t>IHE_XDS-</w:t>
      </w:r>
      <w:proofErr w:type="spellStart"/>
      <w:r w:rsidRPr="000211E4">
        <w:rPr>
          <w:rFonts w:asciiTheme="minorHAnsi" w:hAnsiTheme="minorHAnsi"/>
          <w:sz w:val="20"/>
          <w:szCs w:val="20"/>
        </w:rPr>
        <w:t>SD.sch</w:t>
      </w:r>
      <w:proofErr w:type="spellEnd"/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D12FE">
        <w:rPr>
          <w:rFonts w:asciiTheme="minorHAnsi" w:hAnsiTheme="minorHAnsi"/>
          <w:sz w:val="20"/>
          <w:szCs w:val="20"/>
        </w:rPr>
        <w:t>spécifications IHE (en-tête)</w:t>
      </w:r>
    </w:p>
    <w:p w14:paraId="72B910C0" w14:textId="77777777" w:rsidR="00E01BBB" w:rsidRPr="000211E4" w:rsidRDefault="00D22668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r w:rsidRPr="00D22668">
        <w:rPr>
          <w:rFonts w:asciiTheme="minorHAnsi" w:hAnsiTheme="minorHAnsi"/>
          <w:sz w:val="20"/>
          <w:szCs w:val="20"/>
        </w:rPr>
        <w:t>CI-</w:t>
      </w:r>
      <w:proofErr w:type="spellStart"/>
      <w:r w:rsidRPr="00D22668">
        <w:rPr>
          <w:rFonts w:asciiTheme="minorHAnsi" w:hAnsiTheme="minorHAnsi"/>
          <w:sz w:val="20"/>
          <w:szCs w:val="20"/>
        </w:rPr>
        <w:t>SIS_StructurationMinimale</w:t>
      </w:r>
      <w:r w:rsidR="00E01BBB" w:rsidRPr="000211E4">
        <w:rPr>
          <w:rFonts w:asciiTheme="minorHAnsi" w:hAnsiTheme="minorHAnsi"/>
          <w:sz w:val="20"/>
          <w:szCs w:val="20"/>
        </w:rPr>
        <w:t>.sch</w:t>
      </w:r>
      <w:proofErr w:type="spellEnd"/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D12FE">
        <w:rPr>
          <w:rFonts w:asciiTheme="minorHAnsi" w:hAnsiTheme="minorHAnsi"/>
          <w:sz w:val="20"/>
          <w:szCs w:val="20"/>
        </w:rPr>
        <w:t>spécifications françaises (en-tête)</w:t>
      </w:r>
    </w:p>
    <w:p w14:paraId="40C49CD9" w14:textId="77777777" w:rsidR="00E01BBB" w:rsidRPr="000211E4" w:rsidRDefault="00E01BBB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proofErr w:type="spellStart"/>
      <w:r w:rsidRPr="000211E4">
        <w:rPr>
          <w:rFonts w:asciiTheme="minorHAnsi" w:hAnsiTheme="minorHAnsi"/>
          <w:sz w:val="20"/>
          <w:szCs w:val="20"/>
        </w:rPr>
        <w:t>IHE.sch</w:t>
      </w:r>
      <w:proofErr w:type="spellEnd"/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D12FE">
        <w:rPr>
          <w:rFonts w:asciiTheme="minorHAnsi" w:hAnsiTheme="minorHAnsi"/>
          <w:sz w:val="20"/>
          <w:szCs w:val="20"/>
        </w:rPr>
        <w:t>spécifications IHE (corps)</w:t>
      </w:r>
    </w:p>
    <w:p w14:paraId="51C1F77D" w14:textId="77777777" w:rsidR="00E01BBB" w:rsidRPr="000211E4" w:rsidRDefault="00D22668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r w:rsidRPr="00D22668">
        <w:rPr>
          <w:rFonts w:asciiTheme="minorHAnsi" w:hAnsiTheme="minorHAnsi"/>
          <w:sz w:val="20"/>
          <w:szCs w:val="20"/>
        </w:rPr>
        <w:t>CI-</w:t>
      </w:r>
      <w:proofErr w:type="spellStart"/>
      <w:r w:rsidRPr="00D22668">
        <w:rPr>
          <w:rFonts w:asciiTheme="minorHAnsi" w:hAnsiTheme="minorHAnsi"/>
          <w:sz w:val="20"/>
          <w:szCs w:val="20"/>
        </w:rPr>
        <w:t>SIS_ModelesDeContenusCDA</w:t>
      </w:r>
      <w:r w:rsidR="00E01BBB" w:rsidRPr="000211E4">
        <w:rPr>
          <w:rFonts w:asciiTheme="minorHAnsi" w:hAnsiTheme="minorHAnsi"/>
          <w:sz w:val="20"/>
          <w:szCs w:val="20"/>
        </w:rPr>
        <w:t>.sch</w:t>
      </w:r>
      <w:proofErr w:type="spellEnd"/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D12FE">
        <w:rPr>
          <w:rFonts w:asciiTheme="minorHAnsi" w:hAnsiTheme="minorHAnsi"/>
          <w:sz w:val="20"/>
          <w:szCs w:val="20"/>
        </w:rPr>
        <w:t>spécifications françaises (corps</w:t>
      </w:r>
      <w:r w:rsidR="00870865">
        <w:rPr>
          <w:rFonts w:asciiTheme="minorHAnsi" w:hAnsiTheme="minorHAnsi"/>
          <w:sz w:val="20"/>
          <w:szCs w:val="20"/>
        </w:rPr>
        <w:t> :</w:t>
      </w:r>
      <w:r w:rsidR="0083235F" w:rsidRPr="000D12FE">
        <w:rPr>
          <w:rFonts w:asciiTheme="minorHAnsi" w:hAnsiTheme="minorHAnsi"/>
          <w:sz w:val="20"/>
          <w:szCs w:val="20"/>
        </w:rPr>
        <w:t xml:space="preserve"> sections, entrées, </w:t>
      </w:r>
      <w:r>
        <w:rPr>
          <w:rFonts w:asciiTheme="minorHAnsi" w:hAnsiTheme="minorHAnsi"/>
          <w:sz w:val="20"/>
          <w:szCs w:val="20"/>
        </w:rPr>
        <w:t>JDV IHE</w:t>
      </w:r>
      <w:r w:rsidR="0083235F" w:rsidRPr="000D12FE">
        <w:rPr>
          <w:rFonts w:asciiTheme="minorHAnsi" w:hAnsiTheme="minorHAnsi"/>
          <w:sz w:val="20"/>
          <w:szCs w:val="20"/>
        </w:rPr>
        <w:t>)</w:t>
      </w:r>
    </w:p>
    <w:p w14:paraId="19405B44" w14:textId="77777777" w:rsidR="00E01BBB" w:rsidRDefault="00D22668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r w:rsidRPr="00D22668">
        <w:rPr>
          <w:rFonts w:asciiTheme="minorHAnsi" w:hAnsiTheme="minorHAnsi"/>
          <w:sz w:val="20"/>
          <w:szCs w:val="20"/>
        </w:rPr>
        <w:t>CI-</w:t>
      </w:r>
      <w:proofErr w:type="spellStart"/>
      <w:r w:rsidRPr="00D22668">
        <w:rPr>
          <w:rFonts w:asciiTheme="minorHAnsi" w:hAnsiTheme="minorHAnsi"/>
          <w:sz w:val="20"/>
          <w:szCs w:val="20"/>
        </w:rPr>
        <w:t>SIS_Modeles_ANS</w:t>
      </w:r>
      <w:proofErr w:type="spellEnd"/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D12FE">
        <w:rPr>
          <w:rFonts w:asciiTheme="minorHAnsi" w:hAnsiTheme="minorHAnsi"/>
          <w:sz w:val="20"/>
          <w:szCs w:val="20"/>
        </w:rPr>
        <w:t>spécifications françaises (corps</w:t>
      </w:r>
      <w:r w:rsidR="00870865">
        <w:rPr>
          <w:rFonts w:asciiTheme="minorHAnsi" w:hAnsiTheme="minorHAnsi"/>
          <w:sz w:val="20"/>
          <w:szCs w:val="20"/>
        </w:rPr>
        <w:t> :</w:t>
      </w:r>
      <w:r w:rsidR="0083235F" w:rsidRPr="000D12FE">
        <w:rPr>
          <w:rFonts w:asciiTheme="minorHAnsi" w:hAnsiTheme="minorHAnsi"/>
          <w:sz w:val="20"/>
          <w:szCs w:val="20"/>
        </w:rPr>
        <w:t xml:space="preserve"> sections, entrées, </w:t>
      </w:r>
      <w:r>
        <w:rPr>
          <w:rFonts w:asciiTheme="minorHAnsi" w:hAnsiTheme="minorHAnsi"/>
          <w:sz w:val="20"/>
          <w:szCs w:val="20"/>
        </w:rPr>
        <w:t>JDV ANS</w:t>
      </w:r>
      <w:r w:rsidR="0083235F" w:rsidRPr="000D12FE">
        <w:rPr>
          <w:rFonts w:asciiTheme="minorHAnsi" w:hAnsiTheme="minorHAnsi"/>
          <w:sz w:val="20"/>
          <w:szCs w:val="20"/>
        </w:rPr>
        <w:t>)</w:t>
      </w:r>
    </w:p>
    <w:p w14:paraId="54FA05E9" w14:textId="77777777" w:rsidR="006F0B2B" w:rsidRPr="000211E4" w:rsidRDefault="006F0B2B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t</w:t>
      </w:r>
      <w:r w:rsidRPr="006F0B2B">
        <w:rPr>
          <w:rFonts w:asciiTheme="minorHAnsi" w:hAnsiTheme="minorHAnsi"/>
          <w:sz w:val="20"/>
          <w:szCs w:val="20"/>
        </w:rPr>
        <w:t>erminologies\schematron</w:t>
      </w:r>
      <w:r>
        <w:rPr>
          <w:rFonts w:asciiTheme="minorHAnsi" w:hAnsiTheme="minorHAnsi"/>
          <w:sz w:val="20"/>
          <w:szCs w:val="20"/>
        </w:rPr>
        <w:t>\</w:t>
      </w:r>
      <w:proofErr w:type="spellStart"/>
      <w:r>
        <w:rPr>
          <w:rFonts w:asciiTheme="minorHAnsi" w:hAnsiTheme="minorHAnsi"/>
          <w:sz w:val="20"/>
          <w:szCs w:val="20"/>
        </w:rPr>
        <w:t>terminologie.sch</w:t>
      </w:r>
      <w:proofErr w:type="spellEnd"/>
      <w:r>
        <w:rPr>
          <w:rFonts w:asciiTheme="minorHAnsi" w:hAnsiTheme="minorHAnsi"/>
          <w:sz w:val="20"/>
          <w:szCs w:val="20"/>
        </w:rPr>
        <w:tab/>
        <w:t xml:space="preserve">terminologies </w:t>
      </w:r>
    </w:p>
    <w:p w14:paraId="16C19D0E" w14:textId="77777777" w:rsidR="00814B34" w:rsidRPr="00677E85" w:rsidRDefault="00814B34" w:rsidP="005E254B">
      <w:pPr>
        <w:rPr>
          <w:rFonts w:asciiTheme="minorHAnsi" w:hAnsiTheme="minorHAnsi"/>
        </w:rPr>
      </w:pPr>
    </w:p>
    <w:p w14:paraId="1CB2DAA9" w14:textId="77777777" w:rsidR="005E254B" w:rsidRDefault="005E254B">
      <w:pPr>
        <w:spacing w:after="0"/>
        <w:jc w:val="left"/>
        <w:rPr>
          <w:rFonts w:cs="Arial"/>
          <w:b/>
          <w:bCs/>
          <w:sz w:val="34"/>
          <w:szCs w:val="26"/>
        </w:rPr>
      </w:pPr>
      <w:r>
        <w:rPr>
          <w:rFonts w:cs="Arial"/>
        </w:rPr>
        <w:br w:type="page"/>
      </w:r>
    </w:p>
    <w:p w14:paraId="147B3E31" w14:textId="77777777" w:rsidR="00CE22EC" w:rsidRDefault="00CE22EC" w:rsidP="00804514">
      <w:pPr>
        <w:pStyle w:val="Titre3"/>
      </w:pPr>
      <w:bookmarkStart w:id="15" w:name="_Toc108086908"/>
      <w:r>
        <w:lastRenderedPageBreak/>
        <w:t>Répertoire schematrons/rapports</w:t>
      </w:r>
      <w:bookmarkEnd w:id="15"/>
    </w:p>
    <w:p w14:paraId="570DAB80" w14:textId="77777777" w:rsidR="00001CDB" w:rsidRPr="00595374" w:rsidRDefault="00AD4B46" w:rsidP="00214D11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>C</w:t>
      </w:r>
      <w:r w:rsidR="006106D8" w:rsidRPr="00595374">
        <w:rPr>
          <w:rFonts w:asciiTheme="minorHAnsi" w:hAnsiTheme="minorHAnsi"/>
          <w:sz w:val="20"/>
        </w:rPr>
        <w:t xml:space="preserve">e répertoire contient les rapports de </w:t>
      </w:r>
      <w:r w:rsidR="00605D49" w:rsidRPr="00595374">
        <w:rPr>
          <w:rFonts w:asciiTheme="minorHAnsi" w:hAnsiTheme="minorHAnsi"/>
          <w:sz w:val="20"/>
        </w:rPr>
        <w:t xml:space="preserve">vérification de la conformité </w:t>
      </w:r>
      <w:r w:rsidR="006106D8" w:rsidRPr="00595374">
        <w:rPr>
          <w:rFonts w:asciiTheme="minorHAnsi" w:hAnsiTheme="minorHAnsi"/>
          <w:sz w:val="20"/>
        </w:rPr>
        <w:t>des documents</w:t>
      </w:r>
      <w:r w:rsidR="00001CDB" w:rsidRPr="00595374">
        <w:rPr>
          <w:rFonts w:asciiTheme="minorHAnsi" w:hAnsiTheme="minorHAnsi"/>
          <w:sz w:val="20"/>
        </w:rPr>
        <w:t>.</w:t>
      </w:r>
    </w:p>
    <w:p w14:paraId="42793533" w14:textId="77777777" w:rsidR="0056320D" w:rsidRPr="00595374" w:rsidRDefault="006106D8" w:rsidP="00214D11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 xml:space="preserve">La </w:t>
      </w:r>
      <w:r w:rsidR="00605D49" w:rsidRPr="00595374">
        <w:rPr>
          <w:rFonts w:asciiTheme="minorHAnsi" w:hAnsiTheme="minorHAnsi"/>
          <w:sz w:val="20"/>
        </w:rPr>
        <w:t>vérification</w:t>
      </w:r>
      <w:r w:rsidR="00605D49" w:rsidRPr="00595374">
        <w:rPr>
          <w:rFonts w:asciiTheme="minorHAnsi" w:hAnsiTheme="minorHAnsi"/>
          <w:b/>
          <w:sz w:val="20"/>
        </w:rPr>
        <w:t xml:space="preserve"> </w:t>
      </w:r>
      <w:r w:rsidR="00214D11" w:rsidRPr="00595374">
        <w:rPr>
          <w:rFonts w:asciiTheme="minorHAnsi" w:hAnsiTheme="minorHAnsi"/>
          <w:sz w:val="20"/>
        </w:rPr>
        <w:t>d</w:t>
      </w:r>
      <w:r w:rsidRPr="00595374">
        <w:rPr>
          <w:rFonts w:asciiTheme="minorHAnsi" w:hAnsiTheme="minorHAnsi"/>
          <w:sz w:val="20"/>
        </w:rPr>
        <w:t xml:space="preserve">u document </w:t>
      </w:r>
      <w:r w:rsidRPr="00595374">
        <w:rPr>
          <w:rFonts w:asciiTheme="minorHAnsi" w:hAnsiTheme="minorHAnsi"/>
          <w:b/>
          <w:i/>
          <w:sz w:val="20"/>
        </w:rPr>
        <w:t>Exemple.xml</w:t>
      </w:r>
      <w:r w:rsidRPr="00595374">
        <w:rPr>
          <w:rFonts w:asciiTheme="minorHAnsi" w:hAnsiTheme="minorHAnsi"/>
          <w:sz w:val="20"/>
        </w:rPr>
        <w:t xml:space="preserve"> produit le rapport</w:t>
      </w:r>
      <w:r w:rsidR="00274FD0" w:rsidRPr="00595374">
        <w:rPr>
          <w:rFonts w:asciiTheme="minorHAnsi" w:hAnsiTheme="minorHAnsi"/>
          <w:sz w:val="20"/>
        </w:rPr>
        <w:t> </w:t>
      </w:r>
      <w:r w:rsidR="0056320D" w:rsidRPr="00595374">
        <w:rPr>
          <w:rFonts w:asciiTheme="minorHAnsi" w:hAnsiTheme="minorHAnsi"/>
          <w:sz w:val="20"/>
        </w:rPr>
        <w:t>:</w:t>
      </w:r>
    </w:p>
    <w:p w14:paraId="3EFACE5A" w14:textId="77777777" w:rsidR="00001CDB" w:rsidRPr="00595374" w:rsidRDefault="00001CDB" w:rsidP="00214D11">
      <w:pPr>
        <w:rPr>
          <w:rFonts w:asciiTheme="minorHAnsi" w:hAnsiTheme="minorHAnsi"/>
          <w:sz w:val="20"/>
        </w:rPr>
      </w:pPr>
    </w:p>
    <w:tbl>
      <w:tblPr>
        <w:tblStyle w:val="Grilledutableau"/>
        <w:tblW w:w="9640" w:type="dxa"/>
        <w:tblInd w:w="-289" w:type="dxa"/>
        <w:tblLook w:val="04A0" w:firstRow="1" w:lastRow="0" w:firstColumn="1" w:lastColumn="0" w:noHBand="0" w:noVBand="1"/>
      </w:tblPr>
      <w:tblGrid>
        <w:gridCol w:w="4395"/>
        <w:gridCol w:w="5245"/>
      </w:tblGrid>
      <w:tr w:rsidR="00001CDB" w14:paraId="2CAD10FE" w14:textId="77777777" w:rsidTr="00C06347">
        <w:tc>
          <w:tcPr>
            <w:tcW w:w="4395" w:type="dxa"/>
            <w:shd w:val="clear" w:color="auto" w:fill="D9D9D9" w:themeFill="background1" w:themeFillShade="D9"/>
            <w:vAlign w:val="center"/>
          </w:tcPr>
          <w:p w14:paraId="36CB30F5" w14:textId="77777777" w:rsidR="00001CDB" w:rsidRDefault="00001CDB" w:rsidP="00001CDB">
            <w:pPr>
              <w:spacing w:before="12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Nom du rapport</w:t>
            </w:r>
          </w:p>
        </w:tc>
        <w:tc>
          <w:tcPr>
            <w:tcW w:w="5245" w:type="dxa"/>
            <w:shd w:val="clear" w:color="auto" w:fill="D9D9D9" w:themeFill="background1" w:themeFillShade="D9"/>
            <w:vAlign w:val="center"/>
          </w:tcPr>
          <w:p w14:paraId="2C21EDD0" w14:textId="77777777" w:rsidR="00001CDB" w:rsidRDefault="00001CDB" w:rsidP="00001CDB">
            <w:pPr>
              <w:spacing w:before="12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Type de rapport</w:t>
            </w:r>
          </w:p>
        </w:tc>
      </w:tr>
      <w:tr w:rsidR="00001CDB" w14:paraId="09D83752" w14:textId="77777777" w:rsidTr="00C06347">
        <w:tc>
          <w:tcPr>
            <w:tcW w:w="4395" w:type="dxa"/>
            <w:vAlign w:val="center"/>
          </w:tcPr>
          <w:p w14:paraId="06719E3E" w14:textId="77777777" w:rsidR="00001CDB" w:rsidRDefault="00001CDB" w:rsidP="00001CDB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Exemple_validCDA.xml</w:t>
            </w:r>
          </w:p>
        </w:tc>
        <w:tc>
          <w:tcPr>
            <w:tcW w:w="5245" w:type="dxa"/>
            <w:vAlign w:val="center"/>
          </w:tcPr>
          <w:p w14:paraId="4FD06C51" w14:textId="77777777" w:rsidR="00001CDB" w:rsidRPr="00001CDB" w:rsidRDefault="00001CDB" w:rsidP="00001CDB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</w:t>
            </w:r>
            <w:r w:rsidRPr="00001CDB">
              <w:rPr>
                <w:rFonts w:asciiTheme="minorHAnsi" w:hAnsiTheme="minorHAnsi"/>
                <w:sz w:val="18"/>
                <w:szCs w:val="18"/>
              </w:rPr>
              <w:t xml:space="preserve">conformité des documents par rapport au </w:t>
            </w:r>
            <w:r w:rsidRPr="000211E4">
              <w:rPr>
                <w:rFonts w:asciiTheme="minorHAnsi" w:hAnsiTheme="minorHAnsi"/>
                <w:b/>
                <w:sz w:val="18"/>
                <w:szCs w:val="18"/>
              </w:rPr>
              <w:t xml:space="preserve">schéma </w:t>
            </w:r>
            <w:r w:rsidRPr="000211E4">
              <w:rPr>
                <w:rFonts w:asciiTheme="minorHAnsi" w:hAnsiTheme="minorHAnsi"/>
                <w:b/>
                <w:i/>
                <w:sz w:val="18"/>
                <w:szCs w:val="18"/>
              </w:rPr>
              <w:t>CDA</w:t>
            </w:r>
            <w:r w:rsidR="00D36D17">
              <w:rPr>
                <w:rFonts w:asciiTheme="minorHAnsi" w:hAnsiTheme="minorHAnsi"/>
                <w:b/>
                <w:i/>
                <w:sz w:val="18"/>
                <w:szCs w:val="18"/>
              </w:rPr>
              <w:t>_extended</w:t>
            </w:r>
            <w:r w:rsidRPr="000211E4">
              <w:rPr>
                <w:rFonts w:asciiTheme="minorHAnsi" w:hAnsiTheme="minorHAnsi"/>
                <w:b/>
                <w:i/>
                <w:sz w:val="18"/>
                <w:szCs w:val="18"/>
              </w:rPr>
              <w:t>.xsd</w:t>
            </w:r>
          </w:p>
        </w:tc>
      </w:tr>
      <w:tr w:rsidR="00214D11" w14:paraId="016F54A9" w14:textId="77777777" w:rsidTr="00C06347">
        <w:tc>
          <w:tcPr>
            <w:tcW w:w="4395" w:type="dxa"/>
          </w:tcPr>
          <w:p w14:paraId="46CEFABD" w14:textId="77777777" w:rsidR="00214D11" w:rsidRDefault="00D22668" w:rsidP="00F438FE">
            <w:pPr>
              <w:spacing w:before="12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i/>
                <w:sz w:val="18"/>
                <w:szCs w:val="18"/>
              </w:rPr>
              <w:t>Exemple_verif.xml</w:t>
            </w:r>
          </w:p>
        </w:tc>
        <w:tc>
          <w:tcPr>
            <w:tcW w:w="5245" w:type="dxa"/>
          </w:tcPr>
          <w:p w14:paraId="0D75F61C" w14:textId="77777777" w:rsidR="00214D11" w:rsidRPr="00001CDB" w:rsidRDefault="00214D11" w:rsidP="00F438FE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 xml:space="preserve">spécifications du volet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lang w:bidi="ar-SA"/>
              </w:rPr>
              <w:t>du document</w:t>
            </w:r>
          </w:p>
        </w:tc>
      </w:tr>
      <w:tr w:rsidR="00214D11" w:rsidRPr="000211E4" w14:paraId="40B0675F" w14:textId="77777777" w:rsidTr="00C06347">
        <w:tc>
          <w:tcPr>
            <w:tcW w:w="4395" w:type="dxa"/>
            <w:vAlign w:val="center"/>
          </w:tcPr>
          <w:p w14:paraId="270F8B9F" w14:textId="77777777" w:rsidR="00214D11" w:rsidRPr="000211E4" w:rsidRDefault="00214D11" w:rsidP="00F438FE">
            <w:pPr>
              <w:spacing w:before="120"/>
              <w:jc w:val="left"/>
              <w:rPr>
                <w:rFonts w:asciiTheme="minorHAnsi" w:hAnsiTheme="minorHAnsi"/>
              </w:rPr>
            </w:pPr>
            <w:r w:rsidRPr="000211E4">
              <w:rPr>
                <w:rFonts w:asciiTheme="minorHAnsi" w:hAnsiTheme="minorHAnsi"/>
                <w:i/>
                <w:sz w:val="18"/>
                <w:szCs w:val="18"/>
              </w:rPr>
              <w:t>Exemple_verif</w:t>
            </w:r>
            <w:r w:rsidRPr="000D12FE">
              <w:rPr>
                <w:rFonts w:asciiTheme="minorHAnsi" w:hAnsiTheme="minorHAnsi"/>
                <w:i/>
                <w:sz w:val="18"/>
                <w:szCs w:val="18"/>
              </w:rPr>
              <w:t>_IHE_corps</w:t>
            </w:r>
            <w:r w:rsidRPr="000211E4">
              <w:rPr>
                <w:rFonts w:asciiTheme="minorHAnsi" w:hAnsiTheme="minorHAnsi"/>
                <w:i/>
                <w:sz w:val="18"/>
                <w:szCs w:val="18"/>
              </w:rPr>
              <w:t>.xml</w:t>
            </w:r>
          </w:p>
        </w:tc>
        <w:tc>
          <w:tcPr>
            <w:tcW w:w="5245" w:type="dxa"/>
            <w:vAlign w:val="center"/>
          </w:tcPr>
          <w:p w14:paraId="1A6C1D65" w14:textId="77777777" w:rsidR="00214D11" w:rsidRPr="000211E4" w:rsidRDefault="00214D11" w:rsidP="00F438FE">
            <w:pPr>
              <w:spacing w:before="120"/>
              <w:jc w:val="left"/>
              <w:rPr>
                <w:rFonts w:asciiTheme="minorHAnsi" w:hAnsiTheme="minorHAnsi"/>
              </w:rPr>
            </w:pPr>
            <w:r w:rsidRPr="000211E4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 IHE (corps)</w:t>
            </w:r>
          </w:p>
        </w:tc>
      </w:tr>
      <w:tr w:rsidR="000211E4" w14:paraId="018C8DB6" w14:textId="77777777" w:rsidTr="00C06347">
        <w:tc>
          <w:tcPr>
            <w:tcW w:w="4395" w:type="dxa"/>
            <w:vAlign w:val="center"/>
          </w:tcPr>
          <w:p w14:paraId="4A7A8822" w14:textId="77777777" w:rsidR="000211E4" w:rsidRDefault="000211E4" w:rsidP="000D12FE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Exemple_</w:t>
            </w:r>
            <w:r w:rsidR="000D12FE" w:rsidRPr="000D12FE">
              <w:rPr>
                <w:rFonts w:asciiTheme="minorHAnsi" w:hAnsiTheme="minorHAnsi"/>
                <w:i/>
                <w:sz w:val="18"/>
                <w:szCs w:val="18"/>
              </w:rPr>
              <w:t>verif_IHE_entete</w:t>
            </w: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.xml</w:t>
            </w:r>
          </w:p>
        </w:tc>
        <w:tc>
          <w:tcPr>
            <w:tcW w:w="5245" w:type="dxa"/>
            <w:vAlign w:val="center"/>
          </w:tcPr>
          <w:p w14:paraId="59C54FA0" w14:textId="77777777" w:rsidR="000211E4" w:rsidRPr="00001CDB" w:rsidRDefault="000211E4" w:rsidP="00D36D17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</w:t>
            </w: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IHE (en-tête)</w:t>
            </w:r>
          </w:p>
        </w:tc>
      </w:tr>
      <w:tr w:rsidR="006B626B" w14:paraId="21C6142D" w14:textId="77777777" w:rsidTr="00C06347">
        <w:tc>
          <w:tcPr>
            <w:tcW w:w="4395" w:type="dxa"/>
            <w:vAlign w:val="center"/>
          </w:tcPr>
          <w:p w14:paraId="082537C4" w14:textId="77777777" w:rsidR="006B626B" w:rsidRPr="000D12FE" w:rsidRDefault="006B626B" w:rsidP="00DA0F6D">
            <w:pPr>
              <w:spacing w:before="120"/>
              <w:jc w:val="left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Exemple_</w:t>
            </w:r>
            <w:r w:rsidRPr="00D22668"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verif_ModelesDeContenusCDA</w:t>
            </w:r>
            <w:r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.xml</w:t>
            </w:r>
          </w:p>
        </w:tc>
        <w:tc>
          <w:tcPr>
            <w:tcW w:w="5245" w:type="dxa"/>
            <w:vAlign w:val="center"/>
          </w:tcPr>
          <w:p w14:paraId="16D919F9" w14:textId="77777777" w:rsidR="006B626B" w:rsidRPr="00001CDB" w:rsidRDefault="006B626B" w:rsidP="00DA0F6D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 françaises (corps – sections, entrées, jeux de valeurs)</w:t>
            </w:r>
            <w:r>
              <w:rPr>
                <w:rFonts w:asciiTheme="minorHAnsi" w:hAnsiTheme="minorHAnsi"/>
                <w:b/>
                <w:sz w:val="18"/>
                <w:szCs w:val="18"/>
                <w:lang w:bidi="ar-SA"/>
              </w:rPr>
              <w:t xml:space="preserve"> des sections de IHE</w:t>
            </w:r>
          </w:p>
        </w:tc>
      </w:tr>
      <w:tr w:rsidR="00214D11" w14:paraId="72158B5A" w14:textId="77777777" w:rsidTr="00C06347">
        <w:tc>
          <w:tcPr>
            <w:tcW w:w="4395" w:type="dxa"/>
            <w:vAlign w:val="center"/>
          </w:tcPr>
          <w:p w14:paraId="4700D2B5" w14:textId="77777777" w:rsidR="00214D11" w:rsidRPr="003333F7" w:rsidRDefault="00214D11" w:rsidP="00F438FE">
            <w:pPr>
              <w:spacing w:before="120"/>
              <w:jc w:val="left"/>
              <w:rPr>
                <w:rFonts w:asciiTheme="minorHAnsi" w:hAnsiTheme="minorHAnsi"/>
                <w:lang w:val="en-US"/>
              </w:rPr>
            </w:pPr>
            <w:r w:rsidRPr="000D12FE"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Exemple_</w:t>
            </w:r>
            <w:r w:rsidR="00D22668" w:rsidRPr="00D22668"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verif_Modeles_ANS</w:t>
            </w:r>
            <w:r w:rsidRPr="000D12FE"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.xml</w:t>
            </w:r>
          </w:p>
        </w:tc>
        <w:tc>
          <w:tcPr>
            <w:tcW w:w="5245" w:type="dxa"/>
            <w:vAlign w:val="center"/>
          </w:tcPr>
          <w:p w14:paraId="05A04F79" w14:textId="77777777" w:rsidR="00214D11" w:rsidRPr="00001CDB" w:rsidRDefault="00214D11" w:rsidP="006B626B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 françaises (corps – sections, entrées, jeux de valeurs)</w:t>
            </w:r>
            <w:r>
              <w:rPr>
                <w:rFonts w:asciiTheme="minorHAnsi" w:hAnsiTheme="minorHAnsi"/>
                <w:b/>
                <w:sz w:val="18"/>
                <w:szCs w:val="18"/>
                <w:lang w:bidi="ar-SA"/>
              </w:rPr>
              <w:t xml:space="preserve"> des sections et entrée </w:t>
            </w:r>
            <w:r w:rsidR="006B626B">
              <w:rPr>
                <w:rFonts w:asciiTheme="minorHAnsi" w:hAnsiTheme="minorHAnsi"/>
                <w:b/>
                <w:sz w:val="18"/>
                <w:szCs w:val="18"/>
                <w:lang w:bidi="ar-SA"/>
              </w:rPr>
              <w:t>de l’ANS</w:t>
            </w:r>
          </w:p>
        </w:tc>
      </w:tr>
      <w:tr w:rsidR="000211E4" w14:paraId="0B4FB58D" w14:textId="77777777" w:rsidTr="00C06347">
        <w:tc>
          <w:tcPr>
            <w:tcW w:w="4395" w:type="dxa"/>
            <w:vAlign w:val="center"/>
          </w:tcPr>
          <w:p w14:paraId="3F8FF6F4" w14:textId="77777777" w:rsidR="000211E4" w:rsidRDefault="000211E4" w:rsidP="00D36D17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Exemple_verif_StructurationMinimale.xml</w:t>
            </w:r>
          </w:p>
        </w:tc>
        <w:tc>
          <w:tcPr>
            <w:tcW w:w="5245" w:type="dxa"/>
            <w:vAlign w:val="center"/>
          </w:tcPr>
          <w:p w14:paraId="1101C0D7" w14:textId="77777777" w:rsidR="000211E4" w:rsidRPr="00001CDB" w:rsidRDefault="000211E4" w:rsidP="00D36D17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 françaises (en-tête)</w:t>
            </w:r>
          </w:p>
        </w:tc>
      </w:tr>
      <w:tr w:rsidR="00D531E2" w14:paraId="6B3CA87A" w14:textId="77777777" w:rsidTr="00C06347">
        <w:tc>
          <w:tcPr>
            <w:tcW w:w="4395" w:type="dxa"/>
            <w:vAlign w:val="center"/>
          </w:tcPr>
          <w:p w14:paraId="0BF4939B" w14:textId="77777777" w:rsidR="00D531E2" w:rsidRDefault="00D531E2" w:rsidP="00D531E2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Exemple_verif_</w:t>
            </w:r>
            <w:r>
              <w:rPr>
                <w:rFonts w:asciiTheme="minorHAnsi" w:hAnsiTheme="minorHAnsi"/>
                <w:i/>
                <w:sz w:val="18"/>
                <w:szCs w:val="18"/>
              </w:rPr>
              <w:t>terminologies</w:t>
            </w: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.xml</w:t>
            </w:r>
          </w:p>
        </w:tc>
        <w:tc>
          <w:tcPr>
            <w:tcW w:w="5245" w:type="dxa"/>
            <w:vAlign w:val="center"/>
          </w:tcPr>
          <w:p w14:paraId="40CF4952" w14:textId="77777777" w:rsidR="00D531E2" w:rsidRPr="00001CDB" w:rsidRDefault="00D531E2" w:rsidP="00D531E2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</w:t>
            </w:r>
            <w:r>
              <w:rPr>
                <w:rFonts w:asciiTheme="minorHAnsi" w:hAnsiTheme="minorHAnsi"/>
                <w:sz w:val="18"/>
                <w:szCs w:val="18"/>
                <w:lang w:bidi="ar-SA"/>
              </w:rPr>
              <w:t xml:space="preserve">des codes utilisés aux </w:t>
            </w:r>
            <w:r w:rsidRPr="00D531E2">
              <w:rPr>
                <w:rFonts w:asciiTheme="minorHAnsi" w:hAnsiTheme="minorHAnsi"/>
                <w:b/>
                <w:sz w:val="18"/>
                <w:szCs w:val="18"/>
                <w:lang w:bidi="ar-SA"/>
              </w:rPr>
              <w:t>terminologies</w:t>
            </w:r>
          </w:p>
        </w:tc>
      </w:tr>
    </w:tbl>
    <w:p w14:paraId="11183A6C" w14:textId="77777777" w:rsidR="00001CDB" w:rsidRPr="00595374" w:rsidRDefault="00001CDB" w:rsidP="00214D11">
      <w:pPr>
        <w:rPr>
          <w:rFonts w:asciiTheme="minorHAnsi" w:hAnsiTheme="minorHAnsi"/>
          <w:sz w:val="20"/>
        </w:rPr>
      </w:pPr>
    </w:p>
    <w:p w14:paraId="6985FC80" w14:textId="77777777" w:rsidR="00001CDB" w:rsidRPr="00595374" w:rsidRDefault="00001CDB" w:rsidP="00001CDB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 xml:space="preserve">Les rapports de vérification de la conformité des documents aux </w:t>
      </w:r>
      <w:proofErr w:type="spellStart"/>
      <w:r w:rsidRPr="00595374">
        <w:rPr>
          <w:rFonts w:asciiTheme="minorHAnsi" w:hAnsiTheme="minorHAnsi"/>
          <w:sz w:val="20"/>
        </w:rPr>
        <w:t>schématrons</w:t>
      </w:r>
      <w:proofErr w:type="spellEnd"/>
      <w:r w:rsidRPr="00595374">
        <w:rPr>
          <w:rFonts w:asciiTheme="minorHAnsi" w:hAnsiTheme="minorHAnsi"/>
          <w:sz w:val="20"/>
        </w:rPr>
        <w:t xml:space="preserve"> sont au format SVRL (Schematron Validation Report </w:t>
      </w:r>
      <w:proofErr w:type="spellStart"/>
      <w:r w:rsidRPr="00595374">
        <w:rPr>
          <w:rFonts w:asciiTheme="minorHAnsi" w:hAnsiTheme="minorHAnsi"/>
          <w:sz w:val="20"/>
        </w:rPr>
        <w:t>Language</w:t>
      </w:r>
      <w:proofErr w:type="spellEnd"/>
      <w:r w:rsidRPr="00595374">
        <w:rPr>
          <w:rFonts w:asciiTheme="minorHAnsi" w:hAnsiTheme="minorHAnsi"/>
          <w:sz w:val="20"/>
        </w:rPr>
        <w:t xml:space="preserve">) partie intégrante de la norme ISO IEC 19757-3. </w:t>
      </w:r>
    </w:p>
    <w:p w14:paraId="5434AE57" w14:textId="77777777" w:rsidR="00001CDB" w:rsidRPr="00595374" w:rsidRDefault="00001CDB" w:rsidP="00001CDB">
      <w:pPr>
        <w:rPr>
          <w:sz w:val="20"/>
        </w:rPr>
      </w:pPr>
    </w:p>
    <w:p w14:paraId="04111268" w14:textId="77777777" w:rsidR="00AD0D9C" w:rsidRDefault="00AD0D9C" w:rsidP="00001CDB">
      <w:r>
        <w:br w:type="page"/>
      </w:r>
    </w:p>
    <w:p w14:paraId="1DFBC83F" w14:textId="77777777" w:rsidR="00365E67" w:rsidRDefault="00A01AF7" w:rsidP="00AD0D9C">
      <w:pPr>
        <w:pStyle w:val="Titre1"/>
      </w:pPr>
      <w:bookmarkStart w:id="16" w:name="_Ref479061947"/>
      <w:bookmarkStart w:id="17" w:name="_Ref479061964"/>
      <w:bookmarkStart w:id="18" w:name="_Toc108086909"/>
      <w:r>
        <w:lastRenderedPageBreak/>
        <w:t xml:space="preserve">Procédure pour </w:t>
      </w:r>
      <w:r w:rsidR="0050649D">
        <w:t>vérifi</w:t>
      </w:r>
      <w:r>
        <w:t>er un document</w:t>
      </w:r>
      <w:bookmarkEnd w:id="16"/>
      <w:bookmarkEnd w:id="17"/>
      <w:r w:rsidR="00E305A4">
        <w:t xml:space="preserve"> CDA</w:t>
      </w:r>
      <w:bookmarkEnd w:id="18"/>
    </w:p>
    <w:p w14:paraId="5F3DCFA8" w14:textId="77777777" w:rsidR="00A87A40" w:rsidRPr="008549D3" w:rsidRDefault="00A87A40" w:rsidP="00A01AF7"/>
    <w:p w14:paraId="615457C4" w14:textId="77777777" w:rsidR="00A01AF7" w:rsidRPr="00302029" w:rsidRDefault="00A01AF7" w:rsidP="00775F48">
      <w:pPr>
        <w:rPr>
          <w:b/>
          <w:color w:val="0070C0"/>
        </w:rPr>
      </w:pPr>
      <w:r w:rsidRPr="00302029">
        <w:rPr>
          <w:b/>
          <w:color w:val="0070C0"/>
        </w:rPr>
        <w:t>ÉTAPE 1</w:t>
      </w:r>
      <w:r w:rsidR="00274FD0">
        <w:rPr>
          <w:b/>
          <w:color w:val="0070C0"/>
        </w:rPr>
        <w:t> </w:t>
      </w:r>
      <w:r w:rsidRPr="00302029">
        <w:rPr>
          <w:b/>
          <w:color w:val="0070C0"/>
        </w:rPr>
        <w:t>:</w:t>
      </w:r>
      <w:r w:rsidRPr="00302029">
        <w:rPr>
          <w:b/>
          <w:color w:val="0070C0"/>
        </w:rPr>
        <w:tab/>
        <w:t xml:space="preserve">Préparer son environnement de </w:t>
      </w:r>
      <w:r w:rsidR="0050649D" w:rsidRPr="00302029">
        <w:rPr>
          <w:b/>
          <w:color w:val="0070C0"/>
        </w:rPr>
        <w:t>vérification</w:t>
      </w:r>
    </w:p>
    <w:p w14:paraId="7BB7DE14" w14:textId="77777777" w:rsidR="00A01AF7" w:rsidRPr="008549D3" w:rsidRDefault="00A01AF7" w:rsidP="00642216">
      <w:pPr>
        <w:pStyle w:val="Grandelistepuces"/>
        <w:numPr>
          <w:ilvl w:val="0"/>
          <w:numId w:val="9"/>
        </w:numPr>
        <w:rPr>
          <w:rFonts w:ascii="Calibri" w:hAnsi="Calibri"/>
          <w:color w:val="8B3410"/>
          <w:sz w:val="22"/>
          <w:szCs w:val="22"/>
        </w:rPr>
      </w:pPr>
      <w:r w:rsidRPr="00A01AF7">
        <w:rPr>
          <w:rFonts w:ascii="Calibri" w:hAnsi="Calibri"/>
          <w:sz w:val="22"/>
          <w:szCs w:val="22"/>
        </w:rPr>
        <w:t>Extraire</w:t>
      </w:r>
      <w:r w:rsidRPr="008549D3">
        <w:rPr>
          <w:rFonts w:ascii="Calibri" w:hAnsi="Calibri"/>
          <w:sz w:val="22"/>
          <w:szCs w:val="22"/>
        </w:rPr>
        <w:t xml:space="preserve"> le zip</w:t>
      </w:r>
      <w:r w:rsidR="00720D69">
        <w:rPr>
          <w:rFonts w:ascii="Calibri" w:hAnsi="Calibri"/>
          <w:sz w:val="22"/>
          <w:szCs w:val="22"/>
        </w:rPr>
        <w:t xml:space="preserve"> </w:t>
      </w:r>
      <w:r w:rsidRPr="00720D69">
        <w:rPr>
          <w:rFonts w:ascii="Calibri" w:hAnsi="Calibri"/>
          <w:b/>
          <w:i/>
          <w:sz w:val="22"/>
          <w:szCs w:val="22"/>
        </w:rPr>
        <w:t>testContenuCDA.zip</w:t>
      </w:r>
      <w:r w:rsidRPr="008549D3">
        <w:rPr>
          <w:rFonts w:ascii="Calibri" w:hAnsi="Calibri"/>
          <w:sz w:val="22"/>
          <w:szCs w:val="22"/>
        </w:rPr>
        <w:t xml:space="preserve"> sur </w:t>
      </w:r>
      <w:r w:rsidRPr="00507F6F">
        <w:rPr>
          <w:rFonts w:ascii="Calibri" w:hAnsi="Calibri"/>
          <w:i/>
          <w:color w:val="808080" w:themeColor="background1" w:themeShade="80"/>
          <w:sz w:val="22"/>
          <w:szCs w:val="22"/>
        </w:rPr>
        <w:t>votre bureau</w:t>
      </w:r>
      <w:r w:rsidRPr="008549D3">
        <w:rPr>
          <w:rFonts w:ascii="Calibri" w:hAnsi="Calibri"/>
          <w:sz w:val="22"/>
          <w:szCs w:val="22"/>
        </w:rPr>
        <w:t>.</w:t>
      </w:r>
    </w:p>
    <w:p w14:paraId="57CFAA56" w14:textId="77777777" w:rsidR="00A87A40" w:rsidRPr="00E1347B" w:rsidRDefault="00A87A40" w:rsidP="00A01AF7">
      <w:pPr>
        <w:rPr>
          <w:rFonts w:ascii="Calibri" w:hAnsi="Calibri"/>
        </w:rPr>
      </w:pPr>
    </w:p>
    <w:p w14:paraId="54C695DC" w14:textId="77777777" w:rsidR="00A01AF7" w:rsidRPr="00302029" w:rsidRDefault="00A01AF7" w:rsidP="00775F48">
      <w:pPr>
        <w:rPr>
          <w:b/>
          <w:color w:val="0070C0"/>
        </w:rPr>
      </w:pPr>
      <w:r w:rsidRPr="00302029">
        <w:rPr>
          <w:b/>
          <w:color w:val="0070C0"/>
        </w:rPr>
        <w:t>ÉTAPE 2</w:t>
      </w:r>
      <w:r w:rsidR="00274FD0">
        <w:rPr>
          <w:b/>
          <w:color w:val="0070C0"/>
        </w:rPr>
        <w:t> </w:t>
      </w:r>
      <w:r w:rsidRPr="00302029">
        <w:rPr>
          <w:b/>
          <w:color w:val="0070C0"/>
        </w:rPr>
        <w:t xml:space="preserve">: </w:t>
      </w:r>
      <w:r w:rsidRPr="00302029">
        <w:rPr>
          <w:b/>
          <w:color w:val="0070C0"/>
        </w:rPr>
        <w:tab/>
        <w:t xml:space="preserve">Se positionner </w:t>
      </w:r>
      <w:r w:rsidR="0050649D" w:rsidRPr="00302029">
        <w:rPr>
          <w:b/>
          <w:color w:val="0070C0"/>
        </w:rPr>
        <w:t>sur le bon répertoire pour lancer la vérification</w:t>
      </w:r>
    </w:p>
    <w:p w14:paraId="616FF2FC" w14:textId="77777777" w:rsidR="00A01AF7" w:rsidRDefault="00866736" w:rsidP="00642216">
      <w:pPr>
        <w:pStyle w:val="Grandelistepuces"/>
        <w:numPr>
          <w:ilvl w:val="0"/>
          <w:numId w:val="9"/>
        </w:numPr>
        <w:rPr>
          <w:rFonts w:ascii="Calibri" w:hAnsi="Calibri"/>
          <w:b/>
          <w:i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Aller sur </w:t>
      </w:r>
      <w:r w:rsidRPr="00B9028D">
        <w:rPr>
          <w:rFonts w:ascii="Calibri" w:hAnsi="Calibri"/>
          <w:b/>
          <w:i/>
          <w:sz w:val="22"/>
          <w:szCs w:val="22"/>
        </w:rPr>
        <w:t>testContenuCDA\schematrons\moteur\gui</w:t>
      </w:r>
    </w:p>
    <w:p w14:paraId="1EC99420" w14:textId="77777777" w:rsidR="00A87A40" w:rsidRPr="00001CDB" w:rsidRDefault="00A87A40" w:rsidP="00001CDB">
      <w:pPr>
        <w:rPr>
          <w:lang w:eastAsia="fr-FR" w:bidi="ar-SA"/>
        </w:rPr>
      </w:pPr>
    </w:p>
    <w:p w14:paraId="36445CA7" w14:textId="77777777" w:rsidR="00001CDB" w:rsidRPr="00302029" w:rsidRDefault="00001CDB" w:rsidP="00001CDB">
      <w:pPr>
        <w:rPr>
          <w:b/>
          <w:color w:val="0070C0"/>
        </w:rPr>
      </w:pPr>
      <w:r w:rsidRPr="00302029">
        <w:rPr>
          <w:b/>
          <w:color w:val="0070C0"/>
        </w:rPr>
        <w:t>ÉTAPE 3</w:t>
      </w:r>
      <w:r w:rsidR="00274FD0">
        <w:rPr>
          <w:b/>
          <w:color w:val="0070C0"/>
        </w:rPr>
        <w:t> </w:t>
      </w:r>
      <w:r w:rsidRPr="00302029">
        <w:rPr>
          <w:b/>
          <w:color w:val="0070C0"/>
        </w:rPr>
        <w:t xml:space="preserve">: </w:t>
      </w:r>
      <w:r w:rsidRPr="00302029">
        <w:rPr>
          <w:b/>
          <w:color w:val="0070C0"/>
        </w:rPr>
        <w:tab/>
      </w:r>
      <w:r w:rsidR="005A6922" w:rsidRPr="00302029">
        <w:rPr>
          <w:b/>
          <w:color w:val="0070C0"/>
        </w:rPr>
        <w:t>L</w:t>
      </w:r>
      <w:r w:rsidRPr="00302029">
        <w:rPr>
          <w:b/>
          <w:color w:val="0070C0"/>
        </w:rPr>
        <w:t>ancer la vérification</w:t>
      </w:r>
    </w:p>
    <w:p w14:paraId="77A34204" w14:textId="77777777" w:rsidR="00001CDB" w:rsidRPr="005A2393" w:rsidRDefault="00001CDB" w:rsidP="00642216">
      <w:pPr>
        <w:pStyle w:val="Grandelistepuces"/>
        <w:numPr>
          <w:ilvl w:val="0"/>
          <w:numId w:val="9"/>
        </w:numPr>
        <w:rPr>
          <w:rFonts w:ascii="Calibri" w:hAnsi="Calibri"/>
          <w:color w:val="8B3410"/>
          <w:sz w:val="22"/>
          <w:szCs w:val="22"/>
        </w:rPr>
      </w:pPr>
      <w:r w:rsidRPr="00302029">
        <w:rPr>
          <w:rFonts w:ascii="Calibri" w:hAnsi="Calibri"/>
          <w:sz w:val="22"/>
          <w:szCs w:val="22"/>
        </w:rPr>
        <w:t>L</w:t>
      </w:r>
      <w:r>
        <w:rPr>
          <w:rFonts w:ascii="Calibri" w:hAnsi="Calibri"/>
          <w:sz w:val="22"/>
          <w:szCs w:val="22"/>
        </w:rPr>
        <w:t xml:space="preserve">ancer </w:t>
      </w:r>
      <w:r w:rsidR="005A6922">
        <w:rPr>
          <w:rFonts w:ascii="Calibri" w:hAnsi="Calibri"/>
          <w:sz w:val="22"/>
          <w:szCs w:val="22"/>
        </w:rPr>
        <w:t>l’utilitaire</w:t>
      </w:r>
      <w:r>
        <w:rPr>
          <w:rFonts w:ascii="Calibri" w:hAnsi="Calibri"/>
          <w:sz w:val="22"/>
          <w:szCs w:val="22"/>
        </w:rPr>
        <w:t xml:space="preserve"> </w:t>
      </w:r>
      <w:r w:rsidRPr="00B9028D">
        <w:rPr>
          <w:rFonts w:ascii="Calibri" w:hAnsi="Calibri"/>
          <w:b/>
          <w:i/>
          <w:sz w:val="22"/>
          <w:szCs w:val="22"/>
        </w:rPr>
        <w:t>TCC-GUI.exe</w:t>
      </w:r>
    </w:p>
    <w:p w14:paraId="4D287B01" w14:textId="77777777" w:rsidR="00A87A40" w:rsidRDefault="00A87A40" w:rsidP="00A01AF7">
      <w:pPr>
        <w:rPr>
          <w:rFonts w:ascii="Calibri" w:hAnsi="Calibri"/>
        </w:rPr>
      </w:pPr>
    </w:p>
    <w:p w14:paraId="2503B067" w14:textId="77777777" w:rsidR="00866736" w:rsidRPr="00866736" w:rsidRDefault="00866736" w:rsidP="00866736">
      <w:pPr>
        <w:pStyle w:val="Titre2"/>
        <w:rPr>
          <w:rFonts w:cs="Arial"/>
        </w:rPr>
      </w:pPr>
      <w:bookmarkStart w:id="19" w:name="_Toc108086910"/>
      <w:r w:rsidRPr="00866736">
        <w:rPr>
          <w:rFonts w:cs="Arial"/>
        </w:rPr>
        <w:t xml:space="preserve">Sélection </w:t>
      </w:r>
      <w:r w:rsidR="00A87A40">
        <w:rPr>
          <w:rFonts w:cs="Arial"/>
        </w:rPr>
        <w:t>du</w:t>
      </w:r>
      <w:r w:rsidRPr="00866736">
        <w:rPr>
          <w:rFonts w:cs="Arial"/>
        </w:rPr>
        <w:t xml:space="preserve"> fichier CDA à tester</w:t>
      </w:r>
      <w:r w:rsidR="0083235F">
        <w:rPr>
          <w:rFonts w:cs="Arial"/>
        </w:rPr>
        <w:t xml:space="preserve"> et du </w:t>
      </w:r>
      <w:proofErr w:type="spellStart"/>
      <w:r w:rsidR="0083235F">
        <w:rPr>
          <w:rFonts w:cs="Arial"/>
        </w:rPr>
        <w:t>schématron</w:t>
      </w:r>
      <w:proofErr w:type="spellEnd"/>
      <w:r w:rsidR="0083235F">
        <w:rPr>
          <w:rFonts w:cs="Arial"/>
        </w:rPr>
        <w:t xml:space="preserve"> correspondant</w:t>
      </w:r>
      <w:bookmarkEnd w:id="19"/>
    </w:p>
    <w:p w14:paraId="19932D7F" w14:textId="77777777" w:rsidR="00A87A40" w:rsidRPr="00595374" w:rsidRDefault="0083235F" w:rsidP="00A87A40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 xml:space="preserve">Pour sélectionner le </w:t>
      </w:r>
      <w:r w:rsidR="00302029" w:rsidRPr="00595374">
        <w:rPr>
          <w:rFonts w:ascii="Calibri" w:hAnsi="Calibri"/>
          <w:sz w:val="20"/>
        </w:rPr>
        <w:t>fich</w:t>
      </w:r>
      <w:r w:rsidRPr="00595374">
        <w:rPr>
          <w:rFonts w:ascii="Calibri" w:hAnsi="Calibri"/>
          <w:sz w:val="20"/>
        </w:rPr>
        <w:t xml:space="preserve">ier CDA </w:t>
      </w:r>
      <w:r w:rsidR="00302029" w:rsidRPr="00595374">
        <w:rPr>
          <w:rFonts w:ascii="Calibri" w:hAnsi="Calibri"/>
          <w:sz w:val="20"/>
        </w:rPr>
        <w:t>à</w:t>
      </w:r>
      <w:r w:rsidRPr="00595374">
        <w:rPr>
          <w:rFonts w:ascii="Calibri" w:hAnsi="Calibri"/>
          <w:sz w:val="20"/>
        </w:rPr>
        <w:t xml:space="preserve"> vérifier, c</w:t>
      </w:r>
      <w:r w:rsidR="00866736" w:rsidRPr="00595374">
        <w:rPr>
          <w:rFonts w:ascii="Calibri" w:hAnsi="Calibri"/>
          <w:sz w:val="20"/>
        </w:rPr>
        <w:t>liquez sur l</w:t>
      </w:r>
      <w:r w:rsidRPr="00595374">
        <w:rPr>
          <w:rFonts w:ascii="Calibri" w:hAnsi="Calibri"/>
          <w:sz w:val="20"/>
        </w:rPr>
        <w:t xml:space="preserve">a première </w:t>
      </w:r>
      <w:r w:rsidR="00866736" w:rsidRPr="00595374">
        <w:rPr>
          <w:rFonts w:ascii="Calibri" w:hAnsi="Calibri"/>
          <w:sz w:val="20"/>
        </w:rPr>
        <w:t xml:space="preserve">icône </w:t>
      </w:r>
      <w:r w:rsidR="00302029" w:rsidRPr="00595374">
        <w:rPr>
          <w:rFonts w:ascii="Calibri" w:hAnsi="Calibri"/>
          <w:noProof/>
          <w:sz w:val="20"/>
          <w:lang w:eastAsia="fr-FR" w:bidi="ar-SA"/>
        </w:rPr>
        <w:drawing>
          <wp:inline distT="0" distB="0" distL="0" distR="0" wp14:anchorId="36DE3869" wp14:editId="1DA4784F">
            <wp:extent cx="302150" cy="275377"/>
            <wp:effectExtent l="0" t="0" r="3175" b="0"/>
            <wp:docPr id="6274" name="Image 6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6744" cy="27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736" w:rsidRPr="00595374">
        <w:rPr>
          <w:rFonts w:ascii="Calibri" w:hAnsi="Calibri"/>
          <w:sz w:val="20"/>
        </w:rPr>
        <w:t>.</w:t>
      </w:r>
    </w:p>
    <w:p w14:paraId="3E451EF4" w14:textId="77777777" w:rsidR="00302029" w:rsidRPr="00595374" w:rsidRDefault="0083235F" w:rsidP="0083235F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 xml:space="preserve">Pour sélectionner le </w:t>
      </w:r>
      <w:proofErr w:type="spellStart"/>
      <w:r w:rsidRPr="00595374">
        <w:rPr>
          <w:rFonts w:ascii="Calibri" w:hAnsi="Calibri"/>
          <w:sz w:val="20"/>
        </w:rPr>
        <w:t>schématron</w:t>
      </w:r>
      <w:proofErr w:type="spellEnd"/>
      <w:r w:rsidRPr="00595374">
        <w:rPr>
          <w:rFonts w:ascii="Calibri" w:hAnsi="Calibri"/>
          <w:sz w:val="20"/>
        </w:rPr>
        <w:t xml:space="preserve"> à utiliser, cliquez sur la seconde icone </w:t>
      </w:r>
      <w:r w:rsidR="00302029" w:rsidRPr="00595374">
        <w:rPr>
          <w:rFonts w:ascii="Calibri" w:hAnsi="Calibri"/>
          <w:noProof/>
          <w:sz w:val="20"/>
          <w:lang w:eastAsia="fr-FR" w:bidi="ar-SA"/>
        </w:rPr>
        <w:drawing>
          <wp:inline distT="0" distB="0" distL="0" distR="0" wp14:anchorId="285B5EA7" wp14:editId="544AF499">
            <wp:extent cx="302150" cy="275377"/>
            <wp:effectExtent l="0" t="0" r="3175" b="0"/>
            <wp:docPr id="6275" name="Image 6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6744" cy="27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374">
        <w:rPr>
          <w:rFonts w:ascii="Calibri" w:hAnsi="Calibri"/>
          <w:sz w:val="20"/>
        </w:rPr>
        <w:t xml:space="preserve">. </w:t>
      </w:r>
    </w:p>
    <w:p w14:paraId="7CC14ADB" w14:textId="77777777" w:rsidR="0083235F" w:rsidRPr="00595374" w:rsidRDefault="0083235F" w:rsidP="0083235F">
      <w:pPr>
        <w:rPr>
          <w:rFonts w:ascii="Calibri" w:hAnsi="Calibri"/>
          <w:i/>
          <w:sz w:val="20"/>
        </w:rPr>
      </w:pPr>
      <w:r w:rsidRPr="00595374">
        <w:rPr>
          <w:rFonts w:ascii="Calibri" w:hAnsi="Calibri"/>
          <w:i/>
          <w:sz w:val="20"/>
        </w:rPr>
        <w:t xml:space="preserve">Si vous ne sélectionnez aucun </w:t>
      </w:r>
      <w:proofErr w:type="spellStart"/>
      <w:r w:rsidRPr="00595374">
        <w:rPr>
          <w:rFonts w:ascii="Calibri" w:hAnsi="Calibri"/>
          <w:i/>
          <w:sz w:val="20"/>
        </w:rPr>
        <w:t>schématron</w:t>
      </w:r>
      <w:proofErr w:type="spellEnd"/>
      <w:r w:rsidRPr="00595374">
        <w:rPr>
          <w:rFonts w:ascii="Calibri" w:hAnsi="Calibri"/>
          <w:i/>
          <w:sz w:val="20"/>
        </w:rPr>
        <w:t>, seule la conformité du fichier CDA au Volet Structuration minimale des documents de santé sera vérifiée.</w:t>
      </w:r>
    </w:p>
    <w:p w14:paraId="1E61BA0F" w14:textId="77777777" w:rsidR="00866736" w:rsidRPr="00595374" w:rsidRDefault="00866736" w:rsidP="00866736">
      <w:pPr>
        <w:rPr>
          <w:rFonts w:ascii="Calibri" w:hAnsi="Calibri"/>
          <w:sz w:val="20"/>
        </w:rPr>
      </w:pPr>
    </w:p>
    <w:p w14:paraId="262B86BA" w14:textId="77777777" w:rsidR="00866736" w:rsidRPr="00866736" w:rsidRDefault="006B626B" w:rsidP="00D430C1">
      <w:pPr>
        <w:jc w:val="center"/>
        <w:rPr>
          <w:rFonts w:ascii="Calibri" w:hAnsi="Calibri"/>
        </w:rPr>
      </w:pPr>
      <w:r w:rsidRPr="006B626B">
        <w:rPr>
          <w:rFonts w:ascii="Calibri" w:hAnsi="Calibri"/>
          <w:noProof/>
          <w:bdr w:val="single" w:sz="4" w:space="0" w:color="auto"/>
          <w:lang w:eastAsia="fr-FR" w:bidi="ar-SA"/>
        </w:rPr>
        <w:drawing>
          <wp:inline distT="0" distB="0" distL="0" distR="0" wp14:anchorId="2A82F6DC" wp14:editId="29588D52">
            <wp:extent cx="4248150" cy="3208589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1680" cy="321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46AA" w14:textId="77777777" w:rsidR="00866736" w:rsidRPr="00866736" w:rsidRDefault="008C051C" w:rsidP="008C051C">
      <w:pPr>
        <w:jc w:val="center"/>
        <w:rPr>
          <w:rFonts w:ascii="Calibri" w:hAnsi="Calibri"/>
        </w:rPr>
      </w:pPr>
      <w:r>
        <w:rPr>
          <w:rFonts w:asciiTheme="minorHAnsi" w:hAnsiTheme="minorHAnsi"/>
          <w:b/>
          <w:color w:val="0070C0"/>
          <w:sz w:val="16"/>
        </w:rPr>
        <w:t>Sélection du fichier à tester</w:t>
      </w:r>
    </w:p>
    <w:p w14:paraId="138FD156" w14:textId="77777777" w:rsidR="0083235F" w:rsidRDefault="0083235F">
      <w:pPr>
        <w:spacing w:after="0"/>
        <w:jc w:val="left"/>
        <w:rPr>
          <w:rFonts w:cs="Arial"/>
          <w:b/>
          <w:bCs/>
          <w:sz w:val="34"/>
          <w:szCs w:val="26"/>
        </w:rPr>
      </w:pPr>
      <w:r>
        <w:rPr>
          <w:rFonts w:cs="Arial"/>
        </w:rPr>
        <w:br w:type="page"/>
      </w:r>
    </w:p>
    <w:p w14:paraId="0F5E812C" w14:textId="77777777" w:rsidR="00866736" w:rsidRPr="00866736" w:rsidRDefault="00866736" w:rsidP="00866736">
      <w:pPr>
        <w:pStyle w:val="Titre2"/>
        <w:rPr>
          <w:rFonts w:cs="Arial"/>
        </w:rPr>
      </w:pPr>
      <w:bookmarkStart w:id="20" w:name="_Toc108086911"/>
      <w:r w:rsidRPr="00866736">
        <w:rPr>
          <w:rFonts w:cs="Arial"/>
        </w:rPr>
        <w:lastRenderedPageBreak/>
        <w:t xml:space="preserve">Lancement de la procédure </w:t>
      </w:r>
      <w:r w:rsidR="0083235F">
        <w:rPr>
          <w:rFonts w:cs="Arial"/>
        </w:rPr>
        <w:t>de vérification</w:t>
      </w:r>
      <w:r w:rsidRPr="00866736">
        <w:rPr>
          <w:rFonts w:cs="Arial"/>
        </w:rPr>
        <w:t xml:space="preserve"> de conformité du </w:t>
      </w:r>
      <w:r w:rsidR="0083235F">
        <w:rPr>
          <w:rFonts w:cs="Arial"/>
        </w:rPr>
        <w:t xml:space="preserve">fichier </w:t>
      </w:r>
      <w:r w:rsidRPr="00866736">
        <w:rPr>
          <w:rFonts w:cs="Arial"/>
        </w:rPr>
        <w:t>CDA</w:t>
      </w:r>
      <w:bookmarkEnd w:id="20"/>
    </w:p>
    <w:p w14:paraId="378E3FEA" w14:textId="77777777" w:rsidR="00866736" w:rsidRPr="00595374" w:rsidRDefault="00866736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 xml:space="preserve">Pour lancer </w:t>
      </w:r>
      <w:r w:rsidR="0083235F" w:rsidRPr="00595374">
        <w:rPr>
          <w:rFonts w:ascii="Calibri" w:hAnsi="Calibri"/>
          <w:sz w:val="20"/>
        </w:rPr>
        <w:t>la vérification de la conformité du fichier</w:t>
      </w:r>
      <w:r w:rsidRPr="00595374">
        <w:rPr>
          <w:rFonts w:ascii="Calibri" w:hAnsi="Calibri"/>
          <w:sz w:val="20"/>
        </w:rPr>
        <w:t xml:space="preserve"> CDA et la création des rapports de conformité, </w:t>
      </w:r>
      <w:r w:rsidR="0083235F" w:rsidRPr="00595374">
        <w:rPr>
          <w:rFonts w:ascii="Calibri" w:hAnsi="Calibri"/>
          <w:sz w:val="20"/>
        </w:rPr>
        <w:t>cliquez</w:t>
      </w:r>
      <w:r w:rsidRPr="00595374">
        <w:rPr>
          <w:rFonts w:ascii="Calibri" w:hAnsi="Calibri"/>
          <w:sz w:val="20"/>
        </w:rPr>
        <w:t xml:space="preserve"> sur le bouton « Création des rapports ».</w:t>
      </w:r>
    </w:p>
    <w:p w14:paraId="6736C00F" w14:textId="77777777" w:rsidR="00866736" w:rsidRPr="00866736" w:rsidRDefault="006B626B" w:rsidP="00866736">
      <w:pPr>
        <w:rPr>
          <w:rFonts w:ascii="Calibri" w:hAnsi="Calibri"/>
        </w:rPr>
      </w:pPr>
      <w:r w:rsidRPr="006B626B">
        <w:rPr>
          <w:noProof/>
          <w:lang w:eastAsia="fr-FR" w:bidi="ar-SA"/>
        </w:rPr>
        <w:drawing>
          <wp:inline distT="0" distB="0" distL="0" distR="0" wp14:anchorId="2ACE8F72" wp14:editId="2123FCE5">
            <wp:extent cx="5760720" cy="2089150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1985"/>
                    <a:stretch/>
                  </pic:blipFill>
                  <pic:spPr bwMode="auto">
                    <a:xfrm>
                      <a:off x="0" y="0"/>
                      <a:ext cx="5760720" cy="208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626B">
        <w:rPr>
          <w:noProof/>
          <w:lang w:eastAsia="fr-FR" w:bidi="ar-SA"/>
        </w:rPr>
        <w:t xml:space="preserve"> </w:t>
      </w:r>
    </w:p>
    <w:p w14:paraId="3A72E74D" w14:textId="77777777" w:rsidR="008C051C" w:rsidRPr="00866736" w:rsidRDefault="008C051C" w:rsidP="008C051C">
      <w:pPr>
        <w:jc w:val="center"/>
        <w:rPr>
          <w:rFonts w:ascii="Calibri" w:hAnsi="Calibri"/>
        </w:rPr>
      </w:pPr>
      <w:r>
        <w:rPr>
          <w:rFonts w:asciiTheme="minorHAnsi" w:hAnsiTheme="minorHAnsi"/>
          <w:b/>
          <w:color w:val="0070C0"/>
          <w:sz w:val="16"/>
        </w:rPr>
        <w:t>Lancement de la vérification</w:t>
      </w:r>
    </w:p>
    <w:p w14:paraId="6520455E" w14:textId="77777777" w:rsidR="00866736" w:rsidRDefault="00866736" w:rsidP="00866736">
      <w:pPr>
        <w:rPr>
          <w:rFonts w:ascii="Calibri" w:hAnsi="Calibri"/>
        </w:rPr>
      </w:pPr>
    </w:p>
    <w:p w14:paraId="22122388" w14:textId="77777777" w:rsidR="0083235F" w:rsidRPr="00595374" w:rsidRDefault="0083235F" w:rsidP="00866736">
      <w:pPr>
        <w:rPr>
          <w:rFonts w:ascii="Calibri" w:hAnsi="Calibri"/>
          <w:sz w:val="20"/>
        </w:rPr>
      </w:pPr>
    </w:p>
    <w:p w14:paraId="2CE9DFF7" w14:textId="77777777" w:rsidR="00866736" w:rsidRPr="00595374" w:rsidRDefault="00866736" w:rsidP="00B9028D">
      <w:pPr>
        <w:spacing w:after="0"/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>Une fenêtre DOS s’ouvre et affiche les logs de l’exécution du contrôle de conformité.</w:t>
      </w:r>
    </w:p>
    <w:p w14:paraId="2341CC1E" w14:textId="77777777" w:rsidR="00866736" w:rsidRPr="00595374" w:rsidRDefault="00866736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 xml:space="preserve">Il s’agit d’une fenêtre modale qui interdit l’accès à </w:t>
      </w:r>
      <w:r w:rsidR="0083235F" w:rsidRPr="00595374">
        <w:rPr>
          <w:rFonts w:ascii="Calibri" w:hAnsi="Calibri"/>
          <w:sz w:val="20"/>
        </w:rPr>
        <w:t>l’outil</w:t>
      </w:r>
      <w:r w:rsidRPr="00595374">
        <w:rPr>
          <w:rFonts w:ascii="Calibri" w:hAnsi="Calibri"/>
          <w:sz w:val="20"/>
        </w:rPr>
        <w:t xml:space="preserve"> TCC-GUI durant toute son exécution.</w:t>
      </w:r>
    </w:p>
    <w:p w14:paraId="2E405605" w14:textId="77777777" w:rsidR="0083235F" w:rsidRPr="00595374" w:rsidRDefault="0083235F" w:rsidP="00866736">
      <w:pPr>
        <w:rPr>
          <w:rFonts w:ascii="Calibri" w:hAnsi="Calibri"/>
          <w:sz w:val="20"/>
        </w:rPr>
      </w:pPr>
    </w:p>
    <w:p w14:paraId="7530BD5A" w14:textId="77777777" w:rsidR="00866736" w:rsidRPr="00866736" w:rsidRDefault="006B626B" w:rsidP="00866736">
      <w:pPr>
        <w:rPr>
          <w:rFonts w:ascii="Calibri" w:hAnsi="Calibri"/>
        </w:rPr>
      </w:pPr>
      <w:r w:rsidRPr="006B626B">
        <w:rPr>
          <w:noProof/>
          <w:lang w:eastAsia="fr-FR" w:bidi="ar-SA"/>
        </w:rPr>
        <w:drawing>
          <wp:inline distT="0" distB="0" distL="0" distR="0" wp14:anchorId="6516E50F" wp14:editId="3F5FC673">
            <wp:extent cx="5760720" cy="247967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626B">
        <w:rPr>
          <w:noProof/>
          <w:lang w:eastAsia="fr-FR" w:bidi="ar-SA"/>
        </w:rPr>
        <w:t xml:space="preserve"> </w:t>
      </w:r>
    </w:p>
    <w:p w14:paraId="69DD2718" w14:textId="77777777" w:rsidR="008C051C" w:rsidRPr="00866736" w:rsidRDefault="008C051C" w:rsidP="008C051C">
      <w:pPr>
        <w:jc w:val="center"/>
        <w:rPr>
          <w:rFonts w:ascii="Calibri" w:hAnsi="Calibri"/>
        </w:rPr>
      </w:pPr>
      <w:r>
        <w:rPr>
          <w:rFonts w:asciiTheme="minorHAnsi" w:hAnsiTheme="minorHAnsi"/>
          <w:b/>
          <w:color w:val="0070C0"/>
          <w:sz w:val="16"/>
        </w:rPr>
        <w:t>Ligne de commande lancée</w:t>
      </w:r>
    </w:p>
    <w:p w14:paraId="6431B83B" w14:textId="77777777" w:rsidR="0083235F" w:rsidRPr="00595374" w:rsidRDefault="0083235F" w:rsidP="00866736">
      <w:pPr>
        <w:rPr>
          <w:rFonts w:ascii="Calibri" w:hAnsi="Calibri"/>
          <w:sz w:val="20"/>
        </w:rPr>
      </w:pPr>
    </w:p>
    <w:p w14:paraId="62759A94" w14:textId="77777777" w:rsidR="00302029" w:rsidRPr="00595374" w:rsidRDefault="00866736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>Une fois le traitement terminé, la fenêtre DOS se ferme</w:t>
      </w:r>
      <w:r w:rsidR="005A6922" w:rsidRPr="00595374">
        <w:rPr>
          <w:rFonts w:ascii="Calibri" w:hAnsi="Calibri"/>
          <w:sz w:val="20"/>
        </w:rPr>
        <w:t>.</w:t>
      </w:r>
    </w:p>
    <w:p w14:paraId="54B8163A" w14:textId="77777777" w:rsidR="005A6922" w:rsidRPr="00595374" w:rsidRDefault="00302029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>Les rapports de conformité ont été créés.</w:t>
      </w:r>
    </w:p>
    <w:p w14:paraId="35398F94" w14:textId="77777777" w:rsidR="0083235F" w:rsidRDefault="0083235F">
      <w:pPr>
        <w:spacing w:after="0"/>
        <w:jc w:val="left"/>
        <w:rPr>
          <w:rFonts w:cs="Arial"/>
          <w:b/>
          <w:bCs/>
          <w:sz w:val="34"/>
          <w:szCs w:val="26"/>
        </w:rPr>
      </w:pPr>
      <w:r>
        <w:rPr>
          <w:rFonts w:cs="Arial"/>
        </w:rPr>
        <w:br w:type="page"/>
      </w:r>
    </w:p>
    <w:p w14:paraId="7C45F8CE" w14:textId="77777777" w:rsidR="005A6922" w:rsidRPr="00866736" w:rsidRDefault="005A6922" w:rsidP="005A6922">
      <w:pPr>
        <w:pStyle w:val="Titre2"/>
        <w:rPr>
          <w:rFonts w:cs="Arial"/>
        </w:rPr>
      </w:pPr>
      <w:bookmarkStart w:id="21" w:name="_Toc108086912"/>
      <w:r>
        <w:rPr>
          <w:rFonts w:cs="Arial"/>
        </w:rPr>
        <w:lastRenderedPageBreak/>
        <w:t>Visualisation des rapports de conformité</w:t>
      </w:r>
      <w:bookmarkEnd w:id="21"/>
    </w:p>
    <w:p w14:paraId="2366E116" w14:textId="77777777" w:rsidR="00866736" w:rsidRPr="00595374" w:rsidRDefault="00A03249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>L</w:t>
      </w:r>
      <w:r w:rsidR="00866736" w:rsidRPr="00595374">
        <w:rPr>
          <w:rFonts w:ascii="Calibri" w:hAnsi="Calibri"/>
          <w:sz w:val="20"/>
        </w:rPr>
        <w:t>a liste des rapports produits s’affiche sur la partie gauche de la fenêtre</w:t>
      </w:r>
      <w:r w:rsidR="005A6922" w:rsidRPr="00595374">
        <w:rPr>
          <w:rFonts w:ascii="Calibri" w:hAnsi="Calibri"/>
          <w:sz w:val="20"/>
        </w:rPr>
        <w:t xml:space="preserve"> suivante</w:t>
      </w:r>
      <w:r w:rsidR="00274FD0" w:rsidRPr="00595374">
        <w:rPr>
          <w:rFonts w:ascii="Calibri" w:hAnsi="Calibri"/>
          <w:sz w:val="20"/>
        </w:rPr>
        <w:t> </w:t>
      </w:r>
      <w:r w:rsidR="00866736" w:rsidRPr="00595374">
        <w:rPr>
          <w:rFonts w:ascii="Calibri" w:hAnsi="Calibri"/>
          <w:sz w:val="20"/>
        </w:rPr>
        <w:t>:</w:t>
      </w:r>
    </w:p>
    <w:p w14:paraId="3CD5D259" w14:textId="77777777" w:rsidR="00866736" w:rsidRDefault="006B626B" w:rsidP="005A6922">
      <w:pPr>
        <w:jc w:val="center"/>
        <w:rPr>
          <w:rFonts w:ascii="Calibri" w:hAnsi="Calibri"/>
        </w:rPr>
      </w:pPr>
      <w:r w:rsidRPr="006B626B">
        <w:rPr>
          <w:rFonts w:ascii="Calibri" w:hAnsi="Calibri"/>
          <w:noProof/>
          <w:bdr w:val="single" w:sz="4" w:space="0" w:color="auto"/>
          <w:lang w:eastAsia="fr-FR" w:bidi="ar-SA"/>
        </w:rPr>
        <w:drawing>
          <wp:inline distT="0" distB="0" distL="0" distR="0" wp14:anchorId="0C28F586" wp14:editId="683141C7">
            <wp:extent cx="5143500" cy="3154022"/>
            <wp:effectExtent l="0" t="0" r="0" b="889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2058" cy="315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7380" w14:textId="77777777" w:rsidR="008C051C" w:rsidRPr="00866736" w:rsidRDefault="008C051C" w:rsidP="008C051C">
      <w:pPr>
        <w:jc w:val="center"/>
        <w:rPr>
          <w:rFonts w:ascii="Calibri" w:hAnsi="Calibri"/>
        </w:rPr>
      </w:pPr>
      <w:proofErr w:type="spellStart"/>
      <w:r>
        <w:rPr>
          <w:rFonts w:asciiTheme="minorHAnsi" w:hAnsiTheme="minorHAnsi"/>
          <w:b/>
          <w:color w:val="0070C0"/>
          <w:sz w:val="16"/>
        </w:rPr>
        <w:t>Control</w:t>
      </w:r>
      <w:r w:rsidR="00D430C1">
        <w:rPr>
          <w:rFonts w:asciiTheme="minorHAnsi" w:hAnsiTheme="minorHAnsi"/>
          <w:b/>
          <w:color w:val="0070C0"/>
          <w:sz w:val="16"/>
        </w:rPr>
        <w:t>e</w:t>
      </w:r>
      <w:proofErr w:type="spellEnd"/>
      <w:r>
        <w:rPr>
          <w:rFonts w:asciiTheme="minorHAnsi" w:hAnsiTheme="minorHAnsi"/>
          <w:b/>
          <w:color w:val="0070C0"/>
          <w:sz w:val="16"/>
        </w:rPr>
        <w:t xml:space="preserve"> des résultats</w:t>
      </w:r>
    </w:p>
    <w:p w14:paraId="23A2E72B" w14:textId="77777777" w:rsidR="00866736" w:rsidRPr="00595374" w:rsidRDefault="00866736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 xml:space="preserve">En cliquant sur </w:t>
      </w:r>
      <w:r w:rsidR="005A6922" w:rsidRPr="00595374">
        <w:rPr>
          <w:rFonts w:ascii="Calibri" w:hAnsi="Calibri"/>
          <w:sz w:val="20"/>
        </w:rPr>
        <w:t>le nom</w:t>
      </w:r>
      <w:r w:rsidRPr="00595374">
        <w:rPr>
          <w:rFonts w:ascii="Calibri" w:hAnsi="Calibri"/>
          <w:sz w:val="20"/>
        </w:rPr>
        <w:t xml:space="preserve"> d’un rapport, on affiche </w:t>
      </w:r>
      <w:r w:rsidR="005A6922" w:rsidRPr="00595374">
        <w:rPr>
          <w:rFonts w:ascii="Calibri" w:hAnsi="Calibri"/>
          <w:sz w:val="20"/>
        </w:rPr>
        <w:t>le détail</w:t>
      </w:r>
      <w:r w:rsidRPr="00595374">
        <w:rPr>
          <w:rFonts w:ascii="Calibri" w:hAnsi="Calibri"/>
          <w:sz w:val="20"/>
        </w:rPr>
        <w:t xml:space="preserve"> du rapport sur l’écran de visualisati</w:t>
      </w:r>
      <w:r w:rsidR="00B9028D" w:rsidRPr="00595374">
        <w:rPr>
          <w:rFonts w:ascii="Calibri" w:hAnsi="Calibri"/>
          <w:sz w:val="20"/>
        </w:rPr>
        <w:t xml:space="preserve">on situé à droite </w:t>
      </w:r>
      <w:r w:rsidR="005A6922" w:rsidRPr="00595374">
        <w:rPr>
          <w:rFonts w:ascii="Calibri" w:hAnsi="Calibri"/>
          <w:sz w:val="20"/>
        </w:rPr>
        <w:t>de la fenêtre</w:t>
      </w:r>
      <w:r w:rsidR="00B9028D" w:rsidRPr="00595374">
        <w:rPr>
          <w:rFonts w:ascii="Calibri" w:hAnsi="Calibri"/>
          <w:sz w:val="20"/>
        </w:rPr>
        <w:t>.</w:t>
      </w:r>
    </w:p>
    <w:p w14:paraId="3B8B253A" w14:textId="77777777" w:rsidR="00866736" w:rsidRPr="00595374" w:rsidRDefault="00866736" w:rsidP="00866736">
      <w:pPr>
        <w:rPr>
          <w:rFonts w:ascii="Calibri" w:hAnsi="Calibri"/>
          <w:b/>
          <w:i/>
          <w:sz w:val="20"/>
        </w:rPr>
      </w:pPr>
      <w:r w:rsidRPr="00595374">
        <w:rPr>
          <w:rFonts w:ascii="Calibri" w:hAnsi="Calibri"/>
          <w:b/>
          <w:i/>
          <w:sz w:val="20"/>
        </w:rPr>
        <w:t>Exemple 1</w:t>
      </w:r>
      <w:r w:rsidR="00274FD0" w:rsidRPr="00595374">
        <w:rPr>
          <w:rFonts w:ascii="Calibri" w:hAnsi="Calibri"/>
          <w:b/>
          <w:i/>
          <w:sz w:val="20"/>
        </w:rPr>
        <w:t> </w:t>
      </w:r>
      <w:r w:rsidRPr="00595374">
        <w:rPr>
          <w:rFonts w:ascii="Calibri" w:hAnsi="Calibri"/>
          <w:b/>
          <w:i/>
          <w:sz w:val="20"/>
        </w:rPr>
        <w:t>: rapport sans erreur.</w:t>
      </w:r>
    </w:p>
    <w:p w14:paraId="641FFC48" w14:textId="77777777" w:rsidR="00866736" w:rsidRPr="00866736" w:rsidRDefault="006B626B" w:rsidP="005A6922">
      <w:pPr>
        <w:jc w:val="center"/>
        <w:rPr>
          <w:rFonts w:ascii="Calibri" w:hAnsi="Calibri"/>
        </w:rPr>
      </w:pPr>
      <w:r w:rsidRPr="006B626B">
        <w:rPr>
          <w:rFonts w:ascii="Calibri" w:hAnsi="Calibri"/>
          <w:noProof/>
          <w:lang w:eastAsia="fr-FR" w:bidi="ar-SA"/>
        </w:rPr>
        <w:drawing>
          <wp:inline distT="0" distB="0" distL="0" distR="0" wp14:anchorId="56FE323E" wp14:editId="154D730D">
            <wp:extent cx="5208846" cy="3116580"/>
            <wp:effectExtent l="0" t="0" r="0" b="762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8332" cy="312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4AAC" w14:textId="77777777" w:rsidR="008C051C" w:rsidRPr="00866736" w:rsidRDefault="008C051C" w:rsidP="008C051C">
      <w:pPr>
        <w:jc w:val="center"/>
        <w:rPr>
          <w:rFonts w:ascii="Calibri" w:hAnsi="Calibri"/>
        </w:rPr>
      </w:pPr>
      <w:r>
        <w:rPr>
          <w:rFonts w:asciiTheme="minorHAnsi" w:hAnsiTheme="minorHAnsi"/>
          <w:b/>
          <w:color w:val="0070C0"/>
          <w:sz w:val="16"/>
        </w:rPr>
        <w:t>Exemple sans erreurs</w:t>
      </w:r>
    </w:p>
    <w:p w14:paraId="37236D45" w14:textId="77777777" w:rsidR="006B626B" w:rsidRDefault="006B626B">
      <w:pPr>
        <w:spacing w:after="0"/>
        <w:jc w:val="left"/>
        <w:rPr>
          <w:rFonts w:ascii="Calibri" w:hAnsi="Calibri"/>
        </w:rPr>
      </w:pPr>
    </w:p>
    <w:p w14:paraId="6523C02A" w14:textId="77777777" w:rsidR="00595374" w:rsidRDefault="00595374">
      <w:pPr>
        <w:spacing w:after="0"/>
        <w:jc w:val="left"/>
        <w:rPr>
          <w:rFonts w:ascii="Calibri" w:hAnsi="Calibri"/>
          <w:b/>
          <w:i/>
          <w:sz w:val="20"/>
        </w:rPr>
      </w:pPr>
      <w:r>
        <w:rPr>
          <w:rFonts w:ascii="Calibri" w:hAnsi="Calibri"/>
          <w:b/>
          <w:i/>
          <w:sz w:val="20"/>
        </w:rPr>
        <w:br w:type="page"/>
      </w:r>
    </w:p>
    <w:p w14:paraId="278FEBC4" w14:textId="77777777" w:rsidR="00866736" w:rsidRPr="00595374" w:rsidRDefault="00866736" w:rsidP="00866736">
      <w:pPr>
        <w:rPr>
          <w:rFonts w:ascii="Calibri" w:hAnsi="Calibri"/>
          <w:b/>
          <w:i/>
          <w:sz w:val="20"/>
        </w:rPr>
      </w:pPr>
      <w:r w:rsidRPr="00595374">
        <w:rPr>
          <w:rFonts w:ascii="Calibri" w:hAnsi="Calibri"/>
          <w:b/>
          <w:i/>
          <w:sz w:val="20"/>
        </w:rPr>
        <w:lastRenderedPageBreak/>
        <w:t>Exemple 2</w:t>
      </w:r>
      <w:r w:rsidR="00274FD0" w:rsidRPr="00595374">
        <w:rPr>
          <w:rFonts w:ascii="Calibri" w:hAnsi="Calibri"/>
          <w:b/>
          <w:i/>
          <w:sz w:val="20"/>
        </w:rPr>
        <w:t> </w:t>
      </w:r>
      <w:r w:rsidRPr="00595374">
        <w:rPr>
          <w:rFonts w:ascii="Calibri" w:hAnsi="Calibri"/>
          <w:b/>
          <w:i/>
          <w:sz w:val="20"/>
        </w:rPr>
        <w:t>: Rapport faisant état d’une non-conformité au schéma CDA</w:t>
      </w:r>
      <w:r w:rsidR="00274FD0" w:rsidRPr="00595374">
        <w:rPr>
          <w:rFonts w:ascii="Calibri" w:hAnsi="Calibri"/>
          <w:b/>
          <w:i/>
          <w:sz w:val="20"/>
        </w:rPr>
        <w:t> </w:t>
      </w:r>
      <w:r w:rsidRPr="00595374">
        <w:rPr>
          <w:rFonts w:ascii="Calibri" w:hAnsi="Calibri"/>
          <w:b/>
          <w:i/>
          <w:sz w:val="20"/>
        </w:rPr>
        <w:t>:</w:t>
      </w:r>
    </w:p>
    <w:p w14:paraId="5754963E" w14:textId="77777777" w:rsidR="00866736" w:rsidRPr="00866736" w:rsidRDefault="00866736" w:rsidP="00A33056">
      <w:pPr>
        <w:jc w:val="center"/>
        <w:rPr>
          <w:rFonts w:ascii="Calibri" w:hAnsi="Calibri"/>
        </w:rPr>
      </w:pPr>
      <w:r>
        <w:rPr>
          <w:noProof/>
          <w:lang w:eastAsia="fr-FR" w:bidi="ar-SA"/>
        </w:rPr>
        <w:drawing>
          <wp:inline distT="0" distB="0" distL="0" distR="0" wp14:anchorId="72CE6888" wp14:editId="085CE49D">
            <wp:extent cx="4733925" cy="2524125"/>
            <wp:effectExtent l="0" t="0" r="0" b="9525"/>
            <wp:docPr id="39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2360" cy="252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B2C5" w14:textId="77777777" w:rsidR="008C051C" w:rsidRPr="00866736" w:rsidRDefault="008C051C" w:rsidP="008C051C">
      <w:pPr>
        <w:jc w:val="center"/>
        <w:rPr>
          <w:rFonts w:ascii="Calibri" w:hAnsi="Calibri"/>
        </w:rPr>
      </w:pPr>
      <w:r>
        <w:rPr>
          <w:rFonts w:asciiTheme="minorHAnsi" w:hAnsiTheme="minorHAnsi"/>
          <w:b/>
          <w:color w:val="0070C0"/>
          <w:sz w:val="16"/>
        </w:rPr>
        <w:t>Exemple non conforme au schéma</w:t>
      </w:r>
    </w:p>
    <w:p w14:paraId="2C1B1F23" w14:textId="77777777" w:rsidR="00866736" w:rsidRPr="00595374" w:rsidRDefault="00866736" w:rsidP="00866736">
      <w:pPr>
        <w:rPr>
          <w:rFonts w:ascii="Calibri" w:hAnsi="Calibri"/>
          <w:sz w:val="20"/>
        </w:rPr>
      </w:pPr>
    </w:p>
    <w:p w14:paraId="278646F3" w14:textId="77777777" w:rsidR="00866736" w:rsidRPr="00595374" w:rsidRDefault="00866736" w:rsidP="00866736">
      <w:pPr>
        <w:rPr>
          <w:rFonts w:ascii="Calibri" w:hAnsi="Calibri"/>
          <w:b/>
          <w:i/>
          <w:sz w:val="20"/>
        </w:rPr>
      </w:pPr>
      <w:r w:rsidRPr="00595374">
        <w:rPr>
          <w:rFonts w:ascii="Calibri" w:hAnsi="Calibri"/>
          <w:b/>
          <w:i/>
          <w:sz w:val="20"/>
        </w:rPr>
        <w:t>Exemple 3</w:t>
      </w:r>
      <w:r w:rsidR="00274FD0" w:rsidRPr="00595374">
        <w:rPr>
          <w:rFonts w:ascii="Calibri" w:hAnsi="Calibri"/>
          <w:b/>
          <w:i/>
          <w:sz w:val="20"/>
        </w:rPr>
        <w:t> </w:t>
      </w:r>
      <w:r w:rsidRPr="00595374">
        <w:rPr>
          <w:rFonts w:ascii="Calibri" w:hAnsi="Calibri"/>
          <w:b/>
          <w:i/>
          <w:sz w:val="20"/>
        </w:rPr>
        <w:t>: Rapport faisant état d’erreurs</w:t>
      </w:r>
      <w:r w:rsidR="00274FD0" w:rsidRPr="00595374">
        <w:rPr>
          <w:rFonts w:ascii="Calibri" w:hAnsi="Calibri"/>
          <w:b/>
          <w:i/>
          <w:sz w:val="20"/>
        </w:rPr>
        <w:t> </w:t>
      </w:r>
      <w:r w:rsidRPr="00595374">
        <w:rPr>
          <w:rFonts w:ascii="Calibri" w:hAnsi="Calibri"/>
          <w:b/>
          <w:i/>
          <w:sz w:val="20"/>
        </w:rPr>
        <w:t>:</w:t>
      </w:r>
    </w:p>
    <w:p w14:paraId="655CABD2" w14:textId="77777777" w:rsidR="00866736" w:rsidRPr="00866736" w:rsidRDefault="00A33056" w:rsidP="00A33056">
      <w:pPr>
        <w:jc w:val="center"/>
        <w:rPr>
          <w:rFonts w:ascii="Calibri" w:hAnsi="Calibri"/>
        </w:rPr>
      </w:pPr>
      <w:r>
        <w:rPr>
          <w:noProof/>
          <w:lang w:eastAsia="fr-FR" w:bidi="ar-SA"/>
        </w:rPr>
        <w:drawing>
          <wp:inline distT="0" distB="0" distL="0" distR="0" wp14:anchorId="4D4E2EB2" wp14:editId="412A8670">
            <wp:extent cx="4752975" cy="3525569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1404" cy="352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856F" w14:textId="77777777" w:rsidR="008C051C" w:rsidRPr="00866736" w:rsidRDefault="008C051C" w:rsidP="008C051C">
      <w:pPr>
        <w:jc w:val="center"/>
        <w:rPr>
          <w:rFonts w:ascii="Calibri" w:hAnsi="Calibri"/>
        </w:rPr>
      </w:pPr>
      <w:r>
        <w:rPr>
          <w:rFonts w:asciiTheme="minorHAnsi" w:hAnsiTheme="minorHAnsi"/>
          <w:b/>
          <w:color w:val="0070C0"/>
          <w:sz w:val="16"/>
        </w:rPr>
        <w:t>Exemple avec erreurs</w:t>
      </w:r>
    </w:p>
    <w:p w14:paraId="2663CD9D" w14:textId="77777777" w:rsidR="000A0C2E" w:rsidRDefault="000A0C2E">
      <w:pPr>
        <w:spacing w:after="0"/>
        <w:jc w:val="left"/>
        <w:rPr>
          <w:rFonts w:ascii="Calibri" w:hAnsi="Calibri"/>
          <w:lang w:eastAsia="fr-FR" w:bidi="ar-SA"/>
        </w:rPr>
      </w:pPr>
      <w:r>
        <w:rPr>
          <w:rFonts w:ascii="Calibri" w:hAnsi="Calibri"/>
        </w:rPr>
        <w:br w:type="page"/>
      </w:r>
    </w:p>
    <w:p w14:paraId="5DD3D527" w14:textId="77777777" w:rsidR="00AD0D9C" w:rsidRDefault="00AD0D9C" w:rsidP="00AD0D9C">
      <w:pPr>
        <w:pStyle w:val="Titre1"/>
      </w:pPr>
      <w:bookmarkStart w:id="22" w:name="_Toc108086913"/>
      <w:r>
        <w:lastRenderedPageBreak/>
        <w:t>Convention de nommage</w:t>
      </w:r>
      <w:bookmarkEnd w:id="22"/>
    </w:p>
    <w:p w14:paraId="22A52032" w14:textId="77777777" w:rsidR="00AD0D9C" w:rsidRPr="00595374" w:rsidRDefault="00AD0D9C" w:rsidP="00364B74">
      <w:pPr>
        <w:rPr>
          <w:sz w:val="20"/>
        </w:rPr>
      </w:pPr>
    </w:p>
    <w:p w14:paraId="33D0EEA3" w14:textId="77777777" w:rsidR="00AD0D9C" w:rsidRDefault="00AD0D9C" w:rsidP="00AD0D9C">
      <w:p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lang w:eastAsia="fr-FR" w:bidi="ar-SA"/>
        </w:rPr>
        <w:t xml:space="preserve">Afin de faciliter la gestion des </w:t>
      </w:r>
      <w:proofErr w:type="spellStart"/>
      <w:r w:rsidRPr="00595374">
        <w:rPr>
          <w:rFonts w:ascii="Calibri" w:hAnsi="Calibri"/>
          <w:sz w:val="20"/>
          <w:lang w:eastAsia="fr-FR" w:bidi="ar-SA"/>
        </w:rPr>
        <w:t>schématrons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, </w:t>
      </w:r>
      <w:r w:rsidR="00D86CBF">
        <w:rPr>
          <w:rFonts w:ascii="Calibri" w:hAnsi="Calibri"/>
          <w:sz w:val="20"/>
          <w:lang w:eastAsia="fr-FR" w:bidi="ar-SA"/>
        </w:rPr>
        <w:t>la</w:t>
      </w:r>
      <w:r w:rsidRPr="00595374">
        <w:rPr>
          <w:rFonts w:ascii="Calibri" w:hAnsi="Calibri"/>
          <w:sz w:val="20"/>
          <w:lang w:eastAsia="fr-FR" w:bidi="ar-SA"/>
        </w:rPr>
        <w:t xml:space="preserve"> convention de nommage</w:t>
      </w:r>
      <w:r w:rsidR="00D86CBF">
        <w:rPr>
          <w:rFonts w:ascii="Calibri" w:hAnsi="Calibri"/>
          <w:sz w:val="20"/>
          <w:lang w:eastAsia="fr-FR" w:bidi="ar-SA"/>
        </w:rPr>
        <w:t xml:space="preserve"> des </w:t>
      </w:r>
      <w:proofErr w:type="spellStart"/>
      <w:r w:rsidR="00D86CBF">
        <w:rPr>
          <w:rFonts w:ascii="Calibri" w:hAnsi="Calibri"/>
          <w:sz w:val="20"/>
          <w:lang w:eastAsia="fr-FR" w:bidi="ar-SA"/>
        </w:rPr>
        <w:t>schématrons</w:t>
      </w:r>
      <w:proofErr w:type="spellEnd"/>
      <w:r w:rsidR="00D86CBF">
        <w:rPr>
          <w:rFonts w:ascii="Calibri" w:hAnsi="Calibri"/>
          <w:sz w:val="20"/>
          <w:lang w:eastAsia="fr-FR" w:bidi="ar-SA"/>
        </w:rPr>
        <w:t xml:space="preserve"> suivante a été définie</w:t>
      </w:r>
      <w:r w:rsidR="00274FD0" w:rsidRPr="00595374">
        <w:rPr>
          <w:rFonts w:ascii="Calibri" w:hAnsi="Calibri"/>
          <w:sz w:val="20"/>
          <w:lang w:eastAsia="fr-FR" w:bidi="ar-SA"/>
        </w:rPr>
        <w:t> </w:t>
      </w:r>
      <w:r w:rsidRPr="00595374">
        <w:rPr>
          <w:rFonts w:ascii="Calibri" w:hAnsi="Calibri"/>
          <w:sz w:val="20"/>
          <w:lang w:eastAsia="fr-FR" w:bidi="ar-SA"/>
        </w:rPr>
        <w:t xml:space="preserve">: </w:t>
      </w:r>
    </w:p>
    <w:p w14:paraId="715FC033" w14:textId="77777777" w:rsidR="00AD0D9C" w:rsidRPr="00595374" w:rsidRDefault="00AD0D9C" w:rsidP="00D86CBF">
      <w:pPr>
        <w:jc w:val="center"/>
        <w:rPr>
          <w:rFonts w:asciiTheme="minorHAnsi" w:hAnsiTheme="minorHAnsi"/>
          <w:i/>
          <w:sz w:val="20"/>
        </w:rPr>
      </w:pPr>
      <w:proofErr w:type="spellStart"/>
      <w:r w:rsidRPr="00595374">
        <w:rPr>
          <w:rFonts w:asciiTheme="minorHAnsi" w:hAnsiTheme="minorHAnsi"/>
          <w:i/>
          <w:sz w:val="20"/>
        </w:rPr>
        <w:t>Type_NomModèle_</w:t>
      </w:r>
      <w:r w:rsidR="00D86CBF">
        <w:rPr>
          <w:rFonts w:asciiTheme="minorHAnsi" w:hAnsiTheme="minorHAnsi"/>
          <w:i/>
          <w:sz w:val="20"/>
        </w:rPr>
        <w:t>Domaine</w:t>
      </w:r>
      <w:r w:rsidRPr="00595374">
        <w:rPr>
          <w:rFonts w:asciiTheme="minorHAnsi" w:hAnsiTheme="minorHAnsi"/>
          <w:i/>
          <w:sz w:val="20"/>
        </w:rPr>
        <w:t>.sch</w:t>
      </w:r>
      <w:proofErr w:type="spellEnd"/>
    </w:p>
    <w:p w14:paraId="015D4E55" w14:textId="77777777" w:rsidR="00AD0D9C" w:rsidRPr="00595374" w:rsidRDefault="00AD0D9C" w:rsidP="00AD0D9C">
      <w:pPr>
        <w:rPr>
          <w:rFonts w:ascii="Calibri" w:hAnsi="Calibri"/>
          <w:sz w:val="20"/>
          <w:lang w:eastAsia="fr-FR" w:bidi="ar-SA"/>
        </w:rPr>
      </w:pPr>
    </w:p>
    <w:p w14:paraId="7392B245" w14:textId="77777777" w:rsidR="00AD0D9C" w:rsidRPr="00595374" w:rsidRDefault="00AD0D9C" w:rsidP="00642216">
      <w:pPr>
        <w:pStyle w:val="Paragraphedeliste"/>
        <w:numPr>
          <w:ilvl w:val="0"/>
          <w:numId w:val="6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i/>
          <w:sz w:val="20"/>
          <w:lang w:eastAsia="fr-FR" w:bidi="ar-SA"/>
        </w:rPr>
        <w:t>Type</w:t>
      </w:r>
      <w:r w:rsidRPr="00595374">
        <w:rPr>
          <w:rFonts w:ascii="Calibri" w:hAnsi="Calibri"/>
          <w:b/>
          <w:sz w:val="20"/>
          <w:lang w:eastAsia="fr-FR" w:bidi="ar-SA"/>
        </w:rPr>
        <w:t xml:space="preserve"> (obligatoire)</w:t>
      </w:r>
      <w:r w:rsidR="00274FD0" w:rsidRPr="00595374">
        <w:rPr>
          <w:rFonts w:ascii="Calibri" w:hAnsi="Calibri"/>
          <w:sz w:val="20"/>
          <w:lang w:eastAsia="fr-FR" w:bidi="ar-SA"/>
        </w:rPr>
        <w:t> </w:t>
      </w:r>
      <w:r w:rsidRPr="00595374">
        <w:rPr>
          <w:rFonts w:ascii="Calibri" w:hAnsi="Calibri"/>
          <w:sz w:val="20"/>
          <w:lang w:eastAsia="fr-FR" w:bidi="ar-SA"/>
        </w:rPr>
        <w:t>:</w:t>
      </w:r>
    </w:p>
    <w:p w14:paraId="5DCE0564" w14:textId="77777777" w:rsidR="00AD0D9C" w:rsidRPr="00595374" w:rsidRDefault="00D86CBF" w:rsidP="00642216">
      <w:pPr>
        <w:pStyle w:val="Paragraphedeliste"/>
        <w:numPr>
          <w:ilvl w:val="0"/>
          <w:numId w:val="12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sz w:val="20"/>
          <w:lang w:eastAsia="fr-FR" w:bidi="ar-SA"/>
        </w:rPr>
        <w:t>S</w:t>
      </w:r>
      <w:r w:rsidR="00306FD8">
        <w:rPr>
          <w:rFonts w:ascii="Calibri" w:hAnsi="Calibri"/>
          <w:sz w:val="20"/>
          <w:lang w:eastAsia="fr-FR" w:bidi="ar-SA"/>
        </w:rPr>
        <w:t xml:space="preserve"> : </w:t>
      </w:r>
      <w:r>
        <w:rPr>
          <w:rFonts w:ascii="Calibri" w:hAnsi="Calibri"/>
          <w:sz w:val="20"/>
          <w:lang w:eastAsia="fr-FR" w:bidi="ar-SA"/>
        </w:rPr>
        <w:t xml:space="preserve">pour les </w:t>
      </w:r>
      <w:proofErr w:type="spellStart"/>
      <w:r>
        <w:rPr>
          <w:rFonts w:ascii="Calibri" w:hAnsi="Calibri"/>
          <w:sz w:val="20"/>
          <w:lang w:eastAsia="fr-FR" w:bidi="ar-SA"/>
        </w:rPr>
        <w:t>schématrons</w:t>
      </w:r>
      <w:proofErr w:type="spellEnd"/>
      <w:r>
        <w:rPr>
          <w:rFonts w:ascii="Calibri" w:hAnsi="Calibri"/>
          <w:sz w:val="20"/>
          <w:lang w:eastAsia="fr-FR" w:bidi="ar-SA"/>
        </w:rPr>
        <w:t xml:space="preserve"> de</w:t>
      </w:r>
      <w:r w:rsidR="00AD0D9C" w:rsidRPr="00595374">
        <w:rPr>
          <w:rFonts w:ascii="Calibri" w:hAnsi="Calibri"/>
          <w:sz w:val="20"/>
          <w:lang w:eastAsia="fr-FR" w:bidi="ar-SA"/>
        </w:rPr>
        <w:t xml:space="preserve"> section,</w:t>
      </w:r>
    </w:p>
    <w:p w14:paraId="43B1AA2A" w14:textId="77777777" w:rsidR="00AD0D9C" w:rsidRPr="00595374" w:rsidRDefault="00D86CBF" w:rsidP="00642216">
      <w:pPr>
        <w:pStyle w:val="Paragraphedeliste"/>
        <w:numPr>
          <w:ilvl w:val="0"/>
          <w:numId w:val="12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sz w:val="20"/>
          <w:lang w:eastAsia="fr-FR" w:bidi="ar-SA"/>
        </w:rPr>
        <w:t>E</w:t>
      </w:r>
      <w:r w:rsidR="00306FD8">
        <w:rPr>
          <w:rFonts w:ascii="Calibri" w:hAnsi="Calibri"/>
          <w:sz w:val="20"/>
          <w:lang w:eastAsia="fr-FR" w:bidi="ar-SA"/>
        </w:rPr>
        <w:t xml:space="preserve"> : </w:t>
      </w:r>
      <w:r>
        <w:rPr>
          <w:rFonts w:ascii="Calibri" w:hAnsi="Calibri"/>
          <w:sz w:val="20"/>
          <w:lang w:eastAsia="fr-FR" w:bidi="ar-SA"/>
        </w:rPr>
        <w:t xml:space="preserve">pour les </w:t>
      </w:r>
      <w:proofErr w:type="spellStart"/>
      <w:r>
        <w:rPr>
          <w:rFonts w:ascii="Calibri" w:hAnsi="Calibri"/>
          <w:sz w:val="20"/>
          <w:lang w:eastAsia="fr-FR" w:bidi="ar-SA"/>
        </w:rPr>
        <w:t>schématrons</w:t>
      </w:r>
      <w:proofErr w:type="spellEnd"/>
      <w:r>
        <w:rPr>
          <w:rFonts w:ascii="Calibri" w:hAnsi="Calibri"/>
          <w:sz w:val="20"/>
          <w:lang w:eastAsia="fr-FR" w:bidi="ar-SA"/>
        </w:rPr>
        <w:t xml:space="preserve"> d’</w:t>
      </w:r>
      <w:r w:rsidR="00AD0D9C" w:rsidRPr="00595374">
        <w:rPr>
          <w:rFonts w:ascii="Calibri" w:hAnsi="Calibri"/>
          <w:sz w:val="20"/>
          <w:lang w:eastAsia="fr-FR" w:bidi="ar-SA"/>
        </w:rPr>
        <w:t>entrée,</w:t>
      </w:r>
    </w:p>
    <w:p w14:paraId="11D9E91F" w14:textId="77777777" w:rsidR="00AD0D9C" w:rsidRPr="00595374" w:rsidRDefault="00D86CBF" w:rsidP="00642216">
      <w:pPr>
        <w:pStyle w:val="Paragraphedeliste"/>
        <w:numPr>
          <w:ilvl w:val="0"/>
          <w:numId w:val="12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sz w:val="20"/>
          <w:lang w:eastAsia="fr-FR" w:bidi="ar-SA"/>
        </w:rPr>
        <w:t>JDV</w:t>
      </w:r>
      <w:r w:rsidR="00306FD8">
        <w:rPr>
          <w:rFonts w:ascii="Calibri" w:hAnsi="Calibri"/>
          <w:sz w:val="20"/>
          <w:lang w:eastAsia="fr-FR" w:bidi="ar-SA"/>
        </w:rPr>
        <w:t xml:space="preserve"> : </w:t>
      </w:r>
      <w:r>
        <w:rPr>
          <w:rFonts w:ascii="Calibri" w:hAnsi="Calibri"/>
          <w:sz w:val="20"/>
          <w:lang w:eastAsia="fr-FR" w:bidi="ar-SA"/>
        </w:rPr>
        <w:t xml:space="preserve">pour les </w:t>
      </w:r>
      <w:proofErr w:type="spellStart"/>
      <w:r>
        <w:rPr>
          <w:rFonts w:ascii="Calibri" w:hAnsi="Calibri"/>
          <w:sz w:val="20"/>
          <w:lang w:eastAsia="fr-FR" w:bidi="ar-SA"/>
        </w:rPr>
        <w:t>schématrons</w:t>
      </w:r>
      <w:proofErr w:type="spellEnd"/>
      <w:r>
        <w:rPr>
          <w:rFonts w:ascii="Calibri" w:hAnsi="Calibri"/>
          <w:sz w:val="20"/>
          <w:lang w:eastAsia="fr-FR" w:bidi="ar-SA"/>
        </w:rPr>
        <w:t xml:space="preserve"> de </w:t>
      </w:r>
      <w:r w:rsidR="00AD0D9C" w:rsidRPr="00595374">
        <w:rPr>
          <w:rFonts w:ascii="Calibri" w:hAnsi="Calibri"/>
          <w:sz w:val="20"/>
          <w:lang w:eastAsia="fr-FR" w:bidi="ar-SA"/>
        </w:rPr>
        <w:t>jeu de valeurs.</w:t>
      </w:r>
    </w:p>
    <w:p w14:paraId="6FD11842" w14:textId="77777777" w:rsidR="00AD0D9C" w:rsidRPr="00595374" w:rsidRDefault="00AD0D9C" w:rsidP="00AD0D9C">
      <w:pPr>
        <w:rPr>
          <w:rFonts w:ascii="Calibri" w:hAnsi="Calibri"/>
          <w:sz w:val="20"/>
          <w:lang w:eastAsia="fr-FR" w:bidi="ar-SA"/>
        </w:rPr>
      </w:pPr>
    </w:p>
    <w:p w14:paraId="439C9F8D" w14:textId="77777777" w:rsidR="00AD0D9C" w:rsidRPr="00595374" w:rsidRDefault="00AD0D9C" w:rsidP="00642216">
      <w:pPr>
        <w:pStyle w:val="Paragraphedeliste"/>
        <w:numPr>
          <w:ilvl w:val="0"/>
          <w:numId w:val="6"/>
        </w:numPr>
        <w:rPr>
          <w:rFonts w:ascii="Calibri" w:hAnsi="Calibri"/>
          <w:b/>
          <w:sz w:val="20"/>
          <w:lang w:eastAsia="fr-FR" w:bidi="ar-SA"/>
        </w:rPr>
      </w:pPr>
      <w:proofErr w:type="spellStart"/>
      <w:r w:rsidRPr="00D86CBF">
        <w:rPr>
          <w:rFonts w:ascii="Calibri" w:hAnsi="Calibri"/>
          <w:b/>
          <w:i/>
          <w:sz w:val="20"/>
          <w:lang w:eastAsia="fr-FR" w:bidi="ar-SA"/>
        </w:rPr>
        <w:t>NomModèle</w:t>
      </w:r>
      <w:proofErr w:type="spellEnd"/>
      <w:r w:rsidRPr="00595374">
        <w:rPr>
          <w:rFonts w:ascii="Calibri" w:hAnsi="Calibri"/>
          <w:b/>
          <w:sz w:val="20"/>
          <w:lang w:eastAsia="fr-FR" w:bidi="ar-SA"/>
        </w:rPr>
        <w:t xml:space="preserve"> (obligatoire)</w:t>
      </w:r>
      <w:r w:rsidR="00274FD0" w:rsidRPr="00595374">
        <w:rPr>
          <w:rFonts w:ascii="Calibri" w:hAnsi="Calibri"/>
          <w:b/>
          <w:sz w:val="20"/>
          <w:lang w:eastAsia="fr-FR" w:bidi="ar-SA"/>
        </w:rPr>
        <w:t> </w:t>
      </w:r>
      <w:r w:rsidRPr="00595374">
        <w:rPr>
          <w:rFonts w:ascii="Calibri" w:hAnsi="Calibri"/>
          <w:b/>
          <w:sz w:val="20"/>
          <w:lang w:eastAsia="fr-FR" w:bidi="ar-SA"/>
        </w:rPr>
        <w:t xml:space="preserve">: </w:t>
      </w:r>
      <w:r w:rsidRPr="00595374">
        <w:rPr>
          <w:rFonts w:ascii="Calibri" w:hAnsi="Calibri"/>
          <w:sz w:val="20"/>
          <w:lang w:eastAsia="fr-FR" w:bidi="ar-SA"/>
        </w:rPr>
        <w:t>Le nom du modèle correspond au nom de la section</w:t>
      </w:r>
      <w:r w:rsidR="00F314AB">
        <w:rPr>
          <w:rFonts w:ascii="Calibri" w:hAnsi="Calibri"/>
          <w:sz w:val="20"/>
          <w:lang w:eastAsia="fr-FR" w:bidi="ar-SA"/>
        </w:rPr>
        <w:t>,</w:t>
      </w:r>
      <w:r w:rsidRPr="00595374">
        <w:rPr>
          <w:rFonts w:ascii="Calibri" w:hAnsi="Calibri"/>
          <w:sz w:val="20"/>
          <w:lang w:eastAsia="fr-FR" w:bidi="ar-SA"/>
        </w:rPr>
        <w:t xml:space="preserve"> de l’entrée</w:t>
      </w:r>
      <w:r w:rsidR="00F314AB">
        <w:rPr>
          <w:rFonts w:ascii="Calibri" w:hAnsi="Calibri"/>
          <w:sz w:val="20"/>
          <w:lang w:eastAsia="fr-FR" w:bidi="ar-SA"/>
        </w:rPr>
        <w:t xml:space="preserve"> ou du JDV</w:t>
      </w:r>
      <w:r w:rsidRPr="00595374">
        <w:rPr>
          <w:rFonts w:ascii="Calibri" w:hAnsi="Calibri"/>
          <w:sz w:val="20"/>
          <w:lang w:eastAsia="fr-FR" w:bidi="ar-SA"/>
        </w:rPr>
        <w:t xml:space="preserve"> qui doit être testé. Le nom suivra la logique de l’</w:t>
      </w:r>
      <w:proofErr w:type="spellStart"/>
      <w:r w:rsidRPr="00595374">
        <w:rPr>
          <w:rFonts w:ascii="Calibri" w:hAnsi="Calibri"/>
          <w:sz w:val="20"/>
          <w:lang w:eastAsia="fr-FR" w:bidi="ar-SA"/>
        </w:rPr>
        <w:t>UpperCamelCase</w:t>
      </w:r>
      <w:proofErr w:type="spellEnd"/>
      <w:r w:rsidRPr="00595374">
        <w:rPr>
          <w:rFonts w:ascii="Calibri" w:hAnsi="Calibri"/>
          <w:sz w:val="20"/>
          <w:lang w:eastAsia="fr-FR" w:bidi="ar-SA"/>
        </w:rPr>
        <w:t>, qui signifie que la première lettre de chaque mot sera en majuscule.</w:t>
      </w:r>
      <w:r w:rsidRPr="00595374">
        <w:rPr>
          <w:rFonts w:ascii="Calibri" w:hAnsi="Calibri"/>
          <w:b/>
          <w:sz w:val="20"/>
          <w:lang w:eastAsia="fr-FR" w:bidi="ar-SA"/>
        </w:rPr>
        <w:t xml:space="preserve"> </w:t>
      </w:r>
    </w:p>
    <w:p w14:paraId="6AA1BC90" w14:textId="77777777" w:rsidR="00AC2AFD" w:rsidRDefault="00AC2AFD" w:rsidP="00D92ECB">
      <w:pPr>
        <w:ind w:left="708"/>
        <w:rPr>
          <w:rFonts w:ascii="Calibri" w:hAnsi="Calibri"/>
          <w:sz w:val="20"/>
          <w:lang w:eastAsia="fr-FR" w:bidi="ar-SA"/>
        </w:rPr>
      </w:pPr>
      <w:r>
        <w:rPr>
          <w:rFonts w:ascii="Calibri" w:hAnsi="Calibri"/>
          <w:sz w:val="20"/>
          <w:lang w:eastAsia="fr-FR" w:bidi="ar-SA"/>
        </w:rPr>
        <w:t xml:space="preserve">Les extensions </w:t>
      </w:r>
      <w:r w:rsidRPr="00633A0E">
        <w:rPr>
          <w:rFonts w:ascii="Calibri" w:hAnsi="Calibri"/>
          <w:b/>
          <w:sz w:val="20"/>
          <w:lang w:eastAsia="fr-FR" w:bidi="ar-SA"/>
        </w:rPr>
        <w:t>_ANS</w:t>
      </w:r>
      <w:r>
        <w:rPr>
          <w:rFonts w:ascii="Calibri" w:hAnsi="Calibri"/>
          <w:sz w:val="20"/>
          <w:lang w:eastAsia="fr-FR" w:bidi="ar-SA"/>
        </w:rPr>
        <w:t xml:space="preserve"> des sections</w:t>
      </w:r>
      <w:r w:rsidR="00D86CBF">
        <w:rPr>
          <w:rFonts w:ascii="Calibri" w:hAnsi="Calibri"/>
          <w:sz w:val="20"/>
          <w:lang w:eastAsia="fr-FR" w:bidi="ar-SA"/>
        </w:rPr>
        <w:t xml:space="preserve"> et des entrées</w:t>
      </w:r>
      <w:r>
        <w:rPr>
          <w:rFonts w:ascii="Calibri" w:hAnsi="Calibri"/>
          <w:sz w:val="20"/>
          <w:lang w:eastAsia="fr-FR" w:bidi="ar-SA"/>
        </w:rPr>
        <w:t xml:space="preserve"> </w:t>
      </w:r>
      <w:proofErr w:type="gramStart"/>
      <w:r>
        <w:rPr>
          <w:rFonts w:ascii="Calibri" w:hAnsi="Calibri"/>
          <w:sz w:val="20"/>
          <w:lang w:eastAsia="fr-FR" w:bidi="ar-SA"/>
        </w:rPr>
        <w:t>permettent</w:t>
      </w:r>
      <w:proofErr w:type="gramEnd"/>
      <w:r>
        <w:rPr>
          <w:rFonts w:ascii="Calibri" w:hAnsi="Calibri"/>
          <w:sz w:val="20"/>
          <w:lang w:eastAsia="fr-FR" w:bidi="ar-SA"/>
        </w:rPr>
        <w:t xml:space="preserve"> d’identifi</w:t>
      </w:r>
      <w:r w:rsidR="00523E48">
        <w:rPr>
          <w:rFonts w:ascii="Calibri" w:hAnsi="Calibri"/>
          <w:sz w:val="20"/>
          <w:lang w:eastAsia="fr-FR" w:bidi="ar-SA"/>
        </w:rPr>
        <w:t>er</w:t>
      </w:r>
      <w:r>
        <w:rPr>
          <w:rFonts w:ascii="Calibri" w:hAnsi="Calibri"/>
          <w:sz w:val="20"/>
          <w:lang w:eastAsia="fr-FR" w:bidi="ar-SA"/>
        </w:rPr>
        <w:t xml:space="preserve"> </w:t>
      </w:r>
      <w:r w:rsidR="0065298F">
        <w:rPr>
          <w:rFonts w:ascii="Calibri" w:hAnsi="Calibri"/>
          <w:sz w:val="20"/>
          <w:lang w:eastAsia="fr-FR" w:bidi="ar-SA"/>
        </w:rPr>
        <w:t>celles</w:t>
      </w:r>
      <w:r>
        <w:rPr>
          <w:rFonts w:ascii="Calibri" w:hAnsi="Calibri"/>
          <w:sz w:val="20"/>
          <w:lang w:eastAsia="fr-FR" w:bidi="ar-SA"/>
        </w:rPr>
        <w:t xml:space="preserve"> créées par l’ANS.</w:t>
      </w:r>
    </w:p>
    <w:p w14:paraId="59CBC012" w14:textId="77777777" w:rsidR="00966E1B" w:rsidRDefault="00966E1B" w:rsidP="00D92ECB">
      <w:pPr>
        <w:ind w:left="708"/>
        <w:rPr>
          <w:rFonts w:ascii="Calibri" w:hAnsi="Calibri"/>
          <w:sz w:val="20"/>
          <w:lang w:eastAsia="fr-FR" w:bidi="ar-SA"/>
        </w:rPr>
      </w:pPr>
      <w:r>
        <w:rPr>
          <w:rFonts w:ascii="Calibri" w:hAnsi="Calibri"/>
          <w:sz w:val="20"/>
          <w:lang w:eastAsia="fr-FR" w:bidi="ar-SA"/>
        </w:rPr>
        <w:t>Les noms des JDV contiennent une extension</w:t>
      </w:r>
      <w:r w:rsidR="00633A0E">
        <w:rPr>
          <w:rFonts w:ascii="Calibri" w:hAnsi="Calibri"/>
          <w:sz w:val="20"/>
          <w:lang w:eastAsia="fr-FR" w:bidi="ar-SA"/>
        </w:rPr>
        <w:t xml:space="preserve"> </w:t>
      </w:r>
      <w:r w:rsidRPr="004A3C6C">
        <w:rPr>
          <w:rFonts w:ascii="Calibri" w:hAnsi="Calibri"/>
          <w:b/>
          <w:sz w:val="20"/>
          <w:lang w:eastAsia="fr-FR" w:bidi="ar-SA"/>
        </w:rPr>
        <w:t>_CISIS</w:t>
      </w:r>
      <w:r>
        <w:rPr>
          <w:rFonts w:ascii="Calibri" w:hAnsi="Calibri"/>
          <w:sz w:val="20"/>
          <w:lang w:eastAsia="fr-FR" w:bidi="ar-SA"/>
        </w:rPr>
        <w:t>.</w:t>
      </w:r>
    </w:p>
    <w:p w14:paraId="7894519F" w14:textId="77777777" w:rsidR="00AD0D9C" w:rsidRPr="00595374" w:rsidRDefault="00AD0D9C" w:rsidP="00AD0D9C">
      <w:pPr>
        <w:rPr>
          <w:rFonts w:ascii="Calibri" w:hAnsi="Calibri"/>
          <w:sz w:val="20"/>
          <w:lang w:eastAsia="fr-FR" w:bidi="ar-SA"/>
        </w:rPr>
      </w:pPr>
    </w:p>
    <w:p w14:paraId="6D0C2DDB" w14:textId="77777777" w:rsidR="00D86CBF" w:rsidRPr="00D86CBF" w:rsidRDefault="00D86CBF" w:rsidP="00D86CBF">
      <w:pPr>
        <w:pStyle w:val="Paragraphedeliste"/>
        <w:numPr>
          <w:ilvl w:val="0"/>
          <w:numId w:val="6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i/>
          <w:sz w:val="20"/>
          <w:lang w:eastAsia="fr-FR" w:bidi="ar-SA"/>
        </w:rPr>
        <w:t>Domaine</w:t>
      </w:r>
      <w:r w:rsidR="00AD0D9C" w:rsidRPr="00595374">
        <w:rPr>
          <w:rFonts w:ascii="Calibri" w:hAnsi="Calibri"/>
          <w:b/>
          <w:sz w:val="20"/>
          <w:lang w:eastAsia="fr-FR" w:bidi="ar-SA"/>
        </w:rPr>
        <w:t xml:space="preserve"> (</w:t>
      </w:r>
      <w:r w:rsidR="00484702">
        <w:rPr>
          <w:rFonts w:ascii="Calibri" w:hAnsi="Calibri"/>
          <w:b/>
          <w:sz w:val="20"/>
          <w:lang w:eastAsia="fr-FR" w:bidi="ar-SA"/>
        </w:rPr>
        <w:t>sous condition</w:t>
      </w:r>
      <w:r w:rsidR="00AD0D9C" w:rsidRPr="00595374">
        <w:rPr>
          <w:rFonts w:ascii="Calibri" w:hAnsi="Calibri"/>
          <w:b/>
          <w:sz w:val="20"/>
          <w:lang w:eastAsia="fr-FR" w:bidi="ar-SA"/>
        </w:rPr>
        <w:t>)</w:t>
      </w:r>
      <w:r w:rsidR="00274FD0" w:rsidRPr="00595374">
        <w:rPr>
          <w:rFonts w:ascii="Calibri" w:hAnsi="Calibri"/>
          <w:b/>
          <w:sz w:val="20"/>
          <w:lang w:eastAsia="fr-FR" w:bidi="ar-SA"/>
        </w:rPr>
        <w:t> </w:t>
      </w:r>
      <w:r w:rsidR="00AD0D9C" w:rsidRPr="00595374">
        <w:rPr>
          <w:rFonts w:ascii="Calibri" w:hAnsi="Calibri"/>
          <w:b/>
          <w:sz w:val="20"/>
          <w:lang w:eastAsia="fr-FR" w:bidi="ar-SA"/>
        </w:rPr>
        <w:t xml:space="preserve">: </w:t>
      </w:r>
    </w:p>
    <w:p w14:paraId="07481662" w14:textId="77777777" w:rsidR="00D86CBF" w:rsidRPr="00D86CBF" w:rsidRDefault="00D86CBF" w:rsidP="00D86CBF">
      <w:pPr>
        <w:pStyle w:val="Paragraphedeliste"/>
        <w:numPr>
          <w:ilvl w:val="1"/>
          <w:numId w:val="6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sz w:val="20"/>
          <w:lang w:eastAsia="fr-FR" w:bidi="ar-SA"/>
        </w:rPr>
        <w:t>_</w:t>
      </w:r>
      <w:proofErr w:type="spellStart"/>
      <w:r w:rsidRPr="00D86CBF">
        <w:rPr>
          <w:rFonts w:ascii="Calibri" w:hAnsi="Calibri"/>
          <w:b/>
          <w:sz w:val="20"/>
          <w:lang w:eastAsia="fr-FR" w:bidi="ar-SA"/>
        </w:rPr>
        <w:t>int</w:t>
      </w:r>
      <w:proofErr w:type="spellEnd"/>
      <w:r w:rsidR="00306FD8">
        <w:rPr>
          <w:rFonts w:ascii="Calibri" w:hAnsi="Calibri"/>
          <w:sz w:val="20"/>
          <w:lang w:eastAsia="fr-FR" w:bidi="ar-SA"/>
        </w:rPr>
        <w:t xml:space="preserve"> : </w:t>
      </w:r>
      <w:r>
        <w:rPr>
          <w:rFonts w:ascii="Calibri" w:hAnsi="Calibri"/>
          <w:sz w:val="20"/>
          <w:lang w:eastAsia="fr-FR" w:bidi="ar-SA"/>
        </w:rPr>
        <w:t>pour les contrôles aux spécifications internationales IHE</w:t>
      </w:r>
      <w:r w:rsidR="00484702">
        <w:rPr>
          <w:rFonts w:ascii="Calibri" w:hAnsi="Calibri"/>
          <w:sz w:val="20"/>
          <w:lang w:eastAsia="fr-FR" w:bidi="ar-SA"/>
        </w:rPr>
        <w:t xml:space="preserve"> (</w:t>
      </w:r>
      <w:r w:rsidR="00484702" w:rsidRPr="004A3C6C">
        <w:rPr>
          <w:rFonts w:ascii="Calibri" w:hAnsi="Calibri"/>
          <w:b/>
          <w:sz w:val="20"/>
          <w:lang w:eastAsia="fr-FR" w:bidi="ar-SA"/>
        </w:rPr>
        <w:t>pour les entrées uniquement</w:t>
      </w:r>
      <w:r w:rsidR="00475F45">
        <w:rPr>
          <w:rFonts w:ascii="Calibri" w:hAnsi="Calibri"/>
          <w:sz w:val="20"/>
          <w:lang w:eastAsia="fr-FR" w:bidi="ar-SA"/>
        </w:rPr>
        <w:t xml:space="preserve"> car il n’y a pas de spécificités FR pour les sections</w:t>
      </w:r>
      <w:r w:rsidR="00484702">
        <w:rPr>
          <w:rFonts w:ascii="Calibri" w:hAnsi="Calibri"/>
          <w:sz w:val="20"/>
          <w:lang w:eastAsia="fr-FR" w:bidi="ar-SA"/>
        </w:rPr>
        <w:t>)</w:t>
      </w:r>
    </w:p>
    <w:p w14:paraId="738F6FC3" w14:textId="77777777" w:rsidR="00D86CBF" w:rsidRPr="00D86CBF" w:rsidRDefault="00D86CBF" w:rsidP="00D86CBF">
      <w:pPr>
        <w:pStyle w:val="Paragraphedeliste"/>
        <w:numPr>
          <w:ilvl w:val="1"/>
          <w:numId w:val="6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sz w:val="20"/>
          <w:lang w:eastAsia="fr-FR" w:bidi="ar-SA"/>
        </w:rPr>
        <w:t>_</w:t>
      </w:r>
      <w:proofErr w:type="spellStart"/>
      <w:r w:rsidRPr="00D86CBF">
        <w:rPr>
          <w:rFonts w:ascii="Calibri" w:hAnsi="Calibri"/>
          <w:b/>
          <w:sz w:val="20"/>
          <w:lang w:eastAsia="fr-FR" w:bidi="ar-SA"/>
        </w:rPr>
        <w:t>fr</w:t>
      </w:r>
      <w:proofErr w:type="spellEnd"/>
      <w:r w:rsidR="00306FD8">
        <w:rPr>
          <w:rFonts w:ascii="Calibri" w:hAnsi="Calibri"/>
          <w:b/>
          <w:sz w:val="20"/>
          <w:lang w:eastAsia="fr-FR" w:bidi="ar-SA"/>
        </w:rPr>
        <w:t xml:space="preserve"> : </w:t>
      </w:r>
      <w:r w:rsidRPr="00D86CBF">
        <w:rPr>
          <w:rFonts w:ascii="Calibri" w:hAnsi="Calibri"/>
          <w:sz w:val="20"/>
          <w:lang w:eastAsia="fr-FR" w:bidi="ar-SA"/>
        </w:rPr>
        <w:t xml:space="preserve">pour les contrôles </w:t>
      </w:r>
      <w:r w:rsidR="00306FD8">
        <w:rPr>
          <w:rFonts w:ascii="Calibri" w:hAnsi="Calibri"/>
          <w:sz w:val="20"/>
          <w:lang w:eastAsia="fr-FR" w:bidi="ar-SA"/>
        </w:rPr>
        <w:t>aux spécifications françaises d</w:t>
      </w:r>
      <w:r w:rsidRPr="00D86CBF">
        <w:rPr>
          <w:rFonts w:ascii="Calibri" w:hAnsi="Calibri"/>
          <w:sz w:val="20"/>
          <w:lang w:eastAsia="fr-FR" w:bidi="ar-SA"/>
        </w:rPr>
        <w:t>u CI-SIS</w:t>
      </w:r>
      <w:r w:rsidR="00475F45">
        <w:rPr>
          <w:rFonts w:ascii="Calibri" w:hAnsi="Calibri"/>
          <w:sz w:val="20"/>
          <w:lang w:eastAsia="fr-FR" w:bidi="ar-SA"/>
        </w:rPr>
        <w:t xml:space="preserve"> (</w:t>
      </w:r>
      <w:r w:rsidR="00475F45" w:rsidRPr="004A3C6C">
        <w:rPr>
          <w:rFonts w:ascii="Calibri" w:hAnsi="Calibri"/>
          <w:b/>
          <w:sz w:val="20"/>
          <w:lang w:eastAsia="fr-FR" w:bidi="ar-SA"/>
        </w:rPr>
        <w:t>pour les entrées uniquement</w:t>
      </w:r>
      <w:r w:rsidR="00475F45">
        <w:rPr>
          <w:rFonts w:ascii="Calibri" w:hAnsi="Calibri"/>
          <w:sz w:val="20"/>
          <w:lang w:eastAsia="fr-FR" w:bidi="ar-SA"/>
        </w:rPr>
        <w:t xml:space="preserve"> car il n’y a pas de spécificités FR pour les sections)</w:t>
      </w:r>
    </w:p>
    <w:p w14:paraId="60BF7497" w14:textId="77777777" w:rsidR="00D92ECB" w:rsidRPr="00306FD8" w:rsidRDefault="00306FD8" w:rsidP="00306FD8">
      <w:pPr>
        <w:pStyle w:val="Paragraphedeliste"/>
        <w:numPr>
          <w:ilvl w:val="1"/>
          <w:numId w:val="6"/>
        </w:numPr>
        <w:rPr>
          <w:rFonts w:ascii="Calibri" w:hAnsi="Calibri"/>
          <w:sz w:val="20"/>
          <w:lang w:eastAsia="fr-FR" w:bidi="ar-SA"/>
        </w:rPr>
      </w:pPr>
      <w:r w:rsidRPr="00306FD8">
        <w:rPr>
          <w:rFonts w:ascii="Calibri" w:hAnsi="Calibri"/>
          <w:b/>
          <w:sz w:val="20"/>
          <w:lang w:eastAsia="fr-FR" w:bidi="ar-SA"/>
        </w:rPr>
        <w:t>_</w:t>
      </w:r>
      <w:proofErr w:type="spellStart"/>
      <w:r w:rsidRPr="00306FD8">
        <w:rPr>
          <w:rFonts w:ascii="Calibri" w:hAnsi="Calibri"/>
          <w:b/>
          <w:sz w:val="20"/>
          <w:lang w:eastAsia="fr-FR" w:bidi="ar-SA"/>
        </w:rPr>
        <w:t>NomDu</w:t>
      </w:r>
      <w:r w:rsidR="00966E1B">
        <w:rPr>
          <w:rFonts w:ascii="Calibri" w:hAnsi="Calibri"/>
          <w:b/>
          <w:sz w:val="20"/>
          <w:lang w:eastAsia="fr-FR" w:bidi="ar-SA"/>
        </w:rPr>
        <w:t>Document</w:t>
      </w:r>
      <w:proofErr w:type="spellEnd"/>
      <w:r w:rsidRPr="00306FD8">
        <w:rPr>
          <w:rFonts w:ascii="Calibri" w:hAnsi="Calibri"/>
          <w:sz w:val="20"/>
          <w:lang w:eastAsia="fr-FR" w:bidi="ar-SA"/>
        </w:rPr>
        <w:t> : pour les contrôles</w:t>
      </w:r>
      <w:r w:rsidR="00AD0D9C" w:rsidRPr="00306FD8">
        <w:rPr>
          <w:rFonts w:ascii="Calibri" w:hAnsi="Calibri"/>
          <w:sz w:val="20"/>
          <w:lang w:eastAsia="fr-FR" w:bidi="ar-SA"/>
        </w:rPr>
        <w:t xml:space="preserve"> spécifique</w:t>
      </w:r>
      <w:r w:rsidRPr="00306FD8">
        <w:rPr>
          <w:rFonts w:ascii="Calibri" w:hAnsi="Calibri"/>
          <w:sz w:val="20"/>
          <w:lang w:eastAsia="fr-FR" w:bidi="ar-SA"/>
        </w:rPr>
        <w:t>s</w:t>
      </w:r>
      <w:r w:rsidR="00AD0D9C" w:rsidRPr="00306FD8">
        <w:rPr>
          <w:rFonts w:ascii="Calibri" w:hAnsi="Calibri"/>
          <w:sz w:val="20"/>
          <w:lang w:eastAsia="fr-FR" w:bidi="ar-SA"/>
        </w:rPr>
        <w:t xml:space="preserve"> à un </w:t>
      </w:r>
      <w:r w:rsidRPr="00306FD8">
        <w:rPr>
          <w:rFonts w:ascii="Calibri" w:hAnsi="Calibri"/>
          <w:sz w:val="20"/>
          <w:lang w:eastAsia="fr-FR" w:bidi="ar-SA"/>
        </w:rPr>
        <w:t>modèle de document du</w:t>
      </w:r>
      <w:r w:rsidR="00D92ECB" w:rsidRPr="00306FD8">
        <w:rPr>
          <w:rFonts w:ascii="Calibri" w:hAnsi="Calibri"/>
          <w:sz w:val="20"/>
          <w:lang w:eastAsia="fr-FR" w:bidi="ar-SA"/>
        </w:rPr>
        <w:t xml:space="preserve"> CI-SIS français</w:t>
      </w:r>
      <w:r w:rsidRPr="00306FD8">
        <w:rPr>
          <w:rFonts w:ascii="Calibri" w:hAnsi="Calibri"/>
          <w:sz w:val="20"/>
          <w:lang w:eastAsia="fr-FR" w:bidi="ar-SA"/>
        </w:rPr>
        <w:t xml:space="preserve">. </w:t>
      </w:r>
      <w:r w:rsidR="00D92ECB" w:rsidRPr="00306FD8">
        <w:rPr>
          <w:rFonts w:ascii="Calibri" w:hAnsi="Calibri"/>
          <w:sz w:val="20"/>
          <w:lang w:eastAsia="fr-FR" w:bidi="ar-SA"/>
        </w:rPr>
        <w:t xml:space="preserve">Les </w:t>
      </w:r>
      <w:proofErr w:type="spellStart"/>
      <w:r w:rsidR="00D92ECB" w:rsidRPr="00306FD8">
        <w:rPr>
          <w:rFonts w:ascii="Calibri" w:hAnsi="Calibri"/>
          <w:sz w:val="20"/>
          <w:lang w:eastAsia="fr-FR" w:bidi="ar-SA"/>
        </w:rPr>
        <w:t>schématrons</w:t>
      </w:r>
      <w:proofErr w:type="spellEnd"/>
      <w:r w:rsidR="00D92ECB" w:rsidRPr="00306FD8">
        <w:rPr>
          <w:rFonts w:ascii="Calibri" w:hAnsi="Calibri"/>
          <w:sz w:val="20"/>
          <w:lang w:eastAsia="fr-FR" w:bidi="ar-SA"/>
        </w:rPr>
        <w:t xml:space="preserve"> spécifiques à un </w:t>
      </w:r>
      <w:r w:rsidR="00966E1B">
        <w:rPr>
          <w:rFonts w:ascii="Calibri" w:hAnsi="Calibri"/>
          <w:sz w:val="20"/>
          <w:lang w:eastAsia="fr-FR" w:bidi="ar-SA"/>
        </w:rPr>
        <w:t>document</w:t>
      </w:r>
      <w:r w:rsidR="00D92ECB" w:rsidRPr="00306FD8">
        <w:rPr>
          <w:rFonts w:ascii="Calibri" w:hAnsi="Calibri"/>
          <w:sz w:val="20"/>
          <w:lang w:eastAsia="fr-FR" w:bidi="ar-SA"/>
        </w:rPr>
        <w:t xml:space="preserve"> du CI-SIS français peuvent porter sur </w:t>
      </w:r>
      <w:r w:rsidR="00A03249" w:rsidRPr="00306FD8">
        <w:rPr>
          <w:rFonts w:ascii="Calibri" w:hAnsi="Calibri"/>
          <w:sz w:val="20"/>
          <w:lang w:eastAsia="fr-FR" w:bidi="ar-SA"/>
        </w:rPr>
        <w:t xml:space="preserve">un élément de l’en-tête, </w:t>
      </w:r>
      <w:r w:rsidR="00D92ECB" w:rsidRPr="00306FD8">
        <w:rPr>
          <w:rFonts w:ascii="Calibri" w:hAnsi="Calibri"/>
          <w:sz w:val="20"/>
          <w:lang w:eastAsia="fr-FR" w:bidi="ar-SA"/>
        </w:rPr>
        <w:t>une section</w:t>
      </w:r>
      <w:r w:rsidR="00633A0E">
        <w:rPr>
          <w:rFonts w:ascii="Calibri" w:hAnsi="Calibri"/>
          <w:sz w:val="20"/>
          <w:lang w:eastAsia="fr-FR" w:bidi="ar-SA"/>
        </w:rPr>
        <w:t xml:space="preserve"> ou</w:t>
      </w:r>
      <w:r w:rsidR="00D92ECB" w:rsidRPr="00306FD8">
        <w:rPr>
          <w:rFonts w:ascii="Calibri" w:hAnsi="Calibri"/>
          <w:sz w:val="20"/>
          <w:lang w:eastAsia="fr-FR" w:bidi="ar-SA"/>
        </w:rPr>
        <w:t xml:space="preserve"> une entrée. Dans ce cas, il n</w:t>
      </w:r>
      <w:r>
        <w:rPr>
          <w:rFonts w:ascii="Calibri" w:hAnsi="Calibri"/>
          <w:sz w:val="20"/>
          <w:lang w:eastAsia="fr-FR" w:bidi="ar-SA"/>
        </w:rPr>
        <w:t>’y a</w:t>
      </w:r>
      <w:r w:rsidR="00D92ECB" w:rsidRPr="00306FD8">
        <w:rPr>
          <w:rFonts w:ascii="Calibri" w:hAnsi="Calibri"/>
          <w:sz w:val="20"/>
          <w:lang w:eastAsia="fr-FR" w:bidi="ar-SA"/>
        </w:rPr>
        <w:t xml:space="preserve"> pas </w:t>
      </w:r>
      <w:r>
        <w:rPr>
          <w:rFonts w:ascii="Calibri" w:hAnsi="Calibri"/>
          <w:sz w:val="20"/>
          <w:lang w:eastAsia="fr-FR" w:bidi="ar-SA"/>
        </w:rPr>
        <w:t>d</w:t>
      </w:r>
      <w:r w:rsidR="00D92ECB" w:rsidRPr="00306FD8">
        <w:rPr>
          <w:rFonts w:ascii="Calibri" w:hAnsi="Calibri"/>
          <w:sz w:val="20"/>
          <w:lang w:eastAsia="fr-FR" w:bidi="ar-SA"/>
        </w:rPr>
        <w:t>’extension _</w:t>
      </w:r>
      <w:proofErr w:type="spellStart"/>
      <w:r w:rsidR="00D92ECB" w:rsidRPr="00306FD8">
        <w:rPr>
          <w:rFonts w:ascii="Calibri" w:hAnsi="Calibri"/>
          <w:sz w:val="20"/>
          <w:lang w:eastAsia="fr-FR" w:bidi="ar-SA"/>
        </w:rPr>
        <w:t>fr</w:t>
      </w:r>
      <w:proofErr w:type="spellEnd"/>
      <w:r>
        <w:rPr>
          <w:rFonts w:ascii="Calibri" w:hAnsi="Calibri"/>
          <w:sz w:val="20"/>
          <w:lang w:eastAsia="fr-FR" w:bidi="ar-SA"/>
        </w:rPr>
        <w:t xml:space="preserve"> ni _</w:t>
      </w:r>
      <w:proofErr w:type="spellStart"/>
      <w:r>
        <w:rPr>
          <w:rFonts w:ascii="Calibri" w:hAnsi="Calibri"/>
          <w:sz w:val="20"/>
          <w:lang w:eastAsia="fr-FR" w:bidi="ar-SA"/>
        </w:rPr>
        <w:t>int</w:t>
      </w:r>
      <w:proofErr w:type="spellEnd"/>
      <w:r w:rsidR="00D92ECB" w:rsidRPr="00306FD8">
        <w:rPr>
          <w:rFonts w:ascii="Calibri" w:hAnsi="Calibri"/>
          <w:sz w:val="20"/>
          <w:lang w:eastAsia="fr-FR" w:bidi="ar-SA"/>
        </w:rPr>
        <w:t>.</w:t>
      </w:r>
    </w:p>
    <w:p w14:paraId="2BE89C4C" w14:textId="77777777" w:rsidR="00AD0D9C" w:rsidRPr="00595374" w:rsidRDefault="00AD0D9C" w:rsidP="00AD0D9C">
      <w:pPr>
        <w:rPr>
          <w:rFonts w:ascii="Calibri" w:hAnsi="Calibri"/>
          <w:sz w:val="20"/>
          <w:lang w:eastAsia="fr-FR" w:bidi="ar-SA"/>
        </w:rPr>
      </w:pPr>
    </w:p>
    <w:p w14:paraId="15C0E87A" w14:textId="77777777" w:rsidR="006A625B" w:rsidRPr="00595374" w:rsidRDefault="00AD0D9C" w:rsidP="00AD0D9C">
      <w:p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u w:val="single"/>
          <w:lang w:eastAsia="fr-FR" w:bidi="ar-SA"/>
        </w:rPr>
        <w:t>Exemple</w:t>
      </w:r>
      <w:r w:rsidR="00A33056" w:rsidRPr="00595374">
        <w:rPr>
          <w:rFonts w:ascii="Calibri" w:hAnsi="Calibri"/>
          <w:sz w:val="20"/>
          <w:u w:val="single"/>
          <w:lang w:eastAsia="fr-FR" w:bidi="ar-SA"/>
        </w:rPr>
        <w:t>s</w:t>
      </w:r>
      <w:r w:rsidR="00274FD0" w:rsidRPr="00595374">
        <w:rPr>
          <w:rFonts w:ascii="Calibri" w:hAnsi="Calibri"/>
          <w:sz w:val="20"/>
          <w:lang w:eastAsia="fr-FR" w:bidi="ar-SA"/>
        </w:rPr>
        <w:t> </w:t>
      </w:r>
      <w:r w:rsidRPr="00595374">
        <w:rPr>
          <w:rFonts w:ascii="Calibri" w:hAnsi="Calibri"/>
          <w:sz w:val="20"/>
          <w:lang w:eastAsia="fr-FR" w:bidi="ar-SA"/>
        </w:rPr>
        <w:t>:</w:t>
      </w:r>
    </w:p>
    <w:p w14:paraId="24A35422" w14:textId="77777777" w:rsidR="00CF5CAC" w:rsidRPr="00595374" w:rsidRDefault="00CF5CAC" w:rsidP="00AD0D9C">
      <w:pPr>
        <w:rPr>
          <w:rFonts w:ascii="Calibri" w:hAnsi="Calibri"/>
          <w:sz w:val="20"/>
          <w:lang w:eastAsia="fr-FR" w:bidi="ar-SA"/>
        </w:rPr>
      </w:pPr>
    </w:p>
    <w:p w14:paraId="28DF5E97" w14:textId="77777777" w:rsidR="00CF5CAC" w:rsidRPr="00595374" w:rsidRDefault="00CF5CAC" w:rsidP="00642216">
      <w:pPr>
        <w:pStyle w:val="Paragraphedeliste"/>
        <w:numPr>
          <w:ilvl w:val="0"/>
          <w:numId w:val="13"/>
        </w:num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lang w:eastAsia="fr-FR" w:bidi="ar-SA"/>
        </w:rPr>
        <w:t xml:space="preserve">Le fichier </w:t>
      </w:r>
      <w:proofErr w:type="spellStart"/>
      <w:r w:rsidRPr="00595374">
        <w:rPr>
          <w:rFonts w:ascii="Calibri" w:hAnsi="Calibri"/>
          <w:i/>
          <w:sz w:val="20"/>
          <w:lang w:eastAsia="fr-FR" w:bidi="ar-SA"/>
        </w:rPr>
        <w:t>S_CodedCarePlan.sch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 est le </w:t>
      </w:r>
      <w:proofErr w:type="spellStart"/>
      <w:r w:rsidRPr="00595374">
        <w:rPr>
          <w:rFonts w:ascii="Calibri" w:hAnsi="Calibri"/>
          <w:sz w:val="20"/>
          <w:lang w:eastAsia="fr-FR" w:bidi="ar-SA"/>
        </w:rPr>
        <w:t>schématron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 </w:t>
      </w:r>
      <w:r w:rsidR="00F674C7" w:rsidRPr="00595374">
        <w:rPr>
          <w:rFonts w:ascii="Calibri" w:hAnsi="Calibri"/>
          <w:sz w:val="20"/>
          <w:lang w:eastAsia="fr-FR" w:bidi="ar-SA"/>
        </w:rPr>
        <w:t xml:space="preserve">qui vérifie </w:t>
      </w:r>
      <w:r w:rsidR="00F674C7">
        <w:rPr>
          <w:rFonts w:ascii="Calibri" w:hAnsi="Calibri"/>
          <w:sz w:val="20"/>
          <w:lang w:eastAsia="fr-FR" w:bidi="ar-SA"/>
        </w:rPr>
        <w:t xml:space="preserve">la </w:t>
      </w:r>
      <w:r w:rsidR="00F674C7" w:rsidRPr="003161FD">
        <w:rPr>
          <w:rFonts w:ascii="Calibri" w:hAnsi="Calibri"/>
          <w:b/>
          <w:sz w:val="20"/>
          <w:lang w:eastAsia="fr-FR" w:bidi="ar-SA"/>
        </w:rPr>
        <w:t>conformité aux</w:t>
      </w:r>
      <w:r w:rsidR="00F674C7">
        <w:rPr>
          <w:rFonts w:ascii="Calibri" w:hAnsi="Calibri"/>
          <w:sz w:val="20"/>
          <w:lang w:eastAsia="fr-FR" w:bidi="ar-SA"/>
        </w:rPr>
        <w:t xml:space="preserve"> </w:t>
      </w:r>
      <w:r w:rsidR="00F674C7" w:rsidRPr="00F674C7">
        <w:rPr>
          <w:rFonts w:ascii="Calibri" w:hAnsi="Calibri"/>
          <w:b/>
          <w:sz w:val="20"/>
          <w:lang w:eastAsia="fr-FR" w:bidi="ar-SA"/>
        </w:rPr>
        <w:t>spécifications IHE d</w:t>
      </w:r>
      <w:r w:rsidRPr="00F674C7">
        <w:rPr>
          <w:rFonts w:ascii="Calibri" w:hAnsi="Calibri"/>
          <w:b/>
          <w:sz w:val="20"/>
          <w:lang w:eastAsia="fr-FR" w:bidi="ar-SA"/>
        </w:rPr>
        <w:t>e la section</w:t>
      </w:r>
      <w:r w:rsidRPr="00595374">
        <w:rPr>
          <w:rFonts w:ascii="Calibri" w:hAnsi="Calibri"/>
          <w:sz w:val="20"/>
          <w:lang w:eastAsia="fr-FR" w:bidi="ar-SA"/>
        </w:rPr>
        <w:t xml:space="preserve"> « </w:t>
      </w:r>
      <w:proofErr w:type="spellStart"/>
      <w:r w:rsidRPr="00595374">
        <w:rPr>
          <w:rFonts w:ascii="Calibri" w:hAnsi="Calibri"/>
          <w:sz w:val="20"/>
          <w:lang w:eastAsia="fr-FR" w:bidi="ar-SA"/>
        </w:rPr>
        <w:t>Coded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 Care Plan ».</w:t>
      </w:r>
    </w:p>
    <w:p w14:paraId="1C3C9036" w14:textId="77777777" w:rsidR="00F674C7" w:rsidRPr="00595374" w:rsidRDefault="00F674C7" w:rsidP="00F674C7">
      <w:pPr>
        <w:pStyle w:val="Paragraphedeliste"/>
        <w:rPr>
          <w:rFonts w:ascii="Calibri" w:hAnsi="Calibri"/>
          <w:sz w:val="20"/>
          <w:lang w:eastAsia="fr-FR" w:bidi="ar-SA"/>
        </w:rPr>
      </w:pPr>
    </w:p>
    <w:p w14:paraId="5A753AC9" w14:textId="77777777" w:rsidR="00F674C7" w:rsidRPr="00595374" w:rsidRDefault="00F674C7" w:rsidP="00F674C7">
      <w:pPr>
        <w:pStyle w:val="Paragraphedeliste"/>
        <w:numPr>
          <w:ilvl w:val="0"/>
          <w:numId w:val="13"/>
        </w:num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lang w:eastAsia="fr-FR" w:bidi="ar-SA"/>
        </w:rPr>
        <w:t xml:space="preserve">Le fichier </w:t>
      </w:r>
      <w:r w:rsidRPr="00F674C7">
        <w:rPr>
          <w:rFonts w:ascii="Calibri" w:hAnsi="Calibri"/>
          <w:i/>
          <w:sz w:val="20"/>
          <w:lang w:eastAsia="fr-FR" w:bidi="ar-SA"/>
        </w:rPr>
        <w:t xml:space="preserve">S_codedPhysicalExam_CSE-CS24.sch </w:t>
      </w:r>
      <w:r w:rsidRPr="00595374">
        <w:rPr>
          <w:rFonts w:ascii="Calibri" w:hAnsi="Calibri"/>
          <w:sz w:val="20"/>
          <w:lang w:eastAsia="fr-FR" w:bidi="ar-SA"/>
        </w:rPr>
        <w:t xml:space="preserve">est le </w:t>
      </w:r>
      <w:proofErr w:type="spellStart"/>
      <w:r w:rsidRPr="00595374">
        <w:rPr>
          <w:rFonts w:ascii="Calibri" w:hAnsi="Calibri"/>
          <w:sz w:val="20"/>
          <w:lang w:eastAsia="fr-FR" w:bidi="ar-SA"/>
        </w:rPr>
        <w:t>schématron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 qui vérifie </w:t>
      </w:r>
      <w:r>
        <w:rPr>
          <w:rFonts w:ascii="Calibri" w:hAnsi="Calibri"/>
          <w:sz w:val="20"/>
          <w:lang w:eastAsia="fr-FR" w:bidi="ar-SA"/>
        </w:rPr>
        <w:t xml:space="preserve">la conformité aux </w:t>
      </w:r>
      <w:r w:rsidRPr="00F674C7">
        <w:rPr>
          <w:rFonts w:ascii="Calibri" w:hAnsi="Calibri"/>
          <w:b/>
          <w:sz w:val="20"/>
          <w:lang w:eastAsia="fr-FR" w:bidi="ar-SA"/>
        </w:rPr>
        <w:t xml:space="preserve">spécifications </w:t>
      </w:r>
      <w:r w:rsidRPr="00595374">
        <w:rPr>
          <w:rFonts w:ascii="Calibri" w:hAnsi="Calibri"/>
          <w:sz w:val="20"/>
          <w:lang w:eastAsia="fr-FR" w:bidi="ar-SA"/>
        </w:rPr>
        <w:t xml:space="preserve">du </w:t>
      </w:r>
      <w:r w:rsidR="00B1512E">
        <w:rPr>
          <w:rFonts w:ascii="Calibri" w:hAnsi="Calibri"/>
          <w:sz w:val="20"/>
          <w:lang w:eastAsia="fr-FR" w:bidi="ar-SA"/>
        </w:rPr>
        <w:t>modèle</w:t>
      </w:r>
      <w:r w:rsidRPr="00595374">
        <w:rPr>
          <w:rFonts w:ascii="Calibri" w:hAnsi="Calibri"/>
          <w:sz w:val="20"/>
          <w:lang w:eastAsia="fr-FR" w:bidi="ar-SA"/>
        </w:rPr>
        <w:t xml:space="preserve"> </w:t>
      </w:r>
      <w:r w:rsidR="00B1512E">
        <w:rPr>
          <w:rFonts w:ascii="Calibri" w:hAnsi="Calibri"/>
          <w:sz w:val="20"/>
          <w:lang w:eastAsia="fr-FR" w:bidi="ar-SA"/>
        </w:rPr>
        <w:t>CSE-CS24</w:t>
      </w:r>
      <w:r>
        <w:rPr>
          <w:rFonts w:ascii="Calibri" w:hAnsi="Calibri"/>
          <w:sz w:val="20"/>
          <w:lang w:eastAsia="fr-FR" w:bidi="ar-SA"/>
        </w:rPr>
        <w:t xml:space="preserve"> </w:t>
      </w:r>
      <w:r w:rsidRPr="00F674C7">
        <w:rPr>
          <w:rFonts w:ascii="Calibri" w:hAnsi="Calibri"/>
          <w:b/>
          <w:sz w:val="20"/>
          <w:lang w:eastAsia="fr-FR" w:bidi="ar-SA"/>
        </w:rPr>
        <w:t>de la section</w:t>
      </w:r>
      <w:r w:rsidR="003161FD">
        <w:rPr>
          <w:rFonts w:ascii="Calibri" w:hAnsi="Calibri"/>
          <w:b/>
          <w:sz w:val="20"/>
          <w:lang w:eastAsia="fr-FR" w:bidi="ar-SA"/>
        </w:rPr>
        <w:t xml:space="preserve"> « </w:t>
      </w:r>
      <w:proofErr w:type="spellStart"/>
      <w:r w:rsidR="003161FD">
        <w:rPr>
          <w:rFonts w:ascii="Calibri" w:hAnsi="Calibri"/>
          <w:i/>
          <w:sz w:val="20"/>
          <w:lang w:eastAsia="fr-FR" w:bidi="ar-SA"/>
        </w:rPr>
        <w:t>C</w:t>
      </w:r>
      <w:r w:rsidR="003161FD" w:rsidRPr="00F674C7">
        <w:rPr>
          <w:rFonts w:ascii="Calibri" w:hAnsi="Calibri"/>
          <w:i/>
          <w:sz w:val="20"/>
          <w:lang w:eastAsia="fr-FR" w:bidi="ar-SA"/>
        </w:rPr>
        <w:t>oded</w:t>
      </w:r>
      <w:proofErr w:type="spellEnd"/>
      <w:r w:rsidR="003161FD">
        <w:rPr>
          <w:rFonts w:ascii="Calibri" w:hAnsi="Calibri"/>
          <w:i/>
          <w:sz w:val="20"/>
          <w:lang w:eastAsia="fr-FR" w:bidi="ar-SA"/>
        </w:rPr>
        <w:t xml:space="preserve"> </w:t>
      </w:r>
      <w:r w:rsidR="003161FD" w:rsidRPr="00F674C7">
        <w:rPr>
          <w:rFonts w:ascii="Calibri" w:hAnsi="Calibri"/>
          <w:i/>
          <w:sz w:val="20"/>
          <w:lang w:eastAsia="fr-FR" w:bidi="ar-SA"/>
        </w:rPr>
        <w:t>Physical</w:t>
      </w:r>
      <w:r w:rsidR="003161FD">
        <w:rPr>
          <w:rFonts w:ascii="Calibri" w:hAnsi="Calibri"/>
          <w:i/>
          <w:sz w:val="20"/>
          <w:lang w:eastAsia="fr-FR" w:bidi="ar-SA"/>
        </w:rPr>
        <w:t xml:space="preserve"> </w:t>
      </w:r>
      <w:r w:rsidR="003161FD" w:rsidRPr="00F674C7">
        <w:rPr>
          <w:rFonts w:ascii="Calibri" w:hAnsi="Calibri"/>
          <w:i/>
          <w:sz w:val="20"/>
          <w:lang w:eastAsia="fr-FR" w:bidi="ar-SA"/>
        </w:rPr>
        <w:t>Exam</w:t>
      </w:r>
      <w:r w:rsidR="003161FD">
        <w:rPr>
          <w:rFonts w:ascii="Calibri" w:hAnsi="Calibri"/>
          <w:i/>
          <w:sz w:val="20"/>
          <w:lang w:eastAsia="fr-FR" w:bidi="ar-SA"/>
        </w:rPr>
        <w:t> »</w:t>
      </w:r>
      <w:r w:rsidRPr="00595374">
        <w:rPr>
          <w:rFonts w:ascii="Calibri" w:hAnsi="Calibri"/>
          <w:sz w:val="20"/>
          <w:lang w:eastAsia="fr-FR" w:bidi="ar-SA"/>
        </w:rPr>
        <w:t>.</w:t>
      </w:r>
    </w:p>
    <w:p w14:paraId="5E5D22AF" w14:textId="77777777" w:rsidR="00CF5CAC" w:rsidRPr="00595374" w:rsidRDefault="00CF5CAC" w:rsidP="00CF5CAC">
      <w:pPr>
        <w:pStyle w:val="Paragraphedeliste"/>
        <w:rPr>
          <w:rFonts w:ascii="Calibri" w:hAnsi="Calibri"/>
          <w:sz w:val="20"/>
          <w:lang w:eastAsia="fr-FR" w:bidi="ar-SA"/>
        </w:rPr>
      </w:pPr>
    </w:p>
    <w:p w14:paraId="36088278" w14:textId="77777777" w:rsidR="00CF5CAC" w:rsidRPr="00595374" w:rsidRDefault="00CF5CAC" w:rsidP="00642216">
      <w:pPr>
        <w:pStyle w:val="Paragraphedeliste"/>
        <w:numPr>
          <w:ilvl w:val="0"/>
          <w:numId w:val="13"/>
        </w:num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lang w:eastAsia="fr-FR" w:bidi="ar-SA"/>
        </w:rPr>
        <w:t xml:space="preserve">Le fichier </w:t>
      </w:r>
      <w:proofErr w:type="spellStart"/>
      <w:r w:rsidRPr="00595374">
        <w:rPr>
          <w:rFonts w:ascii="Calibri" w:hAnsi="Calibri"/>
          <w:i/>
          <w:sz w:val="20"/>
          <w:lang w:eastAsia="fr-FR" w:bidi="ar-SA"/>
        </w:rPr>
        <w:t>E_concernEntry_int.sch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 est le </w:t>
      </w:r>
      <w:proofErr w:type="spellStart"/>
      <w:r w:rsidRPr="00595374">
        <w:rPr>
          <w:rFonts w:ascii="Calibri" w:hAnsi="Calibri"/>
          <w:sz w:val="20"/>
          <w:lang w:eastAsia="fr-FR" w:bidi="ar-SA"/>
        </w:rPr>
        <w:t>schématron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 qui vérifie </w:t>
      </w:r>
      <w:r w:rsidR="003161FD">
        <w:rPr>
          <w:rFonts w:ascii="Calibri" w:hAnsi="Calibri"/>
          <w:sz w:val="20"/>
          <w:lang w:eastAsia="fr-FR" w:bidi="ar-SA"/>
        </w:rPr>
        <w:t xml:space="preserve">la </w:t>
      </w:r>
      <w:r w:rsidR="003161FD" w:rsidRPr="003161FD">
        <w:rPr>
          <w:rFonts w:ascii="Calibri" w:hAnsi="Calibri"/>
          <w:b/>
          <w:sz w:val="20"/>
          <w:lang w:eastAsia="fr-FR" w:bidi="ar-SA"/>
        </w:rPr>
        <w:t>conformité aux</w:t>
      </w:r>
      <w:r w:rsidR="003161FD">
        <w:rPr>
          <w:rFonts w:ascii="Calibri" w:hAnsi="Calibri"/>
          <w:sz w:val="20"/>
          <w:lang w:eastAsia="fr-FR" w:bidi="ar-SA"/>
        </w:rPr>
        <w:t xml:space="preserve"> </w:t>
      </w:r>
      <w:r w:rsidR="003161FD" w:rsidRPr="00F674C7">
        <w:rPr>
          <w:rFonts w:ascii="Calibri" w:hAnsi="Calibri"/>
          <w:b/>
          <w:sz w:val="20"/>
          <w:lang w:eastAsia="fr-FR" w:bidi="ar-SA"/>
        </w:rPr>
        <w:t xml:space="preserve">spécifications IHE </w:t>
      </w:r>
      <w:r w:rsidRPr="003161FD">
        <w:rPr>
          <w:rFonts w:ascii="Calibri" w:hAnsi="Calibri"/>
          <w:b/>
          <w:sz w:val="20"/>
          <w:lang w:eastAsia="fr-FR" w:bidi="ar-SA"/>
        </w:rPr>
        <w:t>de l’entrée</w:t>
      </w:r>
      <w:r w:rsidRPr="00595374">
        <w:rPr>
          <w:rFonts w:ascii="Calibri" w:hAnsi="Calibri"/>
          <w:sz w:val="20"/>
          <w:lang w:eastAsia="fr-FR" w:bidi="ar-SA"/>
        </w:rPr>
        <w:t xml:space="preserve"> </w:t>
      </w:r>
      <w:r w:rsidR="003161FD">
        <w:rPr>
          <w:rFonts w:ascii="Calibri" w:hAnsi="Calibri"/>
          <w:sz w:val="20"/>
          <w:lang w:eastAsia="fr-FR" w:bidi="ar-SA"/>
        </w:rPr>
        <w:t>« </w:t>
      </w:r>
      <w:proofErr w:type="spellStart"/>
      <w:r w:rsidR="003161FD">
        <w:rPr>
          <w:rFonts w:ascii="Calibri" w:hAnsi="Calibri"/>
          <w:sz w:val="20"/>
          <w:lang w:eastAsia="fr-FR" w:bidi="ar-SA"/>
        </w:rPr>
        <w:t>C</w:t>
      </w:r>
      <w:r w:rsidRPr="00595374">
        <w:rPr>
          <w:rFonts w:ascii="Calibri" w:hAnsi="Calibri"/>
          <w:sz w:val="20"/>
          <w:lang w:eastAsia="fr-FR" w:bidi="ar-SA"/>
        </w:rPr>
        <w:t>oncern</w:t>
      </w:r>
      <w:proofErr w:type="spellEnd"/>
      <w:r w:rsidR="003161FD">
        <w:rPr>
          <w:rFonts w:ascii="Calibri" w:hAnsi="Calibri"/>
          <w:sz w:val="20"/>
          <w:lang w:eastAsia="fr-FR" w:bidi="ar-SA"/>
        </w:rPr>
        <w:t xml:space="preserve"> </w:t>
      </w:r>
      <w:r w:rsidRPr="00595374">
        <w:rPr>
          <w:rFonts w:ascii="Calibri" w:hAnsi="Calibri"/>
          <w:sz w:val="20"/>
          <w:lang w:eastAsia="fr-FR" w:bidi="ar-SA"/>
        </w:rPr>
        <w:t>Entry</w:t>
      </w:r>
      <w:r w:rsidR="003161FD">
        <w:rPr>
          <w:rFonts w:ascii="Calibri" w:hAnsi="Calibri"/>
          <w:sz w:val="20"/>
          <w:lang w:eastAsia="fr-FR" w:bidi="ar-SA"/>
        </w:rPr>
        <w:t> »</w:t>
      </w:r>
      <w:r w:rsidRPr="00595374">
        <w:rPr>
          <w:rFonts w:ascii="Calibri" w:hAnsi="Calibri"/>
          <w:sz w:val="20"/>
          <w:lang w:eastAsia="fr-FR" w:bidi="ar-SA"/>
        </w:rPr>
        <w:t>.</w:t>
      </w:r>
    </w:p>
    <w:p w14:paraId="7F8208D6" w14:textId="77777777" w:rsidR="003161FD" w:rsidRPr="00595374" w:rsidRDefault="003161FD" w:rsidP="003161FD">
      <w:pPr>
        <w:pStyle w:val="Paragraphedeliste"/>
        <w:rPr>
          <w:rFonts w:ascii="Calibri" w:hAnsi="Calibri"/>
          <w:sz w:val="20"/>
          <w:lang w:eastAsia="fr-FR" w:bidi="ar-SA"/>
        </w:rPr>
      </w:pPr>
    </w:p>
    <w:p w14:paraId="3A99F261" w14:textId="77777777" w:rsidR="003161FD" w:rsidRPr="00595374" w:rsidRDefault="003161FD" w:rsidP="003161FD">
      <w:pPr>
        <w:pStyle w:val="Paragraphedeliste"/>
        <w:numPr>
          <w:ilvl w:val="0"/>
          <w:numId w:val="13"/>
        </w:num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lang w:eastAsia="fr-FR" w:bidi="ar-SA"/>
        </w:rPr>
        <w:t xml:space="preserve">Le fichier </w:t>
      </w:r>
      <w:proofErr w:type="spellStart"/>
      <w:r w:rsidRPr="00595374">
        <w:rPr>
          <w:rFonts w:ascii="Calibri" w:hAnsi="Calibri"/>
          <w:i/>
          <w:sz w:val="20"/>
          <w:lang w:eastAsia="fr-FR" w:bidi="ar-SA"/>
        </w:rPr>
        <w:t>E_concernEntry_fr.sch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 est le </w:t>
      </w:r>
      <w:proofErr w:type="spellStart"/>
      <w:r w:rsidRPr="00595374">
        <w:rPr>
          <w:rFonts w:ascii="Calibri" w:hAnsi="Calibri"/>
          <w:sz w:val="20"/>
          <w:lang w:eastAsia="fr-FR" w:bidi="ar-SA"/>
        </w:rPr>
        <w:t>schématron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 qui vérifie </w:t>
      </w:r>
      <w:r>
        <w:rPr>
          <w:rFonts w:ascii="Calibri" w:hAnsi="Calibri"/>
          <w:sz w:val="20"/>
          <w:lang w:eastAsia="fr-FR" w:bidi="ar-SA"/>
        </w:rPr>
        <w:t xml:space="preserve">la </w:t>
      </w:r>
      <w:r w:rsidRPr="003161FD">
        <w:rPr>
          <w:rFonts w:ascii="Calibri" w:hAnsi="Calibri"/>
          <w:b/>
          <w:sz w:val="20"/>
          <w:lang w:eastAsia="fr-FR" w:bidi="ar-SA"/>
        </w:rPr>
        <w:t>conformité aux</w:t>
      </w:r>
      <w:r>
        <w:rPr>
          <w:rFonts w:ascii="Calibri" w:hAnsi="Calibri"/>
          <w:sz w:val="20"/>
          <w:lang w:eastAsia="fr-FR" w:bidi="ar-SA"/>
        </w:rPr>
        <w:t xml:space="preserve"> </w:t>
      </w:r>
      <w:r w:rsidRPr="00F674C7">
        <w:rPr>
          <w:rFonts w:ascii="Calibri" w:hAnsi="Calibri"/>
          <w:b/>
          <w:sz w:val="20"/>
          <w:lang w:eastAsia="fr-FR" w:bidi="ar-SA"/>
        </w:rPr>
        <w:t xml:space="preserve">spécifications </w:t>
      </w:r>
      <w:r>
        <w:rPr>
          <w:rFonts w:ascii="Calibri" w:hAnsi="Calibri"/>
          <w:b/>
          <w:sz w:val="20"/>
          <w:lang w:eastAsia="fr-FR" w:bidi="ar-SA"/>
        </w:rPr>
        <w:t>françaises</w:t>
      </w:r>
      <w:r w:rsidRPr="00F674C7">
        <w:rPr>
          <w:rFonts w:ascii="Calibri" w:hAnsi="Calibri"/>
          <w:b/>
          <w:sz w:val="20"/>
          <w:lang w:eastAsia="fr-FR" w:bidi="ar-SA"/>
        </w:rPr>
        <w:t xml:space="preserve"> </w:t>
      </w:r>
      <w:r w:rsidRPr="003161FD">
        <w:rPr>
          <w:rFonts w:ascii="Calibri" w:hAnsi="Calibri"/>
          <w:b/>
          <w:sz w:val="20"/>
          <w:lang w:eastAsia="fr-FR" w:bidi="ar-SA"/>
        </w:rPr>
        <w:t>de l’entrée</w:t>
      </w:r>
      <w:r w:rsidRPr="00595374">
        <w:rPr>
          <w:rFonts w:ascii="Calibri" w:hAnsi="Calibri"/>
          <w:sz w:val="20"/>
          <w:lang w:eastAsia="fr-FR" w:bidi="ar-SA"/>
        </w:rPr>
        <w:t xml:space="preserve"> </w:t>
      </w:r>
      <w:r>
        <w:rPr>
          <w:rFonts w:ascii="Calibri" w:hAnsi="Calibri"/>
          <w:sz w:val="20"/>
          <w:lang w:eastAsia="fr-FR" w:bidi="ar-SA"/>
        </w:rPr>
        <w:t>« </w:t>
      </w:r>
      <w:proofErr w:type="spellStart"/>
      <w:r>
        <w:rPr>
          <w:rFonts w:ascii="Calibri" w:hAnsi="Calibri"/>
          <w:sz w:val="20"/>
          <w:lang w:eastAsia="fr-FR" w:bidi="ar-SA"/>
        </w:rPr>
        <w:t>C</w:t>
      </w:r>
      <w:r w:rsidRPr="00595374">
        <w:rPr>
          <w:rFonts w:ascii="Calibri" w:hAnsi="Calibri"/>
          <w:sz w:val="20"/>
          <w:lang w:eastAsia="fr-FR" w:bidi="ar-SA"/>
        </w:rPr>
        <w:t>oncern</w:t>
      </w:r>
      <w:proofErr w:type="spellEnd"/>
      <w:r>
        <w:rPr>
          <w:rFonts w:ascii="Calibri" w:hAnsi="Calibri"/>
          <w:sz w:val="20"/>
          <w:lang w:eastAsia="fr-FR" w:bidi="ar-SA"/>
        </w:rPr>
        <w:t xml:space="preserve"> </w:t>
      </w:r>
      <w:r w:rsidRPr="00595374">
        <w:rPr>
          <w:rFonts w:ascii="Calibri" w:hAnsi="Calibri"/>
          <w:sz w:val="20"/>
          <w:lang w:eastAsia="fr-FR" w:bidi="ar-SA"/>
        </w:rPr>
        <w:t>Entry</w:t>
      </w:r>
      <w:r>
        <w:rPr>
          <w:rFonts w:ascii="Calibri" w:hAnsi="Calibri"/>
          <w:sz w:val="20"/>
          <w:lang w:eastAsia="fr-FR" w:bidi="ar-SA"/>
        </w:rPr>
        <w:t> »</w:t>
      </w:r>
      <w:r w:rsidRPr="00595374">
        <w:rPr>
          <w:rFonts w:ascii="Calibri" w:hAnsi="Calibri"/>
          <w:sz w:val="20"/>
          <w:lang w:eastAsia="fr-FR" w:bidi="ar-SA"/>
        </w:rPr>
        <w:t>.</w:t>
      </w:r>
    </w:p>
    <w:p w14:paraId="3EF437CC" w14:textId="77777777" w:rsidR="003161FD" w:rsidRPr="00595374" w:rsidRDefault="003161FD" w:rsidP="003161FD">
      <w:pPr>
        <w:pStyle w:val="Paragraphedeliste"/>
        <w:rPr>
          <w:rFonts w:ascii="Calibri" w:hAnsi="Calibri"/>
          <w:sz w:val="20"/>
          <w:lang w:eastAsia="fr-FR" w:bidi="ar-SA"/>
        </w:rPr>
      </w:pPr>
    </w:p>
    <w:p w14:paraId="3A0D6EAB" w14:textId="77777777" w:rsidR="00274FD0" w:rsidRPr="00595374" w:rsidRDefault="00274FD0" w:rsidP="00274FD0">
      <w:pPr>
        <w:pStyle w:val="Paragraphedeliste"/>
        <w:rPr>
          <w:rFonts w:ascii="Calibri" w:hAnsi="Calibri"/>
          <w:sz w:val="20"/>
          <w:lang w:eastAsia="fr-FR" w:bidi="ar-SA"/>
        </w:rPr>
      </w:pPr>
    </w:p>
    <w:p w14:paraId="305B5CA1" w14:textId="77777777" w:rsidR="00F55EDB" w:rsidRDefault="00F55EDB">
      <w:pPr>
        <w:spacing w:after="0"/>
        <w:jc w:val="left"/>
        <w:rPr>
          <w:b/>
          <w:bCs/>
          <w:sz w:val="42"/>
          <w:szCs w:val="28"/>
        </w:rPr>
      </w:pPr>
      <w:r>
        <w:br w:type="page"/>
      </w:r>
    </w:p>
    <w:p w14:paraId="3BFD6368" w14:textId="77777777" w:rsidR="00A01AF7" w:rsidRPr="00775F48" w:rsidRDefault="00A01AF7" w:rsidP="00AD0D9C">
      <w:pPr>
        <w:pStyle w:val="Titre1"/>
      </w:pPr>
      <w:bookmarkStart w:id="23" w:name="_Toc108086914"/>
      <w:r w:rsidRPr="00775F48">
        <w:lastRenderedPageBreak/>
        <w:t xml:space="preserve">Historique </w:t>
      </w:r>
      <w:r w:rsidR="0020298C">
        <w:t>des évolutions</w:t>
      </w:r>
      <w:bookmarkEnd w:id="23"/>
    </w:p>
    <w:p w14:paraId="02DB5B3C" w14:textId="77777777" w:rsidR="00161D90" w:rsidRPr="00856079" w:rsidRDefault="00161D90" w:rsidP="004835CE">
      <w:pPr>
        <w:rPr>
          <w:rFonts w:asciiTheme="minorHAnsi" w:hAnsiTheme="minorHAnsi"/>
          <w:sz w:val="20"/>
          <w:szCs w:val="20"/>
        </w:rPr>
      </w:pPr>
    </w:p>
    <w:tbl>
      <w:tblPr>
        <w:tblW w:w="98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82"/>
        <w:gridCol w:w="935"/>
        <w:gridCol w:w="7689"/>
      </w:tblGrid>
      <w:tr w:rsidR="00593DFB" w:rsidRPr="00856079" w14:paraId="5B0FA7B7" w14:textId="77777777" w:rsidTr="0052735B">
        <w:tc>
          <w:tcPr>
            <w:tcW w:w="1182" w:type="dxa"/>
            <w:shd w:val="clear" w:color="auto" w:fill="D9D9D9"/>
          </w:tcPr>
          <w:p w14:paraId="3447C718" w14:textId="77777777" w:rsidR="00593DFB" w:rsidRPr="00573C49" w:rsidRDefault="00593DFB" w:rsidP="00365E67">
            <w:pPr>
              <w:pStyle w:val="Tableau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Date de publication</w:t>
            </w:r>
          </w:p>
        </w:tc>
        <w:tc>
          <w:tcPr>
            <w:tcW w:w="935" w:type="dxa"/>
            <w:shd w:val="clear" w:color="auto" w:fill="D9D9D9"/>
          </w:tcPr>
          <w:p w14:paraId="40ADA356" w14:textId="77777777" w:rsidR="00593DFB" w:rsidRPr="00573C49" w:rsidRDefault="00593DFB" w:rsidP="00365E67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Version</w:t>
            </w:r>
          </w:p>
        </w:tc>
        <w:tc>
          <w:tcPr>
            <w:tcW w:w="7689" w:type="dxa"/>
            <w:shd w:val="clear" w:color="auto" w:fill="D9D9D9"/>
          </w:tcPr>
          <w:p w14:paraId="605FECE3" w14:textId="77777777" w:rsidR="00593DFB" w:rsidRPr="00573C49" w:rsidRDefault="00593DFB" w:rsidP="00365E67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Modifications apportées</w:t>
            </w:r>
          </w:p>
        </w:tc>
      </w:tr>
      <w:tr w:rsidR="00593DFB" w:rsidRPr="00856079" w14:paraId="734DE3C6" w14:textId="77777777" w:rsidTr="0052735B">
        <w:tc>
          <w:tcPr>
            <w:tcW w:w="1182" w:type="dxa"/>
            <w:vAlign w:val="center"/>
          </w:tcPr>
          <w:p w14:paraId="02A1FCDD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28/06/11</w:t>
            </w:r>
          </w:p>
        </w:tc>
        <w:tc>
          <w:tcPr>
            <w:tcW w:w="935" w:type="dxa"/>
            <w:vAlign w:val="center"/>
          </w:tcPr>
          <w:p w14:paraId="1B6E548C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72AE436B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Fourniture de la boite à outils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 vérification de conformité</w:t>
            </w:r>
          </w:p>
          <w:p w14:paraId="225D586F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Fourniture des premiers jeux de valeurs au format SVS</w:t>
            </w:r>
          </w:p>
          <w:p w14:paraId="721657D6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Fourniture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du volet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S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tructuration minimale des documents médicaux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</w:p>
          <w:p w14:paraId="5E34B1D0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Fourniture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des modèles CS24 et CS9 du volet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C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ertificats de santé de l’enfant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</w:p>
          <w:p w14:paraId="2696692E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 tous les exemples de documents CDA pour mise en conformité</w:t>
            </w:r>
          </w:p>
        </w:tc>
      </w:tr>
      <w:tr w:rsidR="00593DFB" w:rsidRPr="00856079" w14:paraId="46B43ADF" w14:textId="77777777" w:rsidTr="0052735B">
        <w:tc>
          <w:tcPr>
            <w:tcW w:w="1182" w:type="dxa"/>
            <w:vAlign w:val="center"/>
          </w:tcPr>
          <w:p w14:paraId="0E280983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03/08/11</w:t>
            </w:r>
          </w:p>
        </w:tc>
        <w:tc>
          <w:tcPr>
            <w:tcW w:w="935" w:type="dxa"/>
            <w:vAlign w:val="center"/>
          </w:tcPr>
          <w:p w14:paraId="31018D54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2397A5D6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des modèles de documents CS8, CS9, CS24, CR-biologie</w:t>
            </w:r>
          </w:p>
          <w:p w14:paraId="0BC1BFD0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Patterns d’entrées et de sections</w:t>
            </w:r>
          </w:p>
          <w:p w14:paraId="22E84377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script verif.bat de vérification de conformité des documents, pour ajouter la validation par rapport au schéma CDA.xsd</w:t>
            </w:r>
          </w:p>
          <w:p w14:paraId="4370E8D9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du moteur de validation / CDA.xsd</w:t>
            </w:r>
          </w:p>
          <w:p w14:paraId="5DA1A4A6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des exemples de documents CDA r2 conformes au CI-SIS</w:t>
            </w:r>
          </w:p>
          <w:p w14:paraId="1D3649A7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Complétude des contrôles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CI-SIS_StructurationCommuneCDAr2 et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dérivés</w:t>
            </w:r>
          </w:p>
        </w:tc>
      </w:tr>
      <w:tr w:rsidR="00593DFB" w:rsidRPr="00856079" w14:paraId="61FAB097" w14:textId="77777777" w:rsidTr="0052735B">
        <w:tc>
          <w:tcPr>
            <w:tcW w:w="1182" w:type="dxa"/>
            <w:vAlign w:val="center"/>
          </w:tcPr>
          <w:p w14:paraId="0B43677D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08/09/11</w:t>
            </w:r>
          </w:p>
        </w:tc>
        <w:tc>
          <w:tcPr>
            <w:tcW w:w="935" w:type="dxa"/>
            <w:vAlign w:val="center"/>
          </w:tcPr>
          <w:p w14:paraId="33E5DE28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148883C5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des documents CS8, CS9, CS24, PPV, DCI, AVK, PSC, TAP</w:t>
            </w:r>
          </w:p>
          <w:p w14:paraId="5433CADF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Patterns d’entrées et de sections correspondants</w:t>
            </w:r>
          </w:p>
        </w:tc>
      </w:tr>
      <w:tr w:rsidR="00593DFB" w:rsidRPr="00856079" w14:paraId="4CACE77C" w14:textId="77777777" w:rsidTr="0052735B">
        <w:tc>
          <w:tcPr>
            <w:tcW w:w="1182" w:type="dxa"/>
            <w:vAlign w:val="center"/>
          </w:tcPr>
          <w:p w14:paraId="69557A0D" w14:textId="77777777" w:rsidR="00593DFB" w:rsidRPr="00573C49" w:rsidRDefault="00593DFB" w:rsidP="00365E67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19/12/11</w:t>
            </w:r>
          </w:p>
        </w:tc>
        <w:tc>
          <w:tcPr>
            <w:tcW w:w="935" w:type="dxa"/>
            <w:vAlign w:val="center"/>
          </w:tcPr>
          <w:p w14:paraId="0F3845D4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7CDB8837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Version définitive et approuvée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Certificats de Santé de l’Enfant et des exemples CS8, CS9, CS24</w:t>
            </w:r>
          </w:p>
          <w:p w14:paraId="0D059AA6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Ajout du contrôle de la valeur du code de confidentialité dans le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S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tructuration commune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. Ajout du jeu de valeurs correspondant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</w:p>
          <w:p w14:paraId="2B0A7EBD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du code profession G15_40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«Chirurgien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-dentiste» dans le jeu de valeurs CI-SIS_jdv_authorSpecialty.xml</w:t>
            </w:r>
          </w:p>
        </w:tc>
      </w:tr>
      <w:tr w:rsidR="00593DFB" w:rsidRPr="00856079" w14:paraId="10BC1DF5" w14:textId="77777777" w:rsidTr="0052735B">
        <w:tc>
          <w:tcPr>
            <w:tcW w:w="1182" w:type="dxa"/>
            <w:vAlign w:val="center"/>
          </w:tcPr>
          <w:p w14:paraId="20395D2F" w14:textId="77777777" w:rsidR="00593DFB" w:rsidRPr="00573C49" w:rsidRDefault="00593DFB" w:rsidP="00365E67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04/01/12</w:t>
            </w:r>
          </w:p>
        </w:tc>
        <w:tc>
          <w:tcPr>
            <w:tcW w:w="935" w:type="dxa"/>
            <w:vAlign w:val="center"/>
          </w:tcPr>
          <w:p w14:paraId="53B8A572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6DAFEA4A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du jeu de valeurs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authorSpecialty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Ajout d’une spécialité pour les chirurgiens-dentistes (SCD01)</w:t>
            </w:r>
          </w:p>
        </w:tc>
      </w:tr>
      <w:tr w:rsidR="00593DFB" w:rsidRPr="00856079" w14:paraId="68633E6A" w14:textId="77777777" w:rsidTr="0052735B">
        <w:tc>
          <w:tcPr>
            <w:tcW w:w="1182" w:type="dxa"/>
            <w:vAlign w:val="center"/>
          </w:tcPr>
          <w:p w14:paraId="1BD60A43" w14:textId="77777777" w:rsidR="00593DFB" w:rsidRPr="00573C49" w:rsidRDefault="00593DFB" w:rsidP="00365E67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29/03/12</w:t>
            </w:r>
          </w:p>
        </w:tc>
        <w:tc>
          <w:tcPr>
            <w:tcW w:w="935" w:type="dxa"/>
            <w:vAlign w:val="center"/>
          </w:tcPr>
          <w:p w14:paraId="7D546009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28F54636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du jeu de valeurs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authorSpecialty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Ajout d’une spécialité pour les chirurgiens-dentistes (PAC00)</w:t>
            </w:r>
          </w:p>
          <w:p w14:paraId="649352B7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Retrait provisoire des exemples RCP, CSE et fiches cardio en attendant la publication du CI-SIS 1.1 fin avril</w:t>
            </w:r>
          </w:p>
          <w:p w14:paraId="02D9332A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Exemple de CR-ACP amélioré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«</w:t>
            </w:r>
            <w:r w:rsidR="00CB7FB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CR-ACP_cancer_sein_DCC.xml</w:t>
            </w:r>
            <w:r w:rsidR="00CB7FB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»</w:t>
            </w:r>
          </w:p>
          <w:p w14:paraId="618C8F53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Exemple de CR de biologie amélioré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«</w:t>
            </w:r>
            <w:r w:rsidR="00CB7FB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Electrophoresis.xml</w:t>
            </w:r>
            <w:r w:rsidR="00CB7FB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»</w:t>
            </w:r>
          </w:p>
        </w:tc>
      </w:tr>
      <w:tr w:rsidR="00593DFB" w:rsidRPr="00856079" w14:paraId="0C34DC44" w14:textId="77777777" w:rsidTr="0052735B">
        <w:tc>
          <w:tcPr>
            <w:tcW w:w="1182" w:type="dxa"/>
            <w:vAlign w:val="center"/>
          </w:tcPr>
          <w:p w14:paraId="425E627E" w14:textId="77777777" w:rsidR="00593DFB" w:rsidRPr="00573C49" w:rsidRDefault="00593DFB" w:rsidP="00365E67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25/04/12</w:t>
            </w:r>
          </w:p>
        </w:tc>
        <w:tc>
          <w:tcPr>
            <w:tcW w:w="935" w:type="dxa"/>
            <w:vAlign w:val="center"/>
          </w:tcPr>
          <w:p w14:paraId="39F54A86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1238CCDA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Exemples CSE et fiches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cardios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mis à jour et inclus</w:t>
            </w:r>
          </w:p>
          <w:p w14:paraId="28177654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Nouveaux exemples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Directives anticipées, carnet de vaccination, CR de biologie auto-présentable</w:t>
            </w:r>
          </w:p>
          <w:p w14:paraId="272331A9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Mises à jour de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</w:p>
        </w:tc>
      </w:tr>
      <w:tr w:rsidR="00593DFB" w:rsidRPr="00856079" w14:paraId="0033B508" w14:textId="77777777" w:rsidTr="0052735B">
        <w:tc>
          <w:tcPr>
            <w:tcW w:w="1182" w:type="dxa"/>
            <w:vAlign w:val="center"/>
          </w:tcPr>
          <w:p w14:paraId="62F2D532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18/10/12</w:t>
            </w:r>
          </w:p>
        </w:tc>
        <w:tc>
          <w:tcPr>
            <w:tcW w:w="935" w:type="dxa"/>
            <w:vAlign w:val="center"/>
          </w:tcPr>
          <w:p w14:paraId="18E9DDB8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5EEBADAA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Tous les exemples mis à jour, en conformité avec le CI-SIS 1.3, notamment pour l’assouplissement des cardinalités des éléments &lt;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addr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&gt;, &lt;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telecom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&gt;, ainsi que pour la structuration de l’élément &lt;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addr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&gt;.</w:t>
            </w:r>
          </w:p>
          <w:p w14:paraId="12723A16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Tous les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mis à jour pour les mêmes raisons.</w:t>
            </w:r>
          </w:p>
          <w:p w14:paraId="432B23FA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xsdvalidator-1.2.jar et XSDValidator.java remplacent la version précédente de ce moteur de validation par rapport au schéma CDA.xsd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Correction de bug d’affichage de caractères accentués dans le rapport.</w:t>
            </w:r>
          </w:p>
          <w:p w14:paraId="690FFA52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Verif.bat et compilverif.bat mis à jour pour appeler la nouvelle version du moteur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xsdvalidator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pour valider aussi bien les documents auto-présentables ou avec signature englobante que les autres documents.</w:t>
            </w:r>
          </w:p>
          <w:p w14:paraId="25030717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des jeux de valeurs CI-SIS_jdv_authorSpecialty.xml 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et  CI-SIS_jdv_observationInterpretation.xml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</w:t>
            </w:r>
            <w:r w:rsidR="00CB7FB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CI-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SIS_jdv_healthcareFacilityTypeCode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</w:tc>
      </w:tr>
      <w:tr w:rsidR="00593DFB" w:rsidRPr="00856079" w14:paraId="0924636E" w14:textId="77777777" w:rsidTr="0052735B">
        <w:tc>
          <w:tcPr>
            <w:tcW w:w="1182" w:type="dxa"/>
            <w:vAlign w:val="center"/>
          </w:tcPr>
          <w:p w14:paraId="5AB4A5CF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22/10/12</w:t>
            </w:r>
          </w:p>
        </w:tc>
        <w:tc>
          <w:tcPr>
            <w:tcW w:w="935" w:type="dxa"/>
            <w:vAlign w:val="center"/>
          </w:tcPr>
          <w:p w14:paraId="5F49CEFD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2D96B181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des exemples de carnet de vaccins, CSE, fiches cardio pour corriger l’OID de SNOMED 3.5 [1.2.250.1.213.2.11 -&gt; 1.2.250.1.213.2.12]</w:t>
            </w:r>
          </w:p>
        </w:tc>
      </w:tr>
      <w:tr w:rsidR="00593DFB" w:rsidRPr="00856079" w14:paraId="45E5FCF5" w14:textId="77777777" w:rsidTr="0052735B">
        <w:tc>
          <w:tcPr>
            <w:tcW w:w="1182" w:type="dxa"/>
            <w:vAlign w:val="center"/>
          </w:tcPr>
          <w:p w14:paraId="540723F7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07/11/12</w:t>
            </w:r>
          </w:p>
        </w:tc>
        <w:tc>
          <w:tcPr>
            <w:tcW w:w="935" w:type="dxa"/>
            <w:vAlign w:val="center"/>
          </w:tcPr>
          <w:p w14:paraId="30FB8CA1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3D4EC46C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Amélioration des exemples de documents CDA auto-présentables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Déclaration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namespace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CDA, pour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rétro-compatibilité</w:t>
            </w:r>
            <w:proofErr w:type="spellEnd"/>
          </w:p>
          <w:p w14:paraId="11D22519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Une correction mineure de la feuille de style cda_asip.xsl</w:t>
            </w:r>
          </w:p>
        </w:tc>
      </w:tr>
      <w:tr w:rsidR="00593DFB" w:rsidRPr="00856079" w14:paraId="3FE93DD3" w14:textId="77777777" w:rsidTr="0052735B">
        <w:tc>
          <w:tcPr>
            <w:tcW w:w="1182" w:type="dxa"/>
            <w:vAlign w:val="center"/>
          </w:tcPr>
          <w:p w14:paraId="23262AC8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22/01/13</w:t>
            </w:r>
          </w:p>
        </w:tc>
        <w:tc>
          <w:tcPr>
            <w:tcW w:w="935" w:type="dxa"/>
            <w:vAlign w:val="center"/>
          </w:tcPr>
          <w:p w14:paraId="0A440417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6E5D9A21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Ajout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de l’exemple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Fiche 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RCP»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correspondant au nouveau volet «Fiche RCP».</w:t>
            </w:r>
          </w:p>
          <w:p w14:paraId="17EED189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Correction d’erreurs résiduelles dans tous les 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exemples  de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contenus</w:t>
            </w:r>
          </w:p>
        </w:tc>
      </w:tr>
      <w:tr w:rsidR="00593DFB" w:rsidRPr="00856079" w14:paraId="7CEB0A24" w14:textId="77777777" w:rsidTr="0052735B">
        <w:tc>
          <w:tcPr>
            <w:tcW w:w="1182" w:type="dxa"/>
            <w:vAlign w:val="center"/>
          </w:tcPr>
          <w:p w14:paraId="71F5A54F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15/03/13</w:t>
            </w:r>
          </w:p>
        </w:tc>
        <w:tc>
          <w:tcPr>
            <w:tcW w:w="935" w:type="dxa"/>
            <w:vAlign w:val="center"/>
          </w:tcPr>
          <w:p w14:paraId="77D3C9D9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12F3774E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Amélioration des exemples CR de biologie, fiche RCP, et VSM</w:t>
            </w:r>
          </w:p>
          <w:p w14:paraId="2134AD5A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 xml:space="preserve">Mise à jour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du VSM.</w:t>
            </w:r>
          </w:p>
        </w:tc>
      </w:tr>
      <w:tr w:rsidR="00593DFB" w:rsidRPr="00856079" w14:paraId="09B114C7" w14:textId="77777777" w:rsidTr="0052735B">
        <w:tc>
          <w:tcPr>
            <w:tcW w:w="1182" w:type="dxa"/>
            <w:vAlign w:val="center"/>
          </w:tcPr>
          <w:p w14:paraId="5FF10CF9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08/04/13</w:t>
            </w:r>
          </w:p>
        </w:tc>
        <w:tc>
          <w:tcPr>
            <w:tcW w:w="935" w:type="dxa"/>
            <w:vAlign w:val="center"/>
          </w:tcPr>
          <w:p w14:paraId="3D8B9D13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3015BBF8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schémas CDA_extended.xsd et POCD_MT000040_ext_ihelab.xsd dans le répertoire infrastructure/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cda</w:t>
            </w:r>
            <w:proofErr w:type="spellEnd"/>
          </w:p>
          <w:p w14:paraId="4CD8D94F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Ajout du schéma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processable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/extensions/ihelab.xsd</w:t>
            </w:r>
          </w:p>
          <w:p w14:paraId="361578BA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du script verif.bat pour valider les documents par rapport au schéma CDA_extended.xsd</w:t>
            </w:r>
          </w:p>
          <w:p w14:paraId="70C546EB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CI-SIS_StructurationCommuneCDAr2.sch pour contrôler que l’extension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serviceEvent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lab:statusCode</w:t>
            </w:r>
            <w:proofErr w:type="spellEnd"/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n’est utilisée que dans les CR de biologie ou d’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anatomo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-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cyto-pathologie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  <w:p w14:paraId="5B3E8CEC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du sous-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/serviceEventLabStatusCode20130408.sch à cet effet.</w:t>
            </w:r>
          </w:p>
        </w:tc>
      </w:tr>
      <w:tr w:rsidR="00593DFB" w:rsidRPr="00856079" w14:paraId="13566B3B" w14:textId="77777777" w:rsidTr="0052735B">
        <w:tc>
          <w:tcPr>
            <w:tcW w:w="1182" w:type="dxa"/>
            <w:vAlign w:val="center"/>
          </w:tcPr>
          <w:p w14:paraId="6976BE01" w14:textId="77777777" w:rsidR="00593DFB" w:rsidRPr="00573C49" w:rsidRDefault="00593DFB" w:rsidP="0052650E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08/03/17</w:t>
            </w:r>
          </w:p>
        </w:tc>
        <w:tc>
          <w:tcPr>
            <w:tcW w:w="935" w:type="dxa"/>
            <w:vAlign w:val="center"/>
          </w:tcPr>
          <w:p w14:paraId="0B64108C" w14:textId="77777777" w:rsidR="00593DFB" w:rsidRPr="00573C49" w:rsidRDefault="00593DFB" w:rsidP="00593DFB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V1.3.3</w:t>
            </w:r>
          </w:p>
        </w:tc>
        <w:tc>
          <w:tcPr>
            <w:tcW w:w="7689" w:type="dxa"/>
            <w:vAlign w:val="center"/>
          </w:tcPr>
          <w:p w14:paraId="18DB78B8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 fichiers exemples</w:t>
            </w:r>
          </w:p>
          <w:p w14:paraId="36B2E49D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fichiers exemples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07F9369A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FRCP</w:t>
            </w:r>
          </w:p>
          <w:p w14:paraId="7EB06412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PPS</w:t>
            </w:r>
          </w:p>
          <w:p w14:paraId="4FFBF43C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présent document</w:t>
            </w:r>
          </w:p>
          <w:p w14:paraId="0FD578A4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Suppression du répertoire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Documents Annexes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</w:p>
          <w:p w14:paraId="0B81F310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Ajout de la procédure d’utilisation du script </w:t>
            </w:r>
            <w:r w:rsidRPr="00573C49">
              <w:rPr>
                <w:rFonts w:asciiTheme="minorHAnsi" w:hAnsiTheme="minorHAnsi" w:cstheme="minorHAnsi"/>
                <w:i/>
                <w:sz w:val="18"/>
                <w:szCs w:val="18"/>
              </w:rPr>
              <w:t>compilverif.bat</w:t>
            </w:r>
          </w:p>
        </w:tc>
      </w:tr>
      <w:tr w:rsidR="00593DFB" w:rsidRPr="00856079" w14:paraId="109464EF" w14:textId="77777777" w:rsidTr="0052735B">
        <w:tc>
          <w:tcPr>
            <w:tcW w:w="1182" w:type="dxa"/>
            <w:vAlign w:val="center"/>
          </w:tcPr>
          <w:p w14:paraId="755C75AC" w14:textId="77777777" w:rsidR="00593DFB" w:rsidRPr="00573C49" w:rsidRDefault="00593DFB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</w:t>
            </w:r>
            <w:r w:rsidR="00351FC5" w:rsidRPr="00573C49">
              <w:rPr>
                <w:rFonts w:asciiTheme="minorHAnsi" w:hAnsiTheme="minorHAnsi" w:cstheme="minorHAnsi"/>
                <w:sz w:val="18"/>
                <w:szCs w:val="18"/>
              </w:rPr>
              <w:t>4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/04/17</w:t>
            </w:r>
          </w:p>
        </w:tc>
        <w:tc>
          <w:tcPr>
            <w:tcW w:w="935" w:type="dxa"/>
            <w:vAlign w:val="center"/>
          </w:tcPr>
          <w:p w14:paraId="771B2D02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V1.3.4</w:t>
            </w:r>
          </w:p>
        </w:tc>
        <w:tc>
          <w:tcPr>
            <w:tcW w:w="7689" w:type="dxa"/>
            <w:vAlign w:val="center"/>
          </w:tcPr>
          <w:p w14:paraId="689AAAB9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Intégration de la procédure de vérification des documents CDA dans le présent document</w:t>
            </w:r>
          </w:p>
        </w:tc>
      </w:tr>
      <w:tr w:rsidR="00FB05B3" w:rsidRPr="00856079" w14:paraId="1C57EBB9" w14:textId="77777777" w:rsidTr="0052735B">
        <w:tc>
          <w:tcPr>
            <w:tcW w:w="1182" w:type="dxa"/>
            <w:vAlign w:val="center"/>
          </w:tcPr>
          <w:p w14:paraId="27F0E39E" w14:textId="77777777" w:rsidR="00FB05B3" w:rsidRPr="00573C49" w:rsidRDefault="00FB05B3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19/04/17</w:t>
            </w:r>
          </w:p>
        </w:tc>
        <w:tc>
          <w:tcPr>
            <w:tcW w:w="935" w:type="dxa"/>
            <w:vAlign w:val="center"/>
          </w:tcPr>
          <w:p w14:paraId="5F58E01D" w14:textId="77777777" w:rsidR="00FB05B3" w:rsidRPr="00573C49" w:rsidRDefault="00FB05B3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V1.3.5</w:t>
            </w:r>
          </w:p>
        </w:tc>
        <w:tc>
          <w:tcPr>
            <w:tcW w:w="7689" w:type="dxa"/>
            <w:vAlign w:val="center"/>
          </w:tcPr>
          <w:p w14:paraId="6F9AAFD2" w14:textId="77777777" w:rsidR="00FB05B3" w:rsidRPr="00573C49" w:rsidRDefault="00FB05B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volets de la LDL et du DLU pour publication finale</w:t>
            </w:r>
          </w:p>
        </w:tc>
      </w:tr>
      <w:tr w:rsidR="00185402" w:rsidRPr="00856079" w14:paraId="3882BE21" w14:textId="77777777" w:rsidTr="0052735B">
        <w:tc>
          <w:tcPr>
            <w:tcW w:w="1182" w:type="dxa"/>
            <w:vAlign w:val="center"/>
          </w:tcPr>
          <w:p w14:paraId="73FAE95A" w14:textId="77777777" w:rsidR="00185402" w:rsidRPr="00573C49" w:rsidRDefault="00185402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07/06/17</w:t>
            </w:r>
          </w:p>
        </w:tc>
        <w:tc>
          <w:tcPr>
            <w:tcW w:w="935" w:type="dxa"/>
            <w:vAlign w:val="center"/>
          </w:tcPr>
          <w:p w14:paraId="7BD71708" w14:textId="77777777" w:rsidR="00185402" w:rsidRPr="00573C49" w:rsidRDefault="00185402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V1.3.6</w:t>
            </w:r>
          </w:p>
        </w:tc>
        <w:tc>
          <w:tcPr>
            <w:tcW w:w="7689" w:type="dxa"/>
            <w:vAlign w:val="center"/>
          </w:tcPr>
          <w:p w14:paraId="059B7922" w14:textId="77777777" w:rsidR="00185402" w:rsidRPr="00573C49" w:rsidRDefault="00185402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SDM_MR pour publication finale</w:t>
            </w:r>
          </w:p>
        </w:tc>
      </w:tr>
      <w:tr w:rsidR="00A9153B" w:rsidRPr="00856079" w14:paraId="548ABE7E" w14:textId="77777777" w:rsidTr="0052735B">
        <w:tc>
          <w:tcPr>
            <w:tcW w:w="1182" w:type="dxa"/>
            <w:vAlign w:val="center"/>
          </w:tcPr>
          <w:p w14:paraId="0AC4DB59" w14:textId="77777777" w:rsidR="00A9153B" w:rsidRPr="00573C49" w:rsidRDefault="00A9153B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27/09/17</w:t>
            </w:r>
          </w:p>
        </w:tc>
        <w:tc>
          <w:tcPr>
            <w:tcW w:w="935" w:type="dxa"/>
            <w:vAlign w:val="center"/>
          </w:tcPr>
          <w:p w14:paraId="3D1F9343" w14:textId="77777777" w:rsidR="00A9153B" w:rsidRPr="00573C49" w:rsidRDefault="00A9153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V1.3.7</w:t>
            </w:r>
          </w:p>
        </w:tc>
        <w:tc>
          <w:tcPr>
            <w:tcW w:w="7689" w:type="dxa"/>
            <w:vAlign w:val="center"/>
          </w:tcPr>
          <w:p w14:paraId="7F615870" w14:textId="77777777" w:rsidR="00A9153B" w:rsidRPr="00573C49" w:rsidRDefault="00A9153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du volet D2LM</w:t>
            </w:r>
            <w:r w:rsidR="002213C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publication finale</w:t>
            </w:r>
          </w:p>
        </w:tc>
      </w:tr>
      <w:tr w:rsidR="00470C6B" w:rsidRPr="00470C6B" w14:paraId="29F77EBA" w14:textId="77777777" w:rsidTr="0052735B">
        <w:tc>
          <w:tcPr>
            <w:tcW w:w="1182" w:type="dxa"/>
            <w:vAlign w:val="center"/>
          </w:tcPr>
          <w:p w14:paraId="69BAC0B6" w14:textId="77777777" w:rsidR="00470C6B" w:rsidRPr="00573C49" w:rsidRDefault="00470C6B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03/10/17</w:t>
            </w:r>
          </w:p>
        </w:tc>
        <w:tc>
          <w:tcPr>
            <w:tcW w:w="935" w:type="dxa"/>
            <w:vAlign w:val="center"/>
          </w:tcPr>
          <w:p w14:paraId="3C7FF742" w14:textId="77777777" w:rsidR="00470C6B" w:rsidRPr="00573C49" w:rsidRDefault="00470C6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V1.3.8</w:t>
            </w:r>
          </w:p>
        </w:tc>
        <w:tc>
          <w:tcPr>
            <w:tcW w:w="7689" w:type="dxa"/>
            <w:vAlign w:val="center"/>
          </w:tcPr>
          <w:p w14:paraId="143D8375" w14:textId="77777777" w:rsidR="00470C6B" w:rsidRPr="00573C49" w:rsidRDefault="00470C6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exemples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16E8E93C" w14:textId="77777777" w:rsidR="00470C6B" w:rsidRPr="00573C49" w:rsidRDefault="00470C6B" w:rsidP="00642216">
            <w:pPr>
              <w:pStyle w:val="Tableau"/>
              <w:numPr>
                <w:ilvl w:val="0"/>
                <w:numId w:val="5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CR_BIO_PDF</w:t>
            </w:r>
          </w:p>
          <w:p w14:paraId="00487273" w14:textId="77777777" w:rsidR="00470C6B" w:rsidRPr="00573C49" w:rsidRDefault="00470C6B" w:rsidP="00642216">
            <w:pPr>
              <w:pStyle w:val="Tableau"/>
              <w:numPr>
                <w:ilvl w:val="0"/>
                <w:numId w:val="5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CR_BIO_Chikungunya_AUTO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-PRES</w:t>
            </w:r>
          </w:p>
          <w:p w14:paraId="765B5C79" w14:textId="77777777" w:rsidR="00624D26" w:rsidRPr="00573C49" w:rsidRDefault="00624D26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 section BIOsectionN1Struct et BIOsectionN1Code et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</w:t>
            </w:r>
            <w:r w:rsidR="00AD0D9C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entrée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BIOentry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ajout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templateId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du CR non structuré</w:t>
            </w:r>
          </w:p>
        </w:tc>
      </w:tr>
      <w:tr w:rsidR="00342D31" w:rsidRPr="00470C6B" w14:paraId="565D064A" w14:textId="77777777" w:rsidTr="0052735B">
        <w:tc>
          <w:tcPr>
            <w:tcW w:w="1182" w:type="dxa"/>
            <w:vAlign w:val="center"/>
          </w:tcPr>
          <w:p w14:paraId="16C575AC" w14:textId="77777777" w:rsidR="00342D31" w:rsidRPr="00573C49" w:rsidRDefault="00342D31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07/11/17</w:t>
            </w:r>
          </w:p>
        </w:tc>
        <w:tc>
          <w:tcPr>
            <w:tcW w:w="935" w:type="dxa"/>
            <w:vAlign w:val="center"/>
          </w:tcPr>
          <w:p w14:paraId="304001A1" w14:textId="77777777" w:rsidR="00342D31" w:rsidRPr="00573C49" w:rsidRDefault="00342D31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V1.3.9</w:t>
            </w:r>
          </w:p>
        </w:tc>
        <w:tc>
          <w:tcPr>
            <w:tcW w:w="7689" w:type="dxa"/>
            <w:vAlign w:val="center"/>
          </w:tcPr>
          <w:p w14:paraId="228B5588" w14:textId="77777777" w:rsidR="00342D31" w:rsidRPr="00573C49" w:rsidRDefault="00342D31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Carnet de vaccination</w:t>
            </w:r>
          </w:p>
        </w:tc>
      </w:tr>
      <w:tr w:rsidR="00D115F3" w:rsidRPr="00470C6B" w14:paraId="11FF3818" w14:textId="77777777" w:rsidTr="0052735B">
        <w:tc>
          <w:tcPr>
            <w:tcW w:w="1182" w:type="dxa"/>
            <w:vAlign w:val="center"/>
          </w:tcPr>
          <w:p w14:paraId="49C73473" w14:textId="77777777" w:rsidR="00D115F3" w:rsidRPr="00573C49" w:rsidRDefault="00D115F3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07/11/17</w:t>
            </w:r>
          </w:p>
        </w:tc>
        <w:tc>
          <w:tcPr>
            <w:tcW w:w="935" w:type="dxa"/>
            <w:vAlign w:val="center"/>
          </w:tcPr>
          <w:p w14:paraId="7A340B5F" w14:textId="77777777" w:rsidR="00D115F3" w:rsidRPr="00573C49" w:rsidRDefault="00D115F3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V1.3.10</w:t>
            </w:r>
          </w:p>
        </w:tc>
        <w:tc>
          <w:tcPr>
            <w:tcW w:w="7689" w:type="dxa"/>
            <w:vAlign w:val="center"/>
          </w:tcPr>
          <w:p w14:paraId="39A5356C" w14:textId="77777777" w:rsidR="00D115F3" w:rsidRPr="00573C49" w:rsidRDefault="00D115F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du testContenuCDA en mettant à jour certains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shématrons</w:t>
            </w:r>
            <w:proofErr w:type="spellEnd"/>
          </w:p>
        </w:tc>
      </w:tr>
      <w:tr w:rsidR="002C75E9" w:rsidRPr="00470C6B" w14:paraId="3FD16A50" w14:textId="77777777" w:rsidTr="0052735B">
        <w:tc>
          <w:tcPr>
            <w:tcW w:w="1182" w:type="dxa"/>
            <w:vAlign w:val="center"/>
          </w:tcPr>
          <w:p w14:paraId="0717AB9E" w14:textId="77777777" w:rsidR="002C75E9" w:rsidRPr="00573C49" w:rsidRDefault="002C75E9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24/11/17</w:t>
            </w:r>
          </w:p>
        </w:tc>
        <w:tc>
          <w:tcPr>
            <w:tcW w:w="935" w:type="dxa"/>
            <w:vAlign w:val="center"/>
          </w:tcPr>
          <w:p w14:paraId="321F7709" w14:textId="77777777" w:rsidR="002C75E9" w:rsidRPr="00573C49" w:rsidRDefault="002C75E9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V1.3.11</w:t>
            </w:r>
          </w:p>
        </w:tc>
        <w:tc>
          <w:tcPr>
            <w:tcW w:w="7689" w:type="dxa"/>
            <w:vAlign w:val="center"/>
          </w:tcPr>
          <w:p w14:paraId="7C26554E" w14:textId="77777777" w:rsidR="002C75E9" w:rsidRPr="00573C49" w:rsidRDefault="002C75E9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testContenuCDA en mettant à jour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65A384A6" w14:textId="77777777" w:rsidR="002C75E9" w:rsidRPr="00573C49" w:rsidRDefault="002C75E9" w:rsidP="00642216">
            <w:pPr>
              <w:pStyle w:val="Tableau"/>
              <w:numPr>
                <w:ilvl w:val="0"/>
                <w:numId w:val="1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Le volet LDL (exemples)</w:t>
            </w:r>
          </w:p>
          <w:p w14:paraId="4D24C320" w14:textId="77777777" w:rsidR="002C75E9" w:rsidRPr="00573C49" w:rsidRDefault="002C75E9" w:rsidP="00642216">
            <w:pPr>
              <w:pStyle w:val="Tableau"/>
              <w:numPr>
                <w:ilvl w:val="0"/>
                <w:numId w:val="1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Le volet CSE (exemples,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jeux de valeurs)</w:t>
            </w:r>
          </w:p>
          <w:p w14:paraId="165E6EE8" w14:textId="77777777" w:rsidR="002C75E9" w:rsidRPr="00573C49" w:rsidRDefault="002C75E9" w:rsidP="00642216">
            <w:pPr>
              <w:pStyle w:val="Tableau"/>
              <w:numPr>
                <w:ilvl w:val="0"/>
                <w:numId w:val="1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Le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serviceEventPerformer</w:t>
            </w:r>
            <w:proofErr w:type="spellEnd"/>
          </w:p>
        </w:tc>
      </w:tr>
      <w:tr w:rsidR="00C52980" w:rsidRPr="00470C6B" w14:paraId="15D14542" w14:textId="77777777" w:rsidTr="0052735B">
        <w:tc>
          <w:tcPr>
            <w:tcW w:w="1182" w:type="dxa"/>
            <w:vAlign w:val="center"/>
          </w:tcPr>
          <w:p w14:paraId="5FE84319" w14:textId="77777777" w:rsidR="00C52980" w:rsidRPr="00573C49" w:rsidRDefault="00C52980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06/12/17</w:t>
            </w:r>
          </w:p>
        </w:tc>
        <w:tc>
          <w:tcPr>
            <w:tcW w:w="935" w:type="dxa"/>
            <w:vAlign w:val="center"/>
          </w:tcPr>
          <w:p w14:paraId="6C62ED39" w14:textId="77777777" w:rsidR="00C52980" w:rsidRPr="00573C49" w:rsidRDefault="00C52980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V1.3.12</w:t>
            </w:r>
          </w:p>
        </w:tc>
        <w:tc>
          <w:tcPr>
            <w:tcW w:w="7689" w:type="dxa"/>
            <w:vAlign w:val="center"/>
          </w:tcPr>
          <w:p w14:paraId="2A338710" w14:textId="77777777" w:rsidR="00C52980" w:rsidRPr="00573C49" w:rsidRDefault="00C52980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du volet LDL</w:t>
            </w:r>
          </w:p>
        </w:tc>
      </w:tr>
      <w:tr w:rsidR="00C24824" w:rsidRPr="00470C6B" w14:paraId="18D7F770" w14:textId="77777777" w:rsidTr="0052735B">
        <w:tc>
          <w:tcPr>
            <w:tcW w:w="1182" w:type="dxa"/>
            <w:vAlign w:val="center"/>
          </w:tcPr>
          <w:p w14:paraId="185AC3A7" w14:textId="77777777" w:rsidR="00C24824" w:rsidRPr="00573C49" w:rsidRDefault="00C24824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06/04/18</w:t>
            </w:r>
          </w:p>
        </w:tc>
        <w:tc>
          <w:tcPr>
            <w:tcW w:w="935" w:type="dxa"/>
            <w:vAlign w:val="center"/>
          </w:tcPr>
          <w:p w14:paraId="6D10ACDD" w14:textId="77777777" w:rsidR="00C24824" w:rsidRPr="00573C49" w:rsidRDefault="00C24824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V1.3.13</w:t>
            </w:r>
          </w:p>
        </w:tc>
        <w:tc>
          <w:tcPr>
            <w:tcW w:w="7689" w:type="dxa"/>
            <w:vAlign w:val="center"/>
          </w:tcPr>
          <w:p w14:paraId="33C49A44" w14:textId="77777777" w:rsidR="00C24824" w:rsidRPr="00573C49" w:rsidRDefault="00C24824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du volet LDL</w:t>
            </w:r>
          </w:p>
          <w:p w14:paraId="185EDF79" w14:textId="77777777" w:rsidR="00C24824" w:rsidRPr="00573C49" w:rsidRDefault="00C24824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Correction de l’exemple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AVC_postAVC</w:t>
            </w:r>
            <w:proofErr w:type="spellEnd"/>
          </w:p>
          <w:p w14:paraId="0AAFE45A" w14:textId="77777777" w:rsidR="00C24824" w:rsidRPr="00573C49" w:rsidRDefault="00C24824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 l’exemple CSE</w:t>
            </w:r>
          </w:p>
        </w:tc>
      </w:tr>
      <w:tr w:rsidR="005F01E7" w:rsidRPr="00470C6B" w14:paraId="270E65E4" w14:textId="77777777" w:rsidTr="0052735B">
        <w:tc>
          <w:tcPr>
            <w:tcW w:w="1182" w:type="dxa"/>
            <w:vAlign w:val="center"/>
          </w:tcPr>
          <w:p w14:paraId="303C33A5" w14:textId="77777777" w:rsidR="005F01E7" w:rsidRPr="00573C49" w:rsidRDefault="005F01E7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15/05/18</w:t>
            </w:r>
          </w:p>
        </w:tc>
        <w:tc>
          <w:tcPr>
            <w:tcW w:w="935" w:type="dxa"/>
            <w:vAlign w:val="center"/>
          </w:tcPr>
          <w:p w14:paraId="1095FE03" w14:textId="77777777" w:rsidR="005F01E7" w:rsidRPr="00573C49" w:rsidRDefault="005F01E7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V1.3.14</w:t>
            </w:r>
          </w:p>
        </w:tc>
        <w:tc>
          <w:tcPr>
            <w:tcW w:w="7689" w:type="dxa"/>
            <w:vAlign w:val="center"/>
          </w:tcPr>
          <w:p w14:paraId="653E6DFD" w14:textId="77777777" w:rsidR="005F01E7" w:rsidRPr="00573C49" w:rsidRDefault="005F01E7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du volet CSE</w:t>
            </w:r>
          </w:p>
        </w:tc>
      </w:tr>
      <w:tr w:rsidR="00AD0D9C" w:rsidRPr="00470C6B" w14:paraId="6B08CA55" w14:textId="77777777" w:rsidTr="0052735B">
        <w:tc>
          <w:tcPr>
            <w:tcW w:w="1182" w:type="dxa"/>
            <w:vAlign w:val="center"/>
          </w:tcPr>
          <w:p w14:paraId="6E67B3A4" w14:textId="77777777" w:rsidR="00AD0D9C" w:rsidRPr="00573C49" w:rsidRDefault="00AD0D9C" w:rsidP="00382419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</w:t>
            </w:r>
            <w:r w:rsidR="00382419" w:rsidRPr="00573C49">
              <w:rPr>
                <w:rFonts w:asciiTheme="minorHAnsi" w:hAnsiTheme="minorHAnsi" w:cstheme="minorHAnsi"/>
                <w:sz w:val="18"/>
                <w:szCs w:val="18"/>
              </w:rPr>
              <w:t>9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/07/18</w:t>
            </w:r>
          </w:p>
        </w:tc>
        <w:tc>
          <w:tcPr>
            <w:tcW w:w="935" w:type="dxa"/>
            <w:vAlign w:val="center"/>
          </w:tcPr>
          <w:p w14:paraId="1B63964A" w14:textId="77777777" w:rsidR="00AD0D9C" w:rsidRPr="00573C49" w:rsidRDefault="00AD0D9C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V2.0</w:t>
            </w:r>
          </w:p>
        </w:tc>
        <w:tc>
          <w:tcPr>
            <w:tcW w:w="7689" w:type="dxa"/>
            <w:vAlign w:val="center"/>
          </w:tcPr>
          <w:p w14:paraId="56894429" w14:textId="77777777" w:rsidR="00AD0D9C" w:rsidRPr="00573C49" w:rsidRDefault="00AD0D9C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Refonte du testContenuCDA</w:t>
            </w:r>
          </w:p>
        </w:tc>
      </w:tr>
      <w:tr w:rsidR="00921A61" w:rsidRPr="00470C6B" w14:paraId="6E07494E" w14:textId="77777777" w:rsidTr="0052735B">
        <w:tc>
          <w:tcPr>
            <w:tcW w:w="1182" w:type="dxa"/>
            <w:vAlign w:val="center"/>
          </w:tcPr>
          <w:p w14:paraId="4B471F3B" w14:textId="77777777" w:rsidR="00921A61" w:rsidRPr="00573C49" w:rsidRDefault="00921A61" w:rsidP="00382419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21/12/18</w:t>
            </w:r>
          </w:p>
        </w:tc>
        <w:tc>
          <w:tcPr>
            <w:tcW w:w="935" w:type="dxa"/>
            <w:vAlign w:val="center"/>
          </w:tcPr>
          <w:p w14:paraId="0285FA1F" w14:textId="77777777" w:rsidR="00921A61" w:rsidRPr="00573C49" w:rsidRDefault="00921A61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</w:t>
            </w:r>
          </w:p>
        </w:tc>
        <w:tc>
          <w:tcPr>
            <w:tcW w:w="7689" w:type="dxa"/>
            <w:vAlign w:val="center"/>
          </w:tcPr>
          <w:p w14:paraId="68D92903" w14:textId="77777777" w:rsidR="00921A61" w:rsidRPr="00573C49" w:rsidRDefault="00921A61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LDL, des Jeux de valeurs et du CSE</w:t>
            </w:r>
          </w:p>
        </w:tc>
      </w:tr>
      <w:tr w:rsidR="004C6607" w:rsidRPr="00470C6B" w14:paraId="54DBE745" w14:textId="77777777" w:rsidTr="0052735B">
        <w:tc>
          <w:tcPr>
            <w:tcW w:w="1182" w:type="dxa"/>
            <w:vAlign w:val="center"/>
          </w:tcPr>
          <w:p w14:paraId="289437CA" w14:textId="77777777" w:rsidR="004C6607" w:rsidRPr="00573C49" w:rsidRDefault="004C6607" w:rsidP="00382419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28/12/18</w:t>
            </w:r>
          </w:p>
        </w:tc>
        <w:tc>
          <w:tcPr>
            <w:tcW w:w="935" w:type="dxa"/>
            <w:vAlign w:val="center"/>
          </w:tcPr>
          <w:p w14:paraId="592CFD00" w14:textId="77777777" w:rsidR="004C6607" w:rsidRPr="00573C49" w:rsidRDefault="004C6607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</w:t>
            </w:r>
          </w:p>
        </w:tc>
        <w:tc>
          <w:tcPr>
            <w:tcW w:w="7689" w:type="dxa"/>
            <w:vAlign w:val="center"/>
          </w:tcPr>
          <w:p w14:paraId="2DF2C0D1" w14:textId="77777777" w:rsidR="004C6607" w:rsidRPr="00573C49" w:rsidRDefault="004C6607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SDM-MR</w:t>
            </w:r>
          </w:p>
        </w:tc>
      </w:tr>
      <w:tr w:rsidR="007D5653" w:rsidRPr="00470C6B" w14:paraId="10892B94" w14:textId="77777777" w:rsidTr="0052735B">
        <w:tc>
          <w:tcPr>
            <w:tcW w:w="1182" w:type="dxa"/>
            <w:vAlign w:val="center"/>
          </w:tcPr>
          <w:p w14:paraId="134417A3" w14:textId="77777777" w:rsidR="007D5653" w:rsidRPr="00573C49" w:rsidRDefault="007D5653" w:rsidP="00382419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17/01/19</w:t>
            </w:r>
          </w:p>
        </w:tc>
        <w:tc>
          <w:tcPr>
            <w:tcW w:w="935" w:type="dxa"/>
            <w:vAlign w:val="center"/>
          </w:tcPr>
          <w:p w14:paraId="364B8C53" w14:textId="77777777" w:rsidR="007D5653" w:rsidRPr="00573C49" w:rsidRDefault="007D5653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V2.3</w:t>
            </w:r>
          </w:p>
        </w:tc>
        <w:tc>
          <w:tcPr>
            <w:tcW w:w="7689" w:type="dxa"/>
            <w:vAlign w:val="center"/>
          </w:tcPr>
          <w:p w14:paraId="0B532A44" w14:textId="77777777" w:rsidR="007D5653" w:rsidRPr="00573C49" w:rsidRDefault="007D565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Génération des fichier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xsl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renommage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IHE_PCC.sch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IHE.sch</w:t>
            </w:r>
            <w:proofErr w:type="spellEnd"/>
          </w:p>
        </w:tc>
      </w:tr>
      <w:tr w:rsidR="00026A5F" w:rsidRPr="00470C6B" w14:paraId="50AE309D" w14:textId="77777777" w:rsidTr="0052735B">
        <w:tc>
          <w:tcPr>
            <w:tcW w:w="1182" w:type="dxa"/>
            <w:vAlign w:val="center"/>
          </w:tcPr>
          <w:p w14:paraId="79597B11" w14:textId="77777777" w:rsidR="00026A5F" w:rsidRPr="00573C49" w:rsidRDefault="00026A5F" w:rsidP="00A479AE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</w:t>
            </w:r>
            <w:r w:rsidR="00A479AE" w:rsidRPr="00573C49">
              <w:rPr>
                <w:rFonts w:asciiTheme="minorHAnsi" w:hAnsiTheme="minorHAnsi" w:cstheme="minorHAnsi"/>
                <w:sz w:val="18"/>
                <w:szCs w:val="18"/>
              </w:rPr>
              <w:t>3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/01/19</w:t>
            </w:r>
          </w:p>
        </w:tc>
        <w:tc>
          <w:tcPr>
            <w:tcW w:w="935" w:type="dxa"/>
            <w:vAlign w:val="center"/>
          </w:tcPr>
          <w:p w14:paraId="78D3451E" w14:textId="77777777" w:rsidR="00026A5F" w:rsidRPr="00573C49" w:rsidRDefault="00026A5F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V2.4</w:t>
            </w:r>
          </w:p>
        </w:tc>
        <w:tc>
          <w:tcPr>
            <w:tcW w:w="7689" w:type="dxa"/>
            <w:vAlign w:val="center"/>
          </w:tcPr>
          <w:p w14:paraId="5C0F792C" w14:textId="77777777" w:rsidR="00026A5F" w:rsidRPr="00573C49" w:rsidRDefault="00026A5F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du volet Compte rendu de la génétique moléculaire</w:t>
            </w:r>
          </w:p>
          <w:p w14:paraId="58A86EC4" w14:textId="77777777" w:rsidR="00A479AE" w:rsidRPr="00573C49" w:rsidRDefault="00A479AE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d’erreurs sur les exemples FRCP, CR-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ACP_sein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OBS-SNM</w:t>
            </w:r>
          </w:p>
        </w:tc>
      </w:tr>
      <w:tr w:rsidR="00EB6C73" w:rsidRPr="00470C6B" w14:paraId="60795390" w14:textId="77777777" w:rsidTr="0052735B">
        <w:tc>
          <w:tcPr>
            <w:tcW w:w="1182" w:type="dxa"/>
            <w:vAlign w:val="center"/>
          </w:tcPr>
          <w:p w14:paraId="458BE7F4" w14:textId="77777777" w:rsidR="00EB6C73" w:rsidRPr="00573C49" w:rsidRDefault="00EB6C73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</w:t>
            </w:r>
            <w:r w:rsidR="00FF4758" w:rsidRPr="00573C49">
              <w:rPr>
                <w:rFonts w:asciiTheme="minorHAnsi" w:hAnsiTheme="minorHAnsi" w:cstheme="minorHAnsi"/>
                <w:sz w:val="18"/>
                <w:szCs w:val="18"/>
              </w:rPr>
              <w:t>2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/02/19</w:t>
            </w:r>
          </w:p>
        </w:tc>
        <w:tc>
          <w:tcPr>
            <w:tcW w:w="935" w:type="dxa"/>
            <w:vAlign w:val="center"/>
          </w:tcPr>
          <w:p w14:paraId="234E4B37" w14:textId="77777777" w:rsidR="00EB6C73" w:rsidRPr="00573C49" w:rsidRDefault="00EB6C73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V2.5</w:t>
            </w:r>
          </w:p>
        </w:tc>
        <w:tc>
          <w:tcPr>
            <w:tcW w:w="7689" w:type="dxa"/>
            <w:vAlign w:val="center"/>
          </w:tcPr>
          <w:p w14:paraId="0DA85314" w14:textId="77777777" w:rsidR="00EB6C73" w:rsidRPr="00573C49" w:rsidRDefault="00EB6C7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volets SDMMR, CSE et FRCP</w:t>
            </w:r>
          </w:p>
          <w:p w14:paraId="0D87CE6E" w14:textId="77777777" w:rsidR="00FF4758" w:rsidRPr="00573C49" w:rsidRDefault="00FF4758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sur les CDA auto-présentables</w:t>
            </w:r>
          </w:p>
          <w:p w14:paraId="2E07133A" w14:textId="77777777" w:rsidR="00EB6C73" w:rsidRPr="00573C49" w:rsidRDefault="00EB6C7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Correction de différents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</w:p>
        </w:tc>
      </w:tr>
      <w:tr w:rsidR="008C051C" w:rsidRPr="00470C6B" w14:paraId="4D7A547A" w14:textId="77777777" w:rsidTr="0052735B">
        <w:tc>
          <w:tcPr>
            <w:tcW w:w="1182" w:type="dxa"/>
            <w:vAlign w:val="center"/>
          </w:tcPr>
          <w:p w14:paraId="29879DB2" w14:textId="77777777" w:rsidR="008C051C" w:rsidRPr="00573C49" w:rsidRDefault="008C051C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25/02/19</w:t>
            </w:r>
          </w:p>
        </w:tc>
        <w:tc>
          <w:tcPr>
            <w:tcW w:w="935" w:type="dxa"/>
            <w:vAlign w:val="center"/>
          </w:tcPr>
          <w:p w14:paraId="52B97C19" w14:textId="77777777" w:rsidR="008C051C" w:rsidRPr="00573C49" w:rsidRDefault="008C051C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V2.6</w:t>
            </w:r>
          </w:p>
        </w:tc>
        <w:tc>
          <w:tcPr>
            <w:tcW w:w="7689" w:type="dxa"/>
            <w:vAlign w:val="center"/>
          </w:tcPr>
          <w:p w14:paraId="30DA9B08" w14:textId="77777777" w:rsidR="008C051C" w:rsidRPr="00573C49" w:rsidRDefault="00B9028D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 l’outil</w:t>
            </w:r>
            <w:r w:rsidR="008C051C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GUI</w:t>
            </w:r>
          </w:p>
        </w:tc>
      </w:tr>
      <w:tr w:rsidR="00B9028D" w:rsidRPr="00470C6B" w14:paraId="589173D6" w14:textId="77777777" w:rsidTr="0052735B">
        <w:tc>
          <w:tcPr>
            <w:tcW w:w="1182" w:type="dxa"/>
            <w:vAlign w:val="center"/>
          </w:tcPr>
          <w:p w14:paraId="6907AC9A" w14:textId="77777777" w:rsidR="00B9028D" w:rsidRPr="00573C49" w:rsidRDefault="00B9028D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01/03/19</w:t>
            </w:r>
          </w:p>
        </w:tc>
        <w:tc>
          <w:tcPr>
            <w:tcW w:w="935" w:type="dxa"/>
            <w:vAlign w:val="center"/>
          </w:tcPr>
          <w:p w14:paraId="66757971" w14:textId="77777777" w:rsidR="00B9028D" w:rsidRPr="00573C49" w:rsidRDefault="00B9028D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V2.7</w:t>
            </w:r>
          </w:p>
        </w:tc>
        <w:tc>
          <w:tcPr>
            <w:tcW w:w="7689" w:type="dxa"/>
            <w:vAlign w:val="center"/>
          </w:tcPr>
          <w:p w14:paraId="43C0DAAA" w14:textId="77777777" w:rsidR="00B9028D" w:rsidRPr="00573C49" w:rsidRDefault="00B9028D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Correction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FRCP V2.0</w:t>
            </w:r>
          </w:p>
        </w:tc>
      </w:tr>
      <w:tr w:rsidR="00C33F85" w:rsidRPr="00470C6B" w14:paraId="5A830EF9" w14:textId="77777777" w:rsidTr="0052735B">
        <w:tc>
          <w:tcPr>
            <w:tcW w:w="1182" w:type="dxa"/>
            <w:vAlign w:val="center"/>
          </w:tcPr>
          <w:p w14:paraId="5F15CEE7" w14:textId="77777777" w:rsidR="00C33F85" w:rsidRPr="00573C49" w:rsidRDefault="00C33F85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08/03/19</w:t>
            </w:r>
          </w:p>
        </w:tc>
        <w:tc>
          <w:tcPr>
            <w:tcW w:w="935" w:type="dxa"/>
            <w:vAlign w:val="center"/>
          </w:tcPr>
          <w:p w14:paraId="62AF5EEA" w14:textId="77777777" w:rsidR="00C33F85" w:rsidRPr="00573C49" w:rsidRDefault="00C33F85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V2.8</w:t>
            </w:r>
          </w:p>
        </w:tc>
        <w:tc>
          <w:tcPr>
            <w:tcW w:w="7689" w:type="dxa"/>
            <w:vAlign w:val="center"/>
          </w:tcPr>
          <w:p w14:paraId="7CD91F88" w14:textId="77777777" w:rsidR="00C33F85" w:rsidRPr="00573C49" w:rsidRDefault="00C33F85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 l’exemple CDA du SDMMR</w:t>
            </w:r>
          </w:p>
          <w:p w14:paraId="309B8D28" w14:textId="77777777" w:rsidR="00C33F85" w:rsidRPr="00573C49" w:rsidRDefault="00C33F85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E_BIOentry_CRBIO.sch</w:t>
            </w:r>
            <w:proofErr w:type="spellEnd"/>
          </w:p>
        </w:tc>
      </w:tr>
      <w:tr w:rsidR="00A33056" w:rsidRPr="00470C6B" w14:paraId="44382507" w14:textId="77777777" w:rsidTr="0052735B">
        <w:tc>
          <w:tcPr>
            <w:tcW w:w="1182" w:type="dxa"/>
            <w:vAlign w:val="center"/>
          </w:tcPr>
          <w:p w14:paraId="70E23F52" w14:textId="77777777" w:rsidR="00A33056" w:rsidRPr="00573C49" w:rsidRDefault="00A33056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02/04/19</w:t>
            </w:r>
          </w:p>
        </w:tc>
        <w:tc>
          <w:tcPr>
            <w:tcW w:w="935" w:type="dxa"/>
            <w:vAlign w:val="center"/>
          </w:tcPr>
          <w:p w14:paraId="32A416F7" w14:textId="77777777" w:rsidR="00A33056" w:rsidRPr="00573C49" w:rsidRDefault="00A33056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V2.9</w:t>
            </w:r>
          </w:p>
        </w:tc>
        <w:tc>
          <w:tcPr>
            <w:tcW w:w="7689" w:type="dxa"/>
            <w:vAlign w:val="center"/>
          </w:tcPr>
          <w:p w14:paraId="5C11C40A" w14:textId="77777777" w:rsidR="00D172CA" w:rsidRPr="00573C49" w:rsidRDefault="00D172CA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 la feuille de style A</w:t>
            </w:r>
            <w:r w:rsidR="00B52FB0">
              <w:rPr>
                <w:rFonts w:asciiTheme="minorHAnsi" w:hAnsiTheme="minorHAnsi" w:cstheme="minorHAnsi"/>
                <w:sz w:val="18"/>
                <w:szCs w:val="18"/>
              </w:rPr>
              <w:t>N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 corrigée (cda_asip.xsl)</w:t>
            </w:r>
          </w:p>
          <w:p w14:paraId="309AAA52" w14:textId="77777777" w:rsidR="00A33056" w:rsidRPr="00573C49" w:rsidRDefault="00A33056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exemples CDA du volet AVC</w:t>
            </w:r>
          </w:p>
          <w:p w14:paraId="3884DAD7" w14:textId="77777777" w:rsidR="00A33056" w:rsidRPr="00573C49" w:rsidRDefault="00A33056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jeux de valeurs</w:t>
            </w:r>
          </w:p>
          <w:p w14:paraId="5BCC35C8" w14:textId="77777777" w:rsidR="00A33056" w:rsidRPr="00573C49" w:rsidRDefault="00A33056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versions des documents en conformité avec les versions des volets publiés</w:t>
            </w:r>
          </w:p>
        </w:tc>
      </w:tr>
      <w:tr w:rsidR="002E09E8" w:rsidRPr="00470C6B" w14:paraId="08592EBB" w14:textId="77777777" w:rsidTr="0052735B">
        <w:tc>
          <w:tcPr>
            <w:tcW w:w="1182" w:type="dxa"/>
            <w:vAlign w:val="center"/>
          </w:tcPr>
          <w:p w14:paraId="38F1628C" w14:textId="77777777" w:rsidR="002E09E8" w:rsidRPr="00573C49" w:rsidRDefault="002E09E8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08/04/19</w:t>
            </w:r>
          </w:p>
        </w:tc>
        <w:tc>
          <w:tcPr>
            <w:tcW w:w="935" w:type="dxa"/>
            <w:vAlign w:val="center"/>
          </w:tcPr>
          <w:p w14:paraId="1F5E6902" w14:textId="77777777" w:rsidR="002E09E8" w:rsidRPr="00573C49" w:rsidRDefault="002E09E8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V2.10</w:t>
            </w:r>
          </w:p>
        </w:tc>
        <w:tc>
          <w:tcPr>
            <w:tcW w:w="7689" w:type="dxa"/>
            <w:vAlign w:val="center"/>
          </w:tcPr>
          <w:p w14:paraId="03EF2488" w14:textId="77777777" w:rsidR="002E09E8" w:rsidRPr="00573C49" w:rsidRDefault="002E09E8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2E09E8" w:rsidRPr="00470C6B" w14:paraId="437F123C" w14:textId="77777777" w:rsidTr="0052735B">
        <w:tc>
          <w:tcPr>
            <w:tcW w:w="1182" w:type="dxa"/>
            <w:vAlign w:val="center"/>
          </w:tcPr>
          <w:p w14:paraId="60626DAF" w14:textId="77777777" w:rsidR="002E09E8" w:rsidRPr="00573C49" w:rsidRDefault="002E09E8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26/04/19</w:t>
            </w:r>
          </w:p>
        </w:tc>
        <w:tc>
          <w:tcPr>
            <w:tcW w:w="935" w:type="dxa"/>
            <w:vAlign w:val="center"/>
          </w:tcPr>
          <w:p w14:paraId="3B16C3CB" w14:textId="77777777" w:rsidR="002E09E8" w:rsidRPr="00573C49" w:rsidRDefault="002E09E8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V2.11</w:t>
            </w:r>
          </w:p>
        </w:tc>
        <w:tc>
          <w:tcPr>
            <w:tcW w:w="7689" w:type="dxa"/>
            <w:vAlign w:val="center"/>
          </w:tcPr>
          <w:p w14:paraId="736207D4" w14:textId="77777777" w:rsidR="002E09E8" w:rsidRPr="00573C49" w:rsidRDefault="002E09E8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du Participant et des signes vitaux pour le CSE</w:t>
            </w:r>
          </w:p>
          <w:p w14:paraId="12D33BFE" w14:textId="77777777" w:rsidR="002E09E8" w:rsidRPr="00573C49" w:rsidRDefault="002E09E8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codes LOINC pour le CSE</w:t>
            </w:r>
          </w:p>
          <w:p w14:paraId="4CB12902" w14:textId="77777777" w:rsidR="000D7F79" w:rsidRPr="00573C49" w:rsidRDefault="000D7F79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 l’outil GUI</w:t>
            </w:r>
          </w:p>
        </w:tc>
      </w:tr>
      <w:tr w:rsidR="00C16721" w:rsidRPr="00470C6B" w14:paraId="4A0BD199" w14:textId="77777777" w:rsidTr="0052735B">
        <w:tc>
          <w:tcPr>
            <w:tcW w:w="1182" w:type="dxa"/>
            <w:vAlign w:val="center"/>
          </w:tcPr>
          <w:p w14:paraId="7CEB5FD6" w14:textId="77777777" w:rsidR="00C16721" w:rsidRPr="00573C49" w:rsidRDefault="00C16721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29/04/19</w:t>
            </w:r>
          </w:p>
        </w:tc>
        <w:tc>
          <w:tcPr>
            <w:tcW w:w="935" w:type="dxa"/>
            <w:vAlign w:val="center"/>
          </w:tcPr>
          <w:p w14:paraId="6CC87EFD" w14:textId="77777777" w:rsidR="00C16721" w:rsidRPr="00573C49" w:rsidRDefault="00C16721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V2.12</w:t>
            </w:r>
          </w:p>
        </w:tc>
        <w:tc>
          <w:tcPr>
            <w:tcW w:w="7689" w:type="dxa"/>
            <w:vAlign w:val="center"/>
          </w:tcPr>
          <w:p w14:paraId="62BC9FA0" w14:textId="77777777" w:rsidR="00C16721" w:rsidRPr="00573C49" w:rsidRDefault="00C16721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Autorisation de l’attribut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nullFlavor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sur l’élément Time des éléments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7944B6BB" w14:textId="77777777" w:rsidR="00C16721" w:rsidRPr="00573C49" w:rsidRDefault="00C16721" w:rsidP="00642216">
            <w:pPr>
              <w:pStyle w:val="Tableau"/>
              <w:numPr>
                <w:ilvl w:val="1"/>
                <w:numId w:val="5"/>
              </w:numPr>
              <w:ind w:left="835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legalAuthenticator</w:t>
            </w:r>
            <w:proofErr w:type="spellEnd"/>
            <w:proofErr w:type="gramEnd"/>
          </w:p>
          <w:p w14:paraId="5C231C91" w14:textId="77777777" w:rsidR="00C16721" w:rsidRPr="00573C49" w:rsidRDefault="00C16721" w:rsidP="00642216">
            <w:pPr>
              <w:pStyle w:val="Tableau"/>
              <w:numPr>
                <w:ilvl w:val="1"/>
                <w:numId w:val="5"/>
              </w:numPr>
              <w:ind w:left="835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authenticator</w:t>
            </w:r>
            <w:proofErr w:type="spellEnd"/>
            <w:proofErr w:type="gramEnd"/>
          </w:p>
        </w:tc>
      </w:tr>
      <w:tr w:rsidR="0081459C" w:rsidRPr="00470C6B" w14:paraId="4673385A" w14:textId="77777777" w:rsidTr="0052735B">
        <w:tc>
          <w:tcPr>
            <w:tcW w:w="1182" w:type="dxa"/>
            <w:vAlign w:val="center"/>
          </w:tcPr>
          <w:p w14:paraId="4274BC24" w14:textId="77777777" w:rsidR="0081459C" w:rsidRPr="00573C49" w:rsidRDefault="0081459C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02/08/19</w:t>
            </w:r>
          </w:p>
        </w:tc>
        <w:tc>
          <w:tcPr>
            <w:tcW w:w="935" w:type="dxa"/>
            <w:vAlign w:val="center"/>
          </w:tcPr>
          <w:p w14:paraId="13627797" w14:textId="77777777" w:rsidR="0081459C" w:rsidRPr="00573C49" w:rsidRDefault="0081459C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V2.13</w:t>
            </w:r>
          </w:p>
        </w:tc>
        <w:tc>
          <w:tcPr>
            <w:tcW w:w="7689" w:type="dxa"/>
            <w:vAlign w:val="center"/>
          </w:tcPr>
          <w:p w14:paraId="43928C69" w14:textId="77777777" w:rsidR="0081459C" w:rsidRPr="00573C49" w:rsidRDefault="0081459C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Nouveaux documents exemples CNAM-HR (volet en concertation jusqu’au 30/09/2019)</w:t>
            </w:r>
          </w:p>
          <w:p w14:paraId="68216698" w14:textId="77777777" w:rsidR="0081459C" w:rsidRPr="00573C49" w:rsidRDefault="0081459C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Nouvelle version du document exemple SDM-MR v2.2</w:t>
            </w:r>
          </w:p>
          <w:p w14:paraId="6469B5E0" w14:textId="77777777" w:rsidR="0081459C" w:rsidRPr="00573C49" w:rsidRDefault="0081459C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Nouvelle version du document exemple VAC v3.0 (qui remplace le CVA)</w:t>
            </w:r>
          </w:p>
        </w:tc>
      </w:tr>
      <w:tr w:rsidR="00F519B3" w:rsidRPr="00470C6B" w14:paraId="774DD260" w14:textId="77777777" w:rsidTr="0052735B">
        <w:tc>
          <w:tcPr>
            <w:tcW w:w="1182" w:type="dxa"/>
            <w:vAlign w:val="center"/>
          </w:tcPr>
          <w:p w14:paraId="4D45B6B3" w14:textId="77777777" w:rsidR="00F519B3" w:rsidRPr="00573C49" w:rsidRDefault="00F519B3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03/09/19</w:t>
            </w:r>
          </w:p>
        </w:tc>
        <w:tc>
          <w:tcPr>
            <w:tcW w:w="935" w:type="dxa"/>
            <w:vAlign w:val="center"/>
          </w:tcPr>
          <w:p w14:paraId="067EE159" w14:textId="77777777" w:rsidR="00F519B3" w:rsidRPr="00573C49" w:rsidRDefault="00F519B3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V2.14</w:t>
            </w:r>
          </w:p>
        </w:tc>
        <w:tc>
          <w:tcPr>
            <w:tcW w:w="7689" w:type="dxa"/>
            <w:vAlign w:val="center"/>
          </w:tcPr>
          <w:p w14:paraId="4C97D186" w14:textId="77777777" w:rsidR="00F519B3" w:rsidRPr="00573C49" w:rsidRDefault="00F519B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en conformité avec les spécifications internationales IHE du volet VAC</w:t>
            </w:r>
          </w:p>
        </w:tc>
      </w:tr>
      <w:tr w:rsidR="009117B4" w:rsidRPr="00470C6B" w14:paraId="64966270" w14:textId="77777777" w:rsidTr="0052735B">
        <w:tc>
          <w:tcPr>
            <w:tcW w:w="1182" w:type="dxa"/>
            <w:vAlign w:val="center"/>
          </w:tcPr>
          <w:p w14:paraId="7F8C9EC3" w14:textId="77777777" w:rsidR="009117B4" w:rsidRPr="00573C49" w:rsidRDefault="009117B4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22/10/19</w:t>
            </w:r>
          </w:p>
        </w:tc>
        <w:tc>
          <w:tcPr>
            <w:tcW w:w="935" w:type="dxa"/>
            <w:vAlign w:val="center"/>
          </w:tcPr>
          <w:p w14:paraId="50B3A2A3" w14:textId="77777777" w:rsidR="009117B4" w:rsidRPr="00573C49" w:rsidRDefault="009117B4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V2.15</w:t>
            </w:r>
          </w:p>
        </w:tc>
        <w:tc>
          <w:tcPr>
            <w:tcW w:w="7689" w:type="dxa"/>
            <w:vAlign w:val="center"/>
          </w:tcPr>
          <w:p w14:paraId="1673348A" w14:textId="77777777" w:rsidR="009117B4" w:rsidRPr="00573C49" w:rsidRDefault="00176784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Mises à jour 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suite à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concertation du volet CNAM-HR. </w:t>
            </w:r>
          </w:p>
          <w:p w14:paraId="5CB34622" w14:textId="77777777" w:rsidR="00176784" w:rsidRPr="00573C49" w:rsidRDefault="00176784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du </w:t>
            </w:r>
            <w:proofErr w:type="spellStart"/>
            <w:r w:rsidR="00C3414B"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du VSM.</w:t>
            </w:r>
          </w:p>
        </w:tc>
      </w:tr>
      <w:tr w:rsidR="00C3414B" w:rsidRPr="00470C6B" w14:paraId="3D48AAB8" w14:textId="77777777" w:rsidTr="0052735B">
        <w:tc>
          <w:tcPr>
            <w:tcW w:w="1182" w:type="dxa"/>
            <w:vAlign w:val="center"/>
          </w:tcPr>
          <w:p w14:paraId="784B4597" w14:textId="77777777" w:rsidR="00C3414B" w:rsidRPr="00573C49" w:rsidRDefault="00C3414B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25/10/19</w:t>
            </w:r>
          </w:p>
        </w:tc>
        <w:tc>
          <w:tcPr>
            <w:tcW w:w="935" w:type="dxa"/>
            <w:vAlign w:val="center"/>
          </w:tcPr>
          <w:p w14:paraId="7AB9A910" w14:textId="77777777" w:rsidR="00C3414B" w:rsidRPr="00573C49" w:rsidRDefault="00C3414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V2.16</w:t>
            </w:r>
          </w:p>
        </w:tc>
        <w:tc>
          <w:tcPr>
            <w:tcW w:w="7689" w:type="dxa"/>
            <w:vAlign w:val="center"/>
          </w:tcPr>
          <w:p w14:paraId="3F97CAB7" w14:textId="77777777" w:rsidR="00C3414B" w:rsidRPr="00573C49" w:rsidRDefault="00C3414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Vaccination</w:t>
            </w:r>
          </w:p>
        </w:tc>
      </w:tr>
      <w:tr w:rsidR="00E1125B" w:rsidRPr="00470C6B" w14:paraId="1BB9A374" w14:textId="77777777" w:rsidTr="0052735B">
        <w:tc>
          <w:tcPr>
            <w:tcW w:w="1182" w:type="dxa"/>
            <w:vAlign w:val="center"/>
          </w:tcPr>
          <w:p w14:paraId="27CA1F53" w14:textId="77777777" w:rsidR="00E1125B" w:rsidRPr="00573C49" w:rsidRDefault="00E1125B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12/11/19</w:t>
            </w:r>
          </w:p>
        </w:tc>
        <w:tc>
          <w:tcPr>
            <w:tcW w:w="935" w:type="dxa"/>
            <w:vAlign w:val="center"/>
          </w:tcPr>
          <w:p w14:paraId="10207BC3" w14:textId="77777777" w:rsidR="00E1125B" w:rsidRPr="00573C49" w:rsidRDefault="00E1125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V2.17</w:t>
            </w:r>
          </w:p>
        </w:tc>
        <w:tc>
          <w:tcPr>
            <w:tcW w:w="7689" w:type="dxa"/>
            <w:vAlign w:val="center"/>
          </w:tcPr>
          <w:p w14:paraId="49389BB1" w14:textId="77777777" w:rsidR="00E1125B" w:rsidRPr="00573C49" w:rsidRDefault="00E1125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JDV_SocialHistoryCodes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-CISIS</w:t>
            </w:r>
          </w:p>
        </w:tc>
      </w:tr>
      <w:tr w:rsidR="009648E5" w:rsidRPr="00470C6B" w14:paraId="73F0B164" w14:textId="77777777" w:rsidTr="0052735B">
        <w:tc>
          <w:tcPr>
            <w:tcW w:w="1182" w:type="dxa"/>
            <w:vAlign w:val="center"/>
          </w:tcPr>
          <w:p w14:paraId="3BC05DED" w14:textId="77777777" w:rsidR="009648E5" w:rsidRPr="00573C49" w:rsidRDefault="00472856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20</w:t>
            </w:r>
            <w:r w:rsidR="009648E5" w:rsidRPr="00573C49">
              <w:rPr>
                <w:rFonts w:asciiTheme="minorHAnsi" w:hAnsiTheme="minorHAnsi" w:cstheme="minorHAnsi"/>
                <w:sz w:val="18"/>
                <w:szCs w:val="18"/>
              </w:rPr>
              <w:t>/01/2020</w:t>
            </w:r>
          </w:p>
        </w:tc>
        <w:tc>
          <w:tcPr>
            <w:tcW w:w="935" w:type="dxa"/>
            <w:vAlign w:val="center"/>
          </w:tcPr>
          <w:p w14:paraId="5DE01D32" w14:textId="77777777" w:rsidR="009648E5" w:rsidRPr="00573C49" w:rsidRDefault="009648E5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V2.18</w:t>
            </w:r>
          </w:p>
        </w:tc>
        <w:tc>
          <w:tcPr>
            <w:tcW w:w="7689" w:type="dxa"/>
            <w:vAlign w:val="center"/>
          </w:tcPr>
          <w:p w14:paraId="79CCE7AB" w14:textId="77777777" w:rsidR="009648E5" w:rsidRPr="00573C49" w:rsidRDefault="009648E5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Correctif CNAM-HR</w:t>
            </w:r>
            <w:r w:rsidR="00322020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v0.8</w:t>
            </w:r>
          </w:p>
          <w:p w14:paraId="44E08986" w14:textId="77777777" w:rsidR="009648E5" w:rsidRPr="00573C49" w:rsidRDefault="009648E5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Publication du volet TLM</w:t>
            </w:r>
            <w:r w:rsidR="00322020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v0.6</w:t>
            </w:r>
          </w:p>
          <w:p w14:paraId="7508C400" w14:textId="77777777" w:rsidR="00BF6D22" w:rsidRPr="00573C49" w:rsidRDefault="00BF6D22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</w:t>
            </w:r>
            <w:r w:rsidR="00322020" w:rsidRPr="00573C49">
              <w:rPr>
                <w:rFonts w:asciiTheme="minorHAnsi" w:hAnsiTheme="minorHAnsi" w:cstheme="minorHAnsi"/>
                <w:sz w:val="18"/>
                <w:szCs w:val="18"/>
              </w:rPr>
              <w:t>SDM-MR V2.3</w:t>
            </w:r>
          </w:p>
          <w:p w14:paraId="6C542A89" w14:textId="77777777" w:rsidR="00322020" w:rsidRPr="00573C49" w:rsidRDefault="00BF6D22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CSE v2.2</w:t>
            </w:r>
          </w:p>
        </w:tc>
      </w:tr>
      <w:tr w:rsidR="004F41FD" w:rsidRPr="00470C6B" w14:paraId="304E0AEB" w14:textId="77777777" w:rsidTr="0052735B">
        <w:tc>
          <w:tcPr>
            <w:tcW w:w="1182" w:type="dxa"/>
            <w:vAlign w:val="center"/>
          </w:tcPr>
          <w:p w14:paraId="73D2519F" w14:textId="77777777" w:rsidR="004F41FD" w:rsidRPr="00573C49" w:rsidRDefault="004F41FD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14/02/2020</w:t>
            </w:r>
          </w:p>
        </w:tc>
        <w:tc>
          <w:tcPr>
            <w:tcW w:w="935" w:type="dxa"/>
            <w:vAlign w:val="center"/>
          </w:tcPr>
          <w:p w14:paraId="66922A2F" w14:textId="77777777" w:rsidR="004F41FD" w:rsidRPr="00573C49" w:rsidRDefault="004F41FD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V2.19</w:t>
            </w:r>
          </w:p>
        </w:tc>
        <w:tc>
          <w:tcPr>
            <w:tcW w:w="7689" w:type="dxa"/>
            <w:vAlign w:val="center"/>
          </w:tcPr>
          <w:p w14:paraId="10693CCC" w14:textId="77777777" w:rsidR="004F41FD" w:rsidRPr="00573C49" w:rsidRDefault="004F41FD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Jeux de valeurs 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JDV_BIO_Chapitres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-CISIS et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JDV_BIO_SousChapitres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-CISIS</w:t>
            </w:r>
          </w:p>
        </w:tc>
      </w:tr>
      <w:tr w:rsidR="0036169C" w:rsidRPr="00470C6B" w14:paraId="38F92452" w14:textId="77777777" w:rsidTr="0052735B">
        <w:tc>
          <w:tcPr>
            <w:tcW w:w="1182" w:type="dxa"/>
            <w:vAlign w:val="center"/>
          </w:tcPr>
          <w:p w14:paraId="3D05A4AD" w14:textId="77777777" w:rsidR="0036169C" w:rsidRPr="00573C49" w:rsidRDefault="0036169C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17/02/2020</w:t>
            </w:r>
          </w:p>
        </w:tc>
        <w:tc>
          <w:tcPr>
            <w:tcW w:w="935" w:type="dxa"/>
            <w:vAlign w:val="center"/>
          </w:tcPr>
          <w:p w14:paraId="1C8B4961" w14:textId="77777777" w:rsidR="0036169C" w:rsidRPr="00573C49" w:rsidRDefault="0036169C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V2.20</w:t>
            </w:r>
          </w:p>
        </w:tc>
        <w:tc>
          <w:tcPr>
            <w:tcW w:w="7689" w:type="dxa"/>
            <w:vAlign w:val="center"/>
          </w:tcPr>
          <w:p w14:paraId="268AE17C" w14:textId="77777777" w:rsidR="0036169C" w:rsidRPr="00573C49" w:rsidRDefault="0036169C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abstrait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dansTypeCode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JDV_participationType.sch</w:t>
            </w:r>
            <w:proofErr w:type="spellEnd"/>
          </w:p>
        </w:tc>
      </w:tr>
      <w:tr w:rsidR="0036169C" w:rsidRPr="00470C6B" w14:paraId="7F35E49A" w14:textId="77777777" w:rsidTr="0052735B">
        <w:tc>
          <w:tcPr>
            <w:tcW w:w="1182" w:type="dxa"/>
            <w:vAlign w:val="center"/>
          </w:tcPr>
          <w:p w14:paraId="48F32233" w14:textId="77777777" w:rsidR="0036169C" w:rsidRPr="00573C49" w:rsidRDefault="0036169C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27/03/2020</w:t>
            </w:r>
          </w:p>
        </w:tc>
        <w:tc>
          <w:tcPr>
            <w:tcW w:w="935" w:type="dxa"/>
            <w:vAlign w:val="center"/>
          </w:tcPr>
          <w:p w14:paraId="3273D226" w14:textId="77777777" w:rsidR="0036169C" w:rsidRPr="00573C49" w:rsidRDefault="0036169C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V2.21</w:t>
            </w:r>
          </w:p>
        </w:tc>
        <w:tc>
          <w:tcPr>
            <w:tcW w:w="7689" w:type="dxa"/>
            <w:vAlign w:val="center"/>
          </w:tcPr>
          <w:p w14:paraId="2051CA8E" w14:textId="77777777" w:rsidR="0036169C" w:rsidRPr="00573C49" w:rsidRDefault="00870CDD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TLM</w:t>
            </w:r>
          </w:p>
          <w:p w14:paraId="7CD47FC0" w14:textId="77777777" w:rsidR="00B00725" w:rsidRPr="00573C49" w:rsidRDefault="00B00725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 la feuille de style pour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affichage de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entête.</w:t>
            </w:r>
          </w:p>
        </w:tc>
      </w:tr>
      <w:tr w:rsidR="00543A66" w:rsidRPr="00470C6B" w14:paraId="15B39898" w14:textId="77777777" w:rsidTr="0052735B">
        <w:tc>
          <w:tcPr>
            <w:tcW w:w="1182" w:type="dxa"/>
            <w:vAlign w:val="center"/>
          </w:tcPr>
          <w:p w14:paraId="518FF1E3" w14:textId="77777777" w:rsidR="00543A66" w:rsidRPr="00573C49" w:rsidRDefault="00543A66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02/04/2020</w:t>
            </w:r>
          </w:p>
        </w:tc>
        <w:tc>
          <w:tcPr>
            <w:tcW w:w="935" w:type="dxa"/>
            <w:vAlign w:val="center"/>
          </w:tcPr>
          <w:p w14:paraId="1A3F7ABE" w14:textId="77777777" w:rsidR="00543A66" w:rsidRPr="00573C49" w:rsidRDefault="00543A66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V2.22</w:t>
            </w:r>
          </w:p>
        </w:tc>
        <w:tc>
          <w:tcPr>
            <w:tcW w:w="7689" w:type="dxa"/>
            <w:vAlign w:val="center"/>
          </w:tcPr>
          <w:p w14:paraId="1054865F" w14:textId="77777777" w:rsidR="00543A66" w:rsidRPr="00573C49" w:rsidRDefault="007F4F63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exemple FRCP V2.</w:t>
            </w:r>
            <w:r w:rsidR="005A111E" w:rsidRPr="00573C49">
              <w:rPr>
                <w:rFonts w:asciiTheme="minorHAnsi" w:hAnsiTheme="minorHAnsi" w:cstheme="minorHAnsi"/>
                <w:sz w:val="18"/>
                <w:szCs w:val="18"/>
              </w:rPr>
              <w:t>0</w:t>
            </w:r>
          </w:p>
        </w:tc>
      </w:tr>
      <w:tr w:rsidR="00197CBF" w:rsidRPr="005C3CED" w14:paraId="32BC2C0A" w14:textId="77777777" w:rsidTr="0052735B">
        <w:tc>
          <w:tcPr>
            <w:tcW w:w="1182" w:type="dxa"/>
            <w:vAlign w:val="center"/>
          </w:tcPr>
          <w:p w14:paraId="25F1CDE5" w14:textId="77777777" w:rsidR="00197CBF" w:rsidRPr="00573C49" w:rsidRDefault="00197CBF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05/05/2020</w:t>
            </w:r>
          </w:p>
        </w:tc>
        <w:tc>
          <w:tcPr>
            <w:tcW w:w="935" w:type="dxa"/>
            <w:vAlign w:val="center"/>
          </w:tcPr>
          <w:p w14:paraId="48749964" w14:textId="77777777" w:rsidR="00197CBF" w:rsidRPr="00573C49" w:rsidRDefault="00197CBF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V2.23</w:t>
            </w:r>
          </w:p>
        </w:tc>
        <w:tc>
          <w:tcPr>
            <w:tcW w:w="7689" w:type="dxa"/>
            <w:vAlign w:val="center"/>
          </w:tcPr>
          <w:p w14:paraId="3C2D6AF1" w14:textId="77777777" w:rsidR="00197CBF" w:rsidRPr="00573C49" w:rsidRDefault="00197CBF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suite à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publication du volet IDL 2020.01</w:t>
            </w:r>
          </w:p>
          <w:p w14:paraId="356C82AF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LDL-SES_v2020.02.xml</w:t>
            </w:r>
          </w:p>
          <w:p w14:paraId="1EDE32F7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LDL-EES_v2020.02.xml</w:t>
            </w:r>
          </w:p>
          <w:p w14:paraId="4D55FAD5" w14:textId="77777777" w:rsidR="00197CBF" w:rsidRPr="00573C49" w:rsidRDefault="00197CBF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Correction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768493B1" w14:textId="77777777" w:rsidR="00197CBF" w:rsidRPr="00573C49" w:rsidRDefault="00274FD0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pgNum/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chématrons</w:t>
            </w:r>
            <w:proofErr w:type="spellEnd"/>
            <w:proofErr w:type="gram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\include\entrees :</w:t>
            </w:r>
            <w:proofErr w:type="gram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E_medications_int.sch</w:t>
            </w:r>
            <w:proofErr w:type="spellEnd"/>
          </w:p>
          <w:p w14:paraId="5722F718" w14:textId="77777777" w:rsidR="00197CBF" w:rsidRPr="00573C49" w:rsidRDefault="00274FD0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pgNum/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chématrons</w:t>
            </w:r>
            <w:proofErr w:type="spellEnd"/>
            <w:proofErr w:type="gram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\include\sections :</w:t>
            </w:r>
            <w:proofErr w:type="gram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S_dispositifs_medicaux_ASIP.sch</w:t>
            </w:r>
            <w:proofErr w:type="spell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, 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S_documentSummary.sch</w:t>
            </w:r>
            <w:proofErr w:type="spell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, 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S_codedListOfSurgeries.sch</w:t>
            </w:r>
            <w:proofErr w:type="spellEnd"/>
          </w:p>
          <w:p w14:paraId="736E2F0E" w14:textId="77777777" w:rsidR="00197CBF" w:rsidRPr="00573C49" w:rsidRDefault="00274FD0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pgNum/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chématrons</w:t>
            </w:r>
            <w:proofErr w:type="spellEnd"/>
            <w:proofErr w:type="gram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\include\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specificationsVolets</w:t>
            </w:r>
            <w:proofErr w:type="spell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\CSE :</w:t>
            </w:r>
            <w:proofErr w:type="gram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E_CodedVitalSigns_CSE.sch</w:t>
            </w:r>
            <w:proofErr w:type="spellEnd"/>
          </w:p>
          <w:p w14:paraId="65101608" w14:textId="77777777" w:rsidR="00197CBF" w:rsidRPr="00573C49" w:rsidRDefault="00274FD0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pgNum/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chématrons</w:t>
            </w:r>
            <w:proofErr w:type="spellEnd"/>
            <w:proofErr w:type="gram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\include\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specificationsVolets</w:t>
            </w:r>
            <w:proofErr w:type="spell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\TLM :</w:t>
            </w:r>
            <w:proofErr w:type="gram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Entete_TLM-DA.sch</w:t>
            </w:r>
            <w:proofErr w:type="spell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et 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Entete_TLM-CR.sch</w:t>
            </w:r>
            <w:proofErr w:type="spellEnd"/>
          </w:p>
          <w:p w14:paraId="352A2B1E" w14:textId="77777777" w:rsidR="00C0749E" w:rsidRPr="00573C49" w:rsidRDefault="00C0749E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Correction de quelques exemples 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suite à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correction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2DC4DB31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AVC_AUNV_v2.2.xml</w:t>
            </w:r>
          </w:p>
          <w:p w14:paraId="7419B09A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AVC_SUNV_v2.2.xml</w:t>
            </w:r>
          </w:p>
          <w:p w14:paraId="189900EE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CNAM-HR_concertation_sans-info_V0.8.xml</w:t>
            </w:r>
          </w:p>
          <w:p w14:paraId="40C55D0A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CNAM-HR_concertation_V0.8.xml</w:t>
            </w:r>
          </w:p>
          <w:p w14:paraId="6E8F1369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DLU_DLU_v1.2.xml</w:t>
            </w:r>
          </w:p>
          <w:p w14:paraId="01E887A1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DLU_FLUDR_v1.2.xml</w:t>
            </w:r>
          </w:p>
          <w:p w14:paraId="50A7CEEE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DLU_FLUDT_v1.2.xml</w:t>
            </w:r>
          </w:p>
          <w:p w14:paraId="50BA5714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F-PRC_AVK_v1.4.xml</w:t>
            </w:r>
          </w:p>
          <w:p w14:paraId="17AB8A36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F-PRC_PPV_v1.4.xml</w:t>
            </w:r>
          </w:p>
          <w:p w14:paraId="2AE1FB55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F-PRC_PSC_v1.4.xml</w:t>
            </w:r>
          </w:p>
          <w:p w14:paraId="3A73AAD2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F-PRC_TAP_v1.4.xml</w:t>
            </w:r>
          </w:p>
          <w:p w14:paraId="026D03F3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OBP_SAP_v1.2.xml</w:t>
            </w:r>
          </w:p>
          <w:p w14:paraId="2B3D2399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OBP_SCM_v1.2.xml</w:t>
            </w:r>
          </w:p>
          <w:p w14:paraId="638B5F67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OBP_SNM_v1.2.xml</w:t>
            </w:r>
          </w:p>
          <w:p w14:paraId="74D7D372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PPS-PAERPA_v1.2.xml</w:t>
            </w:r>
          </w:p>
          <w:p w14:paraId="16D7C53C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TLM-CR_v1.0.xml</w:t>
            </w:r>
          </w:p>
          <w:p w14:paraId="6EB65C58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TLM-DA_v1.0.xml</w:t>
            </w:r>
          </w:p>
          <w:p w14:paraId="65019C18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TLM-DA_v1.0_anamnèse-non-structurée.xml</w:t>
            </w:r>
          </w:p>
          <w:p w14:paraId="09CE35F0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VAC_v3.1.xml</w:t>
            </w:r>
          </w:p>
          <w:p w14:paraId="46F7FD45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VSM_v1.4.xml</w:t>
            </w:r>
          </w:p>
        </w:tc>
      </w:tr>
      <w:tr w:rsidR="004E34E7" w:rsidRPr="00B27B8C" w14:paraId="26D21412" w14:textId="77777777" w:rsidTr="0052735B">
        <w:tc>
          <w:tcPr>
            <w:tcW w:w="1182" w:type="dxa"/>
            <w:vAlign w:val="center"/>
          </w:tcPr>
          <w:p w14:paraId="77F24BA7" w14:textId="77777777" w:rsidR="004E34E7" w:rsidRPr="00573C49" w:rsidRDefault="004E34E7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18/05/2020</w:t>
            </w:r>
          </w:p>
        </w:tc>
        <w:tc>
          <w:tcPr>
            <w:tcW w:w="935" w:type="dxa"/>
            <w:vAlign w:val="center"/>
          </w:tcPr>
          <w:p w14:paraId="254D4593" w14:textId="77777777" w:rsidR="004E34E7" w:rsidRPr="00573C49" w:rsidRDefault="004E34E7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V2.24</w:t>
            </w:r>
          </w:p>
        </w:tc>
        <w:tc>
          <w:tcPr>
            <w:tcW w:w="7689" w:type="dxa"/>
            <w:vAlign w:val="center"/>
          </w:tcPr>
          <w:p w14:paraId="2072CE47" w14:textId="77777777" w:rsidR="00B27B8C" w:rsidRPr="00573C49" w:rsidRDefault="00B27B8C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suite à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publication du volet CNAM-HR V1.0</w:t>
            </w:r>
          </w:p>
          <w:p w14:paraId="6F604445" w14:textId="77777777" w:rsidR="004E34E7" w:rsidRPr="00573C49" w:rsidRDefault="00B27B8C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CNAM-HR_v2020.01.xml</w:t>
            </w:r>
          </w:p>
          <w:p w14:paraId="5B27FA09" w14:textId="77777777" w:rsidR="00B27B8C" w:rsidRPr="00573C49" w:rsidRDefault="00B27B8C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CNAM-HR_sans-info_v2020.01.xml</w:t>
            </w:r>
          </w:p>
          <w:p w14:paraId="27B0058F" w14:textId="77777777" w:rsidR="005D3AFB" w:rsidRPr="00573C49" w:rsidRDefault="005D3AFB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Correction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LDL</w:t>
            </w:r>
          </w:p>
        </w:tc>
      </w:tr>
      <w:tr w:rsidR="00B07CFE" w:rsidRPr="00B27B8C" w14:paraId="316559C5" w14:textId="77777777" w:rsidTr="0052735B">
        <w:tc>
          <w:tcPr>
            <w:tcW w:w="1182" w:type="dxa"/>
            <w:vAlign w:val="center"/>
          </w:tcPr>
          <w:p w14:paraId="6458B733" w14:textId="77777777" w:rsidR="00B07CFE" w:rsidRPr="00573C49" w:rsidRDefault="00027866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09/06/2020</w:t>
            </w:r>
          </w:p>
        </w:tc>
        <w:tc>
          <w:tcPr>
            <w:tcW w:w="935" w:type="dxa"/>
            <w:vAlign w:val="center"/>
          </w:tcPr>
          <w:p w14:paraId="3A79165D" w14:textId="77777777" w:rsidR="00B07CFE" w:rsidRPr="00573C49" w:rsidRDefault="00B07CFE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V2.25</w:t>
            </w:r>
          </w:p>
        </w:tc>
        <w:tc>
          <w:tcPr>
            <w:tcW w:w="7689" w:type="dxa"/>
            <w:vAlign w:val="center"/>
          </w:tcPr>
          <w:p w14:paraId="525BCAC5" w14:textId="77777777" w:rsidR="00027866" w:rsidRPr="00573C49" w:rsidRDefault="00027866" w:rsidP="0002786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SDM-MR V2020.02</w:t>
            </w:r>
          </w:p>
          <w:p w14:paraId="267ED15E" w14:textId="77777777" w:rsidR="00B07CFE" w:rsidRPr="00573C49" w:rsidRDefault="00B07CFE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fichier exemple SDM_MR_v2020.02 pour ajouter la version du modèle dans le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templateId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1.2.250.1.213.1.1.1.30</w:t>
            </w:r>
            <w:r w:rsidR="00027866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(extension)</w:t>
            </w:r>
          </w:p>
          <w:p w14:paraId="6A32C8E8" w14:textId="77777777" w:rsidR="00027866" w:rsidRPr="00573C49" w:rsidRDefault="00027866" w:rsidP="0002786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VSM V1.4</w:t>
            </w:r>
          </w:p>
          <w:p w14:paraId="39524A3E" w14:textId="77777777" w:rsidR="00110B63" w:rsidRPr="00573C49" w:rsidRDefault="00110B63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 xml:space="preserve">Modification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CI-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SIS_VSM.sch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(schematrons) pour supprimer le contrôle de la section Traitement au long court qui est déjà réalisé dans le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S_traitementAuLongCours_ASIP.sch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(schematrons\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\sections)</w:t>
            </w:r>
          </w:p>
          <w:p w14:paraId="24F6FDD3" w14:textId="77777777" w:rsidR="00027866" w:rsidRPr="00573C49" w:rsidRDefault="00027866" w:rsidP="0002786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SCE v2020.01</w:t>
            </w:r>
          </w:p>
          <w:p w14:paraId="32743E34" w14:textId="77777777" w:rsidR="006B68F5" w:rsidRPr="00573C49" w:rsidRDefault="006B68F5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des exemples CSE 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suite à évolutions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demandées par la DGOS.</w:t>
            </w:r>
          </w:p>
          <w:p w14:paraId="30830D5C" w14:textId="77777777" w:rsidR="00110B63" w:rsidRPr="00573C49" w:rsidRDefault="006B68F5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JDV_causeAccidentDom_CSE.sch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(schematrons\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\CSE) qui va contrôler le code contenu dans code et plus dans value 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suite à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la correction des entrées Problème des CSE (remplacement de la sous-entrée Problème qui n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est pas autorisée dans une entrée Problème pour les causes par une sous-entrée Simple observation. Le code de la cause de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accident domestique ou du motif 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hospitalisation est porté par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élément 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code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plus 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value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).</w:t>
            </w:r>
          </w:p>
          <w:p w14:paraId="2EA44C4D" w14:textId="77777777" w:rsidR="00FF0CE6" w:rsidRPr="00573C49" w:rsidRDefault="00FF0CE6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E_eatingSleeping_CSE.sch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(schematrons\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specificationsVolets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\CSE) 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suite à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création de la nouvelle section Allergies et intolérances pour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allergie alimentaire (uniquement CS24).</w:t>
            </w:r>
          </w:p>
          <w:p w14:paraId="7010038E" w14:textId="77777777" w:rsidR="00C26E2E" w:rsidRPr="00573C49" w:rsidRDefault="00C26E2E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CI-SIS_CSE_CS8.sch, CI-SIS_CSE_CS9.sch et CI-SIS_CSE_CS24.sch pour ajouter le contrôle de présence des sections obligatoires.</w:t>
            </w:r>
          </w:p>
        </w:tc>
      </w:tr>
      <w:tr w:rsidR="00BD0E85" w:rsidRPr="00B27B8C" w14:paraId="27461AB4" w14:textId="77777777" w:rsidTr="0052735B">
        <w:tc>
          <w:tcPr>
            <w:tcW w:w="1182" w:type="dxa"/>
            <w:vAlign w:val="center"/>
          </w:tcPr>
          <w:p w14:paraId="1831A5B9" w14:textId="77777777" w:rsidR="00BD0E85" w:rsidRPr="00573C49" w:rsidRDefault="00A03249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03/11/2020</w:t>
            </w:r>
          </w:p>
        </w:tc>
        <w:tc>
          <w:tcPr>
            <w:tcW w:w="935" w:type="dxa"/>
            <w:vAlign w:val="center"/>
          </w:tcPr>
          <w:p w14:paraId="43AF64CD" w14:textId="77777777" w:rsidR="00BD0E85" w:rsidRPr="00573C49" w:rsidRDefault="00DB21C5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</w:t>
            </w:r>
            <w:r w:rsidR="004D3F6A" w:rsidRPr="00573C49">
              <w:rPr>
                <w:rFonts w:asciiTheme="minorHAnsi" w:hAnsiTheme="minorHAnsi" w:cstheme="minorHAnsi"/>
                <w:sz w:val="18"/>
                <w:szCs w:val="18"/>
              </w:rPr>
              <w:t>2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6</w:t>
            </w:r>
          </w:p>
        </w:tc>
        <w:tc>
          <w:tcPr>
            <w:tcW w:w="7689" w:type="dxa"/>
            <w:vAlign w:val="center"/>
          </w:tcPr>
          <w:p w14:paraId="3ABAE7F6" w14:textId="77777777" w:rsidR="00BD0E85" w:rsidRPr="00573C49" w:rsidRDefault="00BD0E85" w:rsidP="00BD0E8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VSM V1.4</w:t>
            </w:r>
          </w:p>
          <w:p w14:paraId="2F6199E4" w14:textId="77777777" w:rsidR="00BD0E85" w:rsidRPr="00573C49" w:rsidRDefault="00BD0E85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exemple pour mettre à jour des libellés de profession/spécialité de PS</w:t>
            </w:r>
          </w:p>
          <w:p w14:paraId="4E598B48" w14:textId="77777777" w:rsidR="00BD0E85" w:rsidRPr="00573C49" w:rsidRDefault="00BD0E85" w:rsidP="0002786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LDL-EES et LDL-SES</w:t>
            </w:r>
          </w:p>
          <w:p w14:paraId="5C411F9F" w14:textId="77777777" w:rsidR="00BD0E85" w:rsidRPr="00573C49" w:rsidRDefault="00BD0E85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</w:t>
            </w:r>
            <w:r w:rsidR="004170A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des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exemples pour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mettre à jour des libellés de profession/spécialité de PS et ajouter 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‘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devant le FINESS de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HEGP.</w:t>
            </w:r>
          </w:p>
          <w:p w14:paraId="49670821" w14:textId="77777777" w:rsidR="00585CBF" w:rsidRPr="00573C49" w:rsidRDefault="00734D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OIDs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les DM (utilisation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OIDs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 test)</w:t>
            </w:r>
          </w:p>
          <w:p w14:paraId="10AFAD03" w14:textId="77777777" w:rsidR="00585CBF" w:rsidRPr="00573C49" w:rsidRDefault="00585CBF" w:rsidP="00585CBF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les autres documents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3E8D0975" w14:textId="77777777" w:rsidR="00585CBF" w:rsidRPr="00573C49" w:rsidRDefault="00585CBF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Amélioration mise en forme des exemples</w:t>
            </w:r>
          </w:p>
          <w:p w14:paraId="43B09E47" w14:textId="77777777" w:rsidR="00A03249" w:rsidRPr="00573C49" w:rsidRDefault="00A03249" w:rsidP="00A03249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9B4DC49" w14:textId="77777777" w:rsidR="008B58DE" w:rsidRPr="00573C49" w:rsidRDefault="008B58DE" w:rsidP="008B58D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Feuille de style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: </w:t>
            </w:r>
          </w:p>
          <w:p w14:paraId="5A73DC32" w14:textId="77777777" w:rsidR="008B58DE" w:rsidRPr="00573C49" w:rsidRDefault="008B58DE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headers.xsl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Modification pour afficher le commentaire sur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auteur (qui est dans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functionCode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originalText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  <w:p w14:paraId="29D357C9" w14:textId="77777777" w:rsidR="00D36F4D" w:rsidRPr="00573C49" w:rsidRDefault="00D36F4D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cda.css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Modification des styles des tableaux pour le corps des documents</w:t>
            </w:r>
          </w:p>
          <w:p w14:paraId="2BDB89E5" w14:textId="77777777" w:rsidR="00920496" w:rsidRPr="00573C49" w:rsidRDefault="00920496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cda_asip.xsl et utility.xsl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modifiés pour ne plus afficher la table de matières dans les documents non structurés et pour afficher le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suffix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si présent ou le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prefix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dans le nom des personnes.</w:t>
            </w:r>
          </w:p>
          <w:p w14:paraId="2045E1CC" w14:textId="77777777" w:rsidR="008B58DE" w:rsidRPr="00573C49" w:rsidRDefault="009E1A47" w:rsidP="008B58D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  <w:proofErr w:type="spellEnd"/>
          </w:p>
          <w:p w14:paraId="33F40D27" w14:textId="77777777" w:rsidR="00A03249" w:rsidRPr="00573C49" w:rsidRDefault="00A03249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 JDV génériques 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34A953EE" w14:textId="77777777" w:rsidR="00A03249" w:rsidRPr="00573C49" w:rsidRDefault="00A032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JDV_administrativeGenderCode.sch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</w:p>
          <w:p w14:paraId="5F05A53B" w14:textId="77777777" w:rsidR="00A03249" w:rsidRPr="00573C49" w:rsidRDefault="00A032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JDV_authorFunctionCode.sch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</w:p>
          <w:p w14:paraId="76A0A51E" w14:textId="77777777" w:rsidR="00A03249" w:rsidRPr="00573C49" w:rsidRDefault="00A032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JDV_participantFunctionCode.sch</w:t>
            </w:r>
            <w:proofErr w:type="spellEnd"/>
          </w:p>
          <w:p w14:paraId="0BEB6431" w14:textId="77777777" w:rsidR="00A03249" w:rsidRPr="00573C49" w:rsidRDefault="00A032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JDV_substanceAdministration_approachSiteCode.sch</w:t>
            </w:r>
            <w:proofErr w:type="spellEnd"/>
          </w:p>
          <w:p w14:paraId="606F5BAE" w14:textId="77777777" w:rsidR="008E306F" w:rsidRPr="00573C49" w:rsidRDefault="00590FD5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des </w:t>
            </w:r>
            <w:proofErr w:type="spellStart"/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 JDV génériques suivants  </w:t>
            </w:r>
          </w:p>
          <w:p w14:paraId="2B1CFEAD" w14:textId="77777777" w:rsidR="009E1A47" w:rsidRPr="00573C49" w:rsidRDefault="00590FD5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JDV_authorSpecialty.sch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le rendre générique (et donc ne pas le limiter l’en-tête)</w:t>
            </w:r>
          </w:p>
          <w:p w14:paraId="1262EBDF" w14:textId="77777777" w:rsidR="00583CFA" w:rsidRPr="00573C49" w:rsidRDefault="00583CF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JDV_ClinicalStatusCodes.sch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le rendre générique</w:t>
            </w:r>
          </w:p>
          <w:p w14:paraId="77FF8640" w14:textId="77777777" w:rsidR="008E306F" w:rsidRPr="00573C49" w:rsidRDefault="00D96E2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Suppression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de JDV génériques 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20CE46F4" w14:textId="77777777" w:rsidR="00D96E2B" w:rsidRPr="00573C49" w:rsidRDefault="00D96E2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JDV_participationType.sch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(schematrons\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) car le participant/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typecode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contrôlé par le schéma CDA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implique aussi la suppression de l’abstract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dansTypeCode.sch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(schematrons\abstract) et la modification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CI-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SIS_StructurationMinimale.sch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supprimer l’appel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(voir ci-dessous)</w:t>
            </w:r>
          </w:p>
          <w:p w14:paraId="2484C24E" w14:textId="77777777" w:rsidR="00920496" w:rsidRPr="00573C49" w:rsidRDefault="00920496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nom du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\FRCP en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\FRCP-2015 (en prévision de la création d’un nouveau répertoire pour la nouvelle version)</w:t>
            </w:r>
          </w:p>
          <w:p w14:paraId="141EDEA4" w14:textId="77777777" w:rsidR="008E306F" w:rsidRPr="00573C49" w:rsidRDefault="00A03249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Suppression</w:t>
            </w:r>
            <w:r w:rsidR="00F01CE6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s </w:t>
            </w:r>
            <w:proofErr w:type="spellStart"/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F01CE6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abstract 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7F4FE4CF" w14:textId="77777777" w:rsidR="00F01CE6" w:rsidRPr="00573C49" w:rsidRDefault="00F01CE6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personName20110627.sch (qui n’est pas utilisé) et 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suppression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de cet abstract dans tous les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des documents</w:t>
            </w:r>
          </w:p>
          <w:p w14:paraId="3709D1FC" w14:textId="77777777" w:rsidR="008E306F" w:rsidRPr="00573C49" w:rsidRDefault="008E306F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dansTypeCode.sch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(qui n’est pas utile) et suppression de cet abstract dans le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SIS_StructurationMinimale.sch</w:t>
            </w:r>
            <w:proofErr w:type="spellEnd"/>
          </w:p>
          <w:p w14:paraId="0EC982E5" w14:textId="77777777" w:rsidR="0069022A" w:rsidRPr="00573C49" w:rsidRDefault="0069022A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 JDV spécifiques à l’en-tête 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63AF5691" w14:textId="77777777"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JDV_authenticatorSpecialty.sch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</w:p>
          <w:p w14:paraId="5898EE89" w14:textId="77777777"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JDV_componentOfResponsibleSpecialty.sch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,</w:t>
            </w:r>
          </w:p>
          <w:p w14:paraId="7E03F341" w14:textId="77777777"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JDV_healthcareFacilityTypeCode.sch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,</w:t>
            </w:r>
          </w:p>
          <w:p w14:paraId="7897FD9F" w14:textId="77777777"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JDV_informantRelatedEntityCode.sch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,</w:t>
            </w:r>
          </w:p>
          <w:p w14:paraId="79E9A416" w14:textId="77777777"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JDV_legalAuthenticatorSpecialty.sch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,</w:t>
            </w:r>
          </w:p>
          <w:p w14:paraId="1348CC6B" w14:textId="77777777"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JDV_typeCode.sch</w:t>
            </w:r>
            <w:proofErr w:type="spellEnd"/>
          </w:p>
          <w:p w14:paraId="6AD6D20D" w14:textId="77777777" w:rsidR="0069022A" w:rsidRPr="00573C49" w:rsidRDefault="0069022A" w:rsidP="0069022A">
            <w:pPr>
              <w:pStyle w:val="Tableau"/>
              <w:ind w:left="708"/>
              <w:rPr>
                <w:rFonts w:asciiTheme="minorHAnsi" w:hAnsiTheme="minorHAnsi" w:cstheme="minorHAnsi"/>
                <w:sz w:val="18"/>
                <w:szCs w:val="18"/>
              </w:rPr>
            </w:pP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et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du répertoire les contenant (schematrons\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\en-tête)</w:t>
            </w:r>
          </w:p>
          <w:p w14:paraId="4E452ADE" w14:textId="77777777" w:rsidR="008E306F" w:rsidRPr="00573C49" w:rsidRDefault="00FE7F46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es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s</w:t>
            </w:r>
            <w:proofErr w:type="spellEnd"/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suivants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4E8A6116" w14:textId="77777777" w:rsidR="00FE7F46" w:rsidRPr="00573C49" w:rsidRDefault="00FE7F46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ER_severity_int.sch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supprimer un JDV qui n’est pas obligatoire</w:t>
            </w:r>
          </w:p>
          <w:p w14:paraId="2DBB6C0D" w14:textId="77777777" w:rsidR="00FE7F46" w:rsidRPr="00573C49" w:rsidRDefault="00FE7F46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Entete_FLUDR_FLUDT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supprimer le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contrôle sur informant</w:t>
            </w:r>
          </w:p>
          <w:p w14:paraId="0A2CE726" w14:textId="77777777" w:rsidR="00FE7F46" w:rsidRPr="00573C49" w:rsidRDefault="00FE7F46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sections et entrées D2LM</w:t>
            </w:r>
          </w:p>
          <w:p w14:paraId="77AC47A9" w14:textId="77777777" w:rsidR="00FE7F46" w:rsidRPr="00573C49" w:rsidRDefault="008B62EE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IHE.sch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ajouter les section et entrées du profil IHE PRE</w:t>
            </w:r>
          </w:p>
        </w:tc>
      </w:tr>
      <w:tr w:rsidR="0052735B" w:rsidRPr="00B27B8C" w14:paraId="0852CB48" w14:textId="77777777" w:rsidTr="0052735B">
        <w:tc>
          <w:tcPr>
            <w:tcW w:w="1182" w:type="dxa"/>
            <w:vAlign w:val="center"/>
          </w:tcPr>
          <w:p w14:paraId="477B2C0E" w14:textId="77777777" w:rsidR="0052735B" w:rsidRPr="00573C49" w:rsidRDefault="0052735B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07/12/2020</w:t>
            </w:r>
          </w:p>
        </w:tc>
        <w:tc>
          <w:tcPr>
            <w:tcW w:w="935" w:type="dxa"/>
            <w:vAlign w:val="center"/>
          </w:tcPr>
          <w:p w14:paraId="5B55E58F" w14:textId="77777777" w:rsidR="0052735B" w:rsidRPr="00573C49" w:rsidRDefault="0052735B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V2.27</w:t>
            </w:r>
          </w:p>
        </w:tc>
        <w:tc>
          <w:tcPr>
            <w:tcW w:w="7689" w:type="dxa"/>
            <w:vAlign w:val="center"/>
          </w:tcPr>
          <w:p w14:paraId="09547BF0" w14:textId="77777777" w:rsidR="0052735B" w:rsidRPr="00573C49" w:rsidRDefault="0052735B" w:rsidP="0052735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CSE</w:t>
            </w:r>
          </w:p>
          <w:p w14:paraId="092369A0" w14:textId="77777777" w:rsidR="0052735B" w:rsidRPr="00573C49" w:rsidRDefault="0052735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Remplacement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JDV_ImmunizationCode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-CISIS (1.2.250.1.213.1.1.5.12) par le JDV_HL7_ActSubstanceAdministrationImmunizationCode-CISIS (2.16.840.1.113883.1.11.19709)</w:t>
            </w:r>
          </w:p>
          <w:p w14:paraId="2E97E4E2" w14:textId="77777777" w:rsidR="0052735B" w:rsidRPr="00573C49" w:rsidRDefault="0052735B" w:rsidP="0052735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  <w:proofErr w:type="spellEnd"/>
          </w:p>
          <w:p w14:paraId="14349011" w14:textId="77777777" w:rsidR="0052735B" w:rsidRPr="00573C49" w:rsidRDefault="0052735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 JDV génériques 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3F87871C" w14:textId="77777777" w:rsidR="0052735B" w:rsidRPr="00573C49" w:rsidRDefault="0052735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JDV_actSubstanceAdministrationImmunizationCode.sch</w:t>
            </w:r>
            <w:proofErr w:type="spellEnd"/>
          </w:p>
          <w:p w14:paraId="4D571A15" w14:textId="77777777" w:rsidR="0052735B" w:rsidRPr="00573C49" w:rsidRDefault="0052735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JDV_observationIntoleranceType.sch</w:t>
            </w:r>
            <w:proofErr w:type="spellEnd"/>
          </w:p>
          <w:p w14:paraId="21907A76" w14:textId="77777777" w:rsidR="0052735B" w:rsidRPr="00573C49" w:rsidRDefault="0052735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JDV_substanceAdministration_ImmunizationRouteCodes.sch</w:t>
            </w:r>
            <w:proofErr w:type="spellEnd"/>
          </w:p>
          <w:p w14:paraId="3EB6CABF" w14:textId="77777777" w:rsidR="0052735B" w:rsidRPr="00573C49" w:rsidRDefault="0052735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JDV_substanceAdministration_RouteOfAdministration.sch</w:t>
            </w:r>
            <w:proofErr w:type="spellEnd"/>
          </w:p>
          <w:p w14:paraId="058CDEFA" w14:textId="77777777" w:rsidR="0052735B" w:rsidRPr="00573C49" w:rsidRDefault="0052735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JDV_vitalSignCode.sch</w:t>
            </w:r>
            <w:proofErr w:type="spellEnd"/>
          </w:p>
        </w:tc>
      </w:tr>
      <w:tr w:rsidR="008C34AB" w:rsidRPr="00B27B8C" w14:paraId="4C2EC4F6" w14:textId="77777777" w:rsidTr="0052735B">
        <w:tc>
          <w:tcPr>
            <w:tcW w:w="1182" w:type="dxa"/>
            <w:vAlign w:val="center"/>
          </w:tcPr>
          <w:p w14:paraId="6B4D2DF2" w14:textId="77777777" w:rsidR="008C34AB" w:rsidRPr="00573C49" w:rsidRDefault="00093E71" w:rsidP="008C34AB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15/01/2021</w:t>
            </w:r>
          </w:p>
        </w:tc>
        <w:tc>
          <w:tcPr>
            <w:tcW w:w="935" w:type="dxa"/>
            <w:vAlign w:val="center"/>
          </w:tcPr>
          <w:p w14:paraId="0AE87DE0" w14:textId="77777777" w:rsidR="008C34AB" w:rsidRPr="00573C49" w:rsidRDefault="008C34AB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V2.28</w:t>
            </w:r>
          </w:p>
        </w:tc>
        <w:tc>
          <w:tcPr>
            <w:tcW w:w="7689" w:type="dxa"/>
            <w:vAlign w:val="center"/>
          </w:tcPr>
          <w:p w14:paraId="1431AFA7" w14:textId="77777777" w:rsidR="008C34AB" w:rsidRPr="00573C49" w:rsidRDefault="008C34AB" w:rsidP="008C34A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Modification des 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proofErr w:type="gram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suite à</w:t>
            </w:r>
            <w:proofErr w:type="gram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publication de la nouvelle version du volet Structuration minimale des documents de santé V1.7</w:t>
            </w:r>
          </w:p>
          <w:p w14:paraId="512C52C3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en-tete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recordTarget_fr.sch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en supprimant les contrôles sur la présence obligatoire des deux éléments «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addr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» et «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telecom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»</w:t>
            </w:r>
          </w:p>
          <w:p w14:paraId="2C6FEC6A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shematron/include/jeuxDeValeurs/en-tête/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JDV_authorFunctionCode.sch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qui fait appel au nouveau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/abstract/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abstractAuthorFunctionCode.sch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qui contrôle si la valeur de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functionCode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issue d’une des 3 nouvelles TRE créées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14:paraId="5CCD75B9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TRE_R258-RelationPriseCharge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1.2.250.1.213.1.1.4.2.280 </w:t>
            </w:r>
          </w:p>
          <w:p w14:paraId="512A2488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TRE_R259-HL7ParticipationFunction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2.16.840.1.113883.5.88 </w:t>
            </w:r>
          </w:p>
          <w:p w14:paraId="58C84594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TRE_R85-RolePriseCharge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1.2.250.1.213.1.6.1.107 </w:t>
            </w:r>
          </w:p>
          <w:p w14:paraId="1622263F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/en-tête/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JDV_authorSpecialty.sch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fait appel au nouveau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/abstract/ 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abstractAuthorSpecialty.sch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contrôle si la valeur de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assignedAuthor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/code est issue d’une des 6 nouvelles TRE créées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14:paraId="3721EC72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TRE_A00-ProducteurDocNonPS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1.2.250.1.213.1.1.4.6</w:t>
            </w:r>
          </w:p>
          <w:p w14:paraId="2B7895AD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TRE_R85-RolePriseCharge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1.2.250.1.213.1.6.1.107 </w:t>
            </w:r>
          </w:p>
          <w:p w14:paraId="4C12D388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TRE_R94-ProfessionSocial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1.2.250.1.213.1.6.1.4</w:t>
            </w:r>
          </w:p>
          <w:p w14:paraId="0949DF67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TRE_R95-UsagerTitre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1.2.250.1.213.1.6.1.109 </w:t>
            </w:r>
          </w:p>
          <w:p w14:paraId="720C2178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TRE_R96-AutreProfDomSanitaire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1.2.250.1.213.1.6.1.110 </w:t>
            </w:r>
          </w:p>
          <w:p w14:paraId="566CFB7E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TRE_A02-ProfessionSavFaire-CISIS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1.2.250.1.213.1.1.4.5 </w:t>
            </w:r>
          </w:p>
          <w:p w14:paraId="2DF8F734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/en-tête/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assignedAuthor_fr.sch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contrôle si la cardinalité de l’élément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prefix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[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0..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1] et si la valeur de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assignedAuthor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assignedPerson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name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prefix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issue de la nouvelle TRE créée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433044FB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TRE_R81-Civilite.</w:t>
            </w:r>
          </w:p>
          <w:p w14:paraId="2DD328C7" w14:textId="77777777" w:rsidR="008C34AB" w:rsidRPr="00573C49" w:rsidRDefault="00093E71" w:rsidP="008C34AB">
            <w:pPr>
              <w:pStyle w:val="Tableau"/>
              <w:ind w:left="708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t si la cardinalité de l’élément 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suffix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[</w:t>
            </w:r>
            <w:proofErr w:type="gram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0..</w:t>
            </w:r>
            <w:proofErr w:type="gram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1] et si la valeur de 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author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assignedAuthor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assignedPerson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name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suffix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issue de la nouvelle TRE créée dans le répertoire 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18D01ABC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TRE_R11-CiviliteExercice.</w:t>
            </w:r>
          </w:p>
          <w:p w14:paraId="029E59DE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/en-tête/ 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JDV_informantRelatedEntityCode.sch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fait appel au nouveau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/abstract/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abstractInformantRelatedEntityCode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contrôle si la valeur de informant/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relatedEntity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/code est issue d’une des 2 nouvelles TRE créées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14:paraId="0FEA5CA3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TRE_R216-HL7RoleCode</w:t>
            </w:r>
          </w:p>
          <w:p w14:paraId="2CF09B88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TRE_R217-ProtectionJuridique</w:t>
            </w:r>
          </w:p>
          <w:p w14:paraId="258B715F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en-tete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informantRelatedEntity_fr.sch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en supprimant les contrôles sur la présence obligatoire des éléments «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addr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» et « 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telecom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</w:p>
          <w:p w14:paraId="71890F7E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en-tete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informationRecipient_fr.sch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pour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322447A4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Modifier les contrôles sur les cardinalités des éléments « id », «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informationRecipient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» et « 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informationRecipient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name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 » </w:t>
            </w:r>
          </w:p>
          <w:p w14:paraId="34DD2397" w14:textId="77777777" w:rsidR="008C34AB" w:rsidRPr="00573C49" w:rsidRDefault="00573C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Ajouter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le contrôle sur l’élément « 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suffix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 » [</w:t>
            </w:r>
            <w:proofErr w:type="gram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0..</w:t>
            </w:r>
            <w:proofErr w:type="gram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1] et dont la valeur doit appartenir à la o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ab/>
              <w:t>TRE_R11-CiviliteExercice</w:t>
            </w:r>
          </w:p>
          <w:p w14:paraId="22AB167F" w14:textId="77777777" w:rsidR="008C34AB" w:rsidRPr="00573C49" w:rsidRDefault="00573C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Ajouter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le contrôle sur l’élément « 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prefix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 » dont la valeur doit appartenir à la TRE_R81-Civilite.</w:t>
            </w:r>
          </w:p>
          <w:p w14:paraId="188ADA49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Modifier les contrôles sur les cardinalités des éléments «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receivedOrganization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/id » et « 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receivedOrganization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name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 » </w:t>
            </w:r>
          </w:p>
          <w:p w14:paraId="21E4D553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2D88A78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du shematron/include/jeuxDeValeurs/en-tête/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JDV_participantFunctionCode.sch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fait appel au nouveau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/abstract/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abstractAuthorFunctionCode.sch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contrôle si la valeur de participant/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functionCode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issue d’une des 3 nouvelles TRE créées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14:paraId="28451C13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TRE_R258-RelationPriseCharge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1.2.250.1.213.1.1.4.2.280 </w:t>
            </w:r>
          </w:p>
          <w:p w14:paraId="7E52CFC1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TRE_R259-HL7ParticipationFunction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2.16.840.1.113883.5.88 </w:t>
            </w:r>
          </w:p>
          <w:p w14:paraId="49F90A8F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TRE_R85-RolePriseCharge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1.2.250.1.213.1.6.1.107 </w:t>
            </w:r>
          </w:p>
          <w:p w14:paraId="7216FC11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du shematron/include/jeuxDeValeurs/en-tête/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JDV_participantAssociatedEntityCode.sch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fait appel au nouveau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/abstract/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abstractAuthorSpecialty.sch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contrôle si la valeur de participant/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associatedEntity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/code est issue d’une des 6 nouvelles TRE créées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14:paraId="76D11C7F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TRE_A00-ProducteurDocNonPS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1.2.250.1.213.1.1.4.6</w:t>
            </w:r>
          </w:p>
          <w:p w14:paraId="4F3F2BF2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TRE_R85-RolePriseCharge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1.2.250.1.213.1.6.1.107 </w:t>
            </w:r>
          </w:p>
          <w:p w14:paraId="4585CDD6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TRE_R94-ProfessionSocial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1.2.250.1.213.1.6.1.4</w:t>
            </w:r>
          </w:p>
          <w:p w14:paraId="39366C4D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TRE_R95-UsagerTitre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1.2.250.1.213.1.6.1.109 </w:t>
            </w:r>
          </w:p>
          <w:p w14:paraId="77E58C7A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TRE_R96-AutreProfDomSanitaire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1.2.250.1.213.1.6.1.110 </w:t>
            </w:r>
          </w:p>
          <w:p w14:paraId="3C4B219A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TRE_A02-ProfessionSavFaire-CISIS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1.2.250.1.213.1.1.4.5 </w:t>
            </w:r>
          </w:p>
          <w:p w14:paraId="2954DF66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/en-tête/ 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associatedEntity_fr.sch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contrôle si la cardinalité de l’élément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prefix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[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0..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1] et si la valeur de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assignedAuthor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assignedPerson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name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prefix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issue de la nouvelle TRE créée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380B065A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TRE_R81-Civilite.</w:t>
            </w:r>
          </w:p>
          <w:p w14:paraId="19FF6A50" w14:textId="77777777" w:rsidR="008C34AB" w:rsidRPr="00573C49" w:rsidRDefault="00093E71" w:rsidP="008C34AB">
            <w:pPr>
              <w:pStyle w:val="Tableau"/>
              <w:ind w:left="708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t si la cardinalité de l’élément 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suffix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[</w:t>
            </w:r>
            <w:proofErr w:type="gram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0..</w:t>
            </w:r>
            <w:proofErr w:type="gram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1] et si la valeur de 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author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assignedAuthor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assignedPerson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name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suffix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issue de la nouvelle TRE créée dans le répertoire 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769E3AB4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TRE_R11-CiviliteExercice.</w:t>
            </w:r>
          </w:p>
          <w:p w14:paraId="2F3EFBB6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du shematron/include/jeuxDeValeurs/en-tête/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JDV_standardIndustryClassCode.sch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fait appel au nouveau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/abstract/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abstractStandardIndustryClassCode.sch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contrôle si la valeur de assignedEntity/representedOrganization/standardIndustryClassCode/code est issue d’une des 2 nouvelles TRE créées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14:paraId="1E4B3363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TRE_A00-ProducteurDocNonPS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1.2.250.1.213.1.1.4.6</w:t>
            </w:r>
          </w:p>
          <w:p w14:paraId="45FF0E45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TRE_A01-CadreExercice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1.2.250.1.213.1.1.4.9</w:t>
            </w:r>
          </w:p>
          <w:p w14:paraId="64D33479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schematrons\include\jeuxDeValeurs\en-tête/healthcareFacilityCode.sch qui fait au nouveau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/abstract/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abstractHealthcareFacilityTypeCode.sch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qui contrôle si la valeur de componentOf/encompassingEncounter/location/healthCareFacility/code est issue de l’un des 2 TRE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1590E3C5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TRE_A00-ProducteurDocNonPS (1.2.250.1.213.1.1.4.6)</w:t>
            </w:r>
          </w:p>
          <w:p w14:paraId="727EBFED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TRE_R02-SecteurActivite (1.2.250.1.71.4.2.4)</w:t>
            </w:r>
          </w:p>
          <w:p w14:paraId="0395CC41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du schematrons\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en-tete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componentOf_fr.sch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pour modifier le contrôle de la cardinalité de l’élément « location »</w:t>
            </w:r>
          </w:p>
          <w:p w14:paraId="24C9957C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schéma 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processable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coreschemas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/voc.xsd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compléter la liste des valeurs autorisées pour l’élément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componentOf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encompassingEncounter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encounterParticipant@typeCode</w:t>
            </w:r>
            <w:proofErr w:type="spellEnd"/>
          </w:p>
          <w:p w14:paraId="64786E8A" w14:textId="77777777" w:rsidR="008C34AB" w:rsidRPr="00573C49" w:rsidRDefault="008C34AB" w:rsidP="008C34A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7B35A2AF" w14:textId="77777777" w:rsidR="008C34AB" w:rsidRPr="00573C49" w:rsidRDefault="008C34AB" w:rsidP="008C34A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Modification de la feuille de style </w:t>
            </w:r>
            <w:proofErr w:type="gram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suite à</w:t>
            </w:r>
            <w:proofErr w:type="gram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publication par HL7 d’un correctif pour corriger une faille de sécurité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53AF0BC2" w14:textId="77777777" w:rsidR="008C34AB" w:rsidRPr="00573C49" w:rsidRDefault="008C34AB" w:rsidP="00642216">
            <w:pPr>
              <w:pStyle w:val="Tableau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18"/>
                <w:szCs w:val="18"/>
                <w:lang w:bidi="ar-SA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Les paramètres de sécurité permettaient d’intégrer du contenu tel que des images de fichiers PDF d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être rendus dans une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iframe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sans « 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sandbox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 » active, créant ainsi une vulnérabilité à l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insertion de contenu malveillant.</w:t>
            </w:r>
          </w:p>
          <w:p w14:paraId="7D62F8CD" w14:textId="77777777" w:rsidR="008C34AB" w:rsidRPr="00573C49" w:rsidRDefault="008C34AB" w:rsidP="00642216">
            <w:pPr>
              <w:pStyle w:val="Tableau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18"/>
                <w:szCs w:val="18"/>
                <w:lang w:bidi="ar-SA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Correction appliquée dans le 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fichier style.xsl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58EFBCD1" w14:textId="77777777" w:rsidR="008C34AB" w:rsidRPr="00573C49" w:rsidRDefault="008C34AB" w:rsidP="00642216">
            <w:pPr>
              <w:pStyle w:val="Tableau"/>
              <w:numPr>
                <w:ilvl w:val="1"/>
                <w:numId w:val="20"/>
              </w:numPr>
              <w:ind w:left="1141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Sécuriser une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iframe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avec l’attribut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sandbox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avec ce plugin n’importe quel «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iframe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» est maintenant bac à sable. «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Sandboxed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iframes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» permet au navigateur de refuser les plugins et un certain nombre d’autres choses qui rendent le rendu plus sûr. Ce plugin limite également ce qui peut être rendu.</w:t>
            </w:r>
          </w:p>
          <w:p w14:paraId="002B90F2" w14:textId="77777777" w:rsidR="008C34AB" w:rsidRPr="00573C49" w:rsidRDefault="008C34AB" w:rsidP="00642216">
            <w:pPr>
              <w:pStyle w:val="Tableau"/>
              <w:numPr>
                <w:ilvl w:val="1"/>
                <w:numId w:val="20"/>
              </w:numPr>
              <w:ind w:left="1141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 xml:space="preserve">Un nouveau paramètre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limit-pdf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» a été mis en œuvre. Si l’environnement veut autoriser le rendu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pdf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, on peut définir ce paramètre en « non ». Ce paramètre est défini par défaut à « non » dans notre feuille de style.</w:t>
            </w:r>
          </w:p>
          <w:p w14:paraId="2264406C" w14:textId="77777777" w:rsidR="008C34AB" w:rsidRPr="00573C49" w:rsidRDefault="008C34AB" w:rsidP="00642216">
            <w:pPr>
              <w:pStyle w:val="Tableau"/>
              <w:numPr>
                <w:ilvl w:val="1"/>
                <w:numId w:val="20"/>
              </w:numPr>
              <w:ind w:left="1141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Notez que l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attribut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sandbox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n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est pas pris en charge avant Internet Explorer 9, donc pour éviter les contenus potentiellement dangereux dans les anciennes versions d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Internet Explorer, un commutateur a été ajouté qui empêche complètement les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iframes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sous ces versions de navigateur. </w:t>
            </w:r>
          </w:p>
          <w:p w14:paraId="7B084507" w14:textId="77777777" w:rsidR="008C34AB" w:rsidRPr="00573C49" w:rsidRDefault="008C34AB" w:rsidP="00642216">
            <w:pPr>
              <w:pStyle w:val="Tableau"/>
              <w:numPr>
                <w:ilvl w:val="1"/>
                <w:numId w:val="20"/>
              </w:numPr>
              <w:ind w:left="1141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Pour en savoir plus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  <w:hyperlink r:id="rId41" w:history="1">
              <w:r w:rsidRPr="00573C49">
                <w:rPr>
                  <w:rStyle w:val="Lienhypertexte"/>
                  <w:rFonts w:asciiTheme="minorHAnsi" w:hAnsiTheme="minorHAnsi" w:cstheme="minorHAnsi"/>
                  <w:sz w:val="18"/>
                  <w:szCs w:val="18"/>
                </w:rPr>
                <w:t>https://github.com/HL7/cda-core-xsl/releases/tag/v4.0.2-beta10</w:t>
              </w:r>
            </w:hyperlink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  <w:p w14:paraId="074D04F3" w14:textId="77777777" w:rsidR="00486736" w:rsidRPr="00573C49" w:rsidRDefault="00486736" w:rsidP="00486736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30C384DE" w14:textId="77777777" w:rsidR="008C34AB" w:rsidRPr="00573C49" w:rsidRDefault="008C34AB" w:rsidP="008C34A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Autres modifications de la feuille de style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57CD0107" w14:textId="77777777" w:rsidR="008C34AB" w:rsidRPr="00573C49" w:rsidRDefault="008C34AB" w:rsidP="00642216">
            <w:pPr>
              <w:pStyle w:val="Tableau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Fichier cda_asip.xsl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Ajout de la balise &lt;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meta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http-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equiv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=</w:t>
            </w:r>
            <w:proofErr w:type="gramStart"/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Content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-Type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content=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text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/html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;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charset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=utf-8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/&gt; au niveau de l’élément &lt;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head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&gt; de la balise &lt;html&gt;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métadonnées placées dans l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entête qui vont permettre de donner au navigateur des informations sur la page web à afficher.</w:t>
            </w:r>
          </w:p>
          <w:p w14:paraId="6EAD5536" w14:textId="77777777" w:rsidR="008C34AB" w:rsidRPr="00573C49" w:rsidRDefault="008C34AB" w:rsidP="00642216">
            <w:pPr>
              <w:pStyle w:val="Tableau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Fichiers CDAHeaderToXDM.xsl et cda_asip.xsl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Ajout de la balise &lt;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exclude-result-prefixes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&gt;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Cette balise permet d’éviter d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émettre des préfixes d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espace de noms dans le document de sortie.</w:t>
            </w:r>
          </w:p>
          <w:p w14:paraId="0AAAF97F" w14:textId="77777777" w:rsidR="008C34AB" w:rsidRPr="00573C49" w:rsidRDefault="008C34AB" w:rsidP="00642216">
            <w:pPr>
              <w:pStyle w:val="Tableau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Fichiers CDAHeaderToXDM.xsl et cda_asip.xsl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Modification de l’encodage de l’élément &lt;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xsl</w:t>
            </w:r>
            <w:proofErr w:type="spellEnd"/>
            <w:proofErr w:type="gramStart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:output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&gt; de 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ISO-8859-1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en 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UTF-8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(comme dans la feuille de style HL7). L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élément &lt;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xsl</w:t>
            </w:r>
            <w:proofErr w:type="spellEnd"/>
            <w:proofErr w:type="gramStart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:output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&gt; contrôle les caractéristiques du document de sortie. Pour fonctionner correctement dans Netscape, cet élément doit être utilisé, avec l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attribut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method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. À partir de Netscape 7.0,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method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=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text</w:t>
            </w:r>
            <w:proofErr w:type="spellEnd"/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fonctionne comme prévu.</w:t>
            </w:r>
          </w:p>
          <w:p w14:paraId="5C3240CC" w14:textId="77777777" w:rsidR="00486736" w:rsidRPr="00573C49" w:rsidRDefault="00486736" w:rsidP="00486736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0EECACC7" w14:textId="77777777" w:rsidR="006455E6" w:rsidRPr="00573C49" w:rsidRDefault="006455E6" w:rsidP="006455E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Publication en concertation des documents CR de consultation 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pré-anesthésique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et CR d’anesthésie</w:t>
            </w:r>
            <w:r w:rsidR="00BD51D6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v2020.01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28ACF987" w14:textId="77777777" w:rsidR="006455E6" w:rsidRPr="00573C49" w:rsidRDefault="006455E6" w:rsidP="00642216">
            <w:pPr>
              <w:pStyle w:val="Tableau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exemples CDA</w:t>
            </w:r>
          </w:p>
          <w:p w14:paraId="0EED8278" w14:textId="77777777" w:rsidR="006455E6" w:rsidRPr="00573C49" w:rsidRDefault="006455E6" w:rsidP="00642216">
            <w:pPr>
              <w:pStyle w:val="Tableau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Ajout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correspondants</w:t>
            </w:r>
          </w:p>
          <w:p w14:paraId="48B2E194" w14:textId="77777777" w:rsidR="00931A37" w:rsidRPr="00573C49" w:rsidRDefault="00931A37" w:rsidP="00931A3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1184B626" w14:textId="77777777" w:rsidR="00931A37" w:rsidRPr="00573C49" w:rsidRDefault="00931A37" w:rsidP="00931A37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Publication en concertation des documents DLU v2021.01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2B4C78F1" w14:textId="77777777" w:rsidR="0049549D" w:rsidRPr="00573C49" w:rsidRDefault="00931A37" w:rsidP="00642216">
            <w:pPr>
              <w:pStyle w:val="Tableau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exemples CDA</w:t>
            </w:r>
          </w:p>
          <w:p w14:paraId="2FC884AD" w14:textId="77777777" w:rsidR="00931A37" w:rsidRPr="00573C49" w:rsidRDefault="00931A37" w:rsidP="00931A3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3A96B37F" w14:textId="77777777" w:rsidR="0049549D" w:rsidRPr="00573C49" w:rsidRDefault="0049549D" w:rsidP="0049549D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CR-BIO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="00680699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: </w:t>
            </w:r>
          </w:p>
          <w:p w14:paraId="4270D006" w14:textId="77777777" w:rsidR="00680699" w:rsidRPr="00573C49" w:rsidRDefault="00680699" w:rsidP="00642216">
            <w:pPr>
              <w:pStyle w:val="Tableau"/>
              <w:numPr>
                <w:ilvl w:val="0"/>
                <w:numId w:val="2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exemples (ajout des références entre résultats et bloc narratif)</w:t>
            </w:r>
          </w:p>
          <w:p w14:paraId="7CE95B8E" w14:textId="77777777" w:rsidR="00680699" w:rsidRPr="00573C49" w:rsidRDefault="00680699" w:rsidP="00642216">
            <w:pPr>
              <w:pStyle w:val="Tableau"/>
              <w:numPr>
                <w:ilvl w:val="0"/>
                <w:numId w:val="2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</w:p>
          <w:p w14:paraId="1F6A4D93" w14:textId="77777777" w:rsidR="008C34AB" w:rsidRPr="00573C49" w:rsidRDefault="008C34AB" w:rsidP="008C34A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093E71" w:rsidRPr="00B27B8C" w14:paraId="7C1DE234" w14:textId="77777777" w:rsidTr="0052735B">
        <w:tc>
          <w:tcPr>
            <w:tcW w:w="1182" w:type="dxa"/>
            <w:vAlign w:val="center"/>
          </w:tcPr>
          <w:p w14:paraId="3946F2ED" w14:textId="77777777" w:rsidR="00093E71" w:rsidRPr="00573C49" w:rsidRDefault="00093E71" w:rsidP="008C34AB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26/01/2021</w:t>
            </w:r>
          </w:p>
        </w:tc>
        <w:tc>
          <w:tcPr>
            <w:tcW w:w="935" w:type="dxa"/>
            <w:vAlign w:val="center"/>
          </w:tcPr>
          <w:p w14:paraId="71E2349A" w14:textId="77777777" w:rsidR="00093E71" w:rsidRPr="00573C49" w:rsidRDefault="00093E71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V2.29</w:t>
            </w:r>
          </w:p>
        </w:tc>
        <w:tc>
          <w:tcPr>
            <w:tcW w:w="7689" w:type="dxa"/>
            <w:vAlign w:val="center"/>
          </w:tcPr>
          <w:p w14:paraId="0E08F53B" w14:textId="77777777" w:rsidR="00786FFC" w:rsidRPr="00573C49" w:rsidRDefault="00786FFC" w:rsidP="008C34A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Modification de tous les exemples CDA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08B48086" w14:textId="77777777" w:rsidR="00786FFC" w:rsidRPr="00573C49" w:rsidRDefault="00786FFC" w:rsidP="00642216">
            <w:pPr>
              <w:pStyle w:val="Tableau"/>
              <w:numPr>
                <w:ilvl w:val="0"/>
                <w:numId w:val="2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Utilisation de la même patiente dans tous les exemples, plus complet 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 terme de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données.</w:t>
            </w:r>
          </w:p>
          <w:p w14:paraId="0FB34EFA" w14:textId="77777777" w:rsidR="00093E71" w:rsidRPr="00573C49" w:rsidRDefault="00093E71" w:rsidP="008C34A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Modification pour volet CSE 2021.01</w:t>
            </w:r>
          </w:p>
          <w:p w14:paraId="6CE98C6F" w14:textId="77777777" w:rsidR="00093E71" w:rsidRPr="00573C49" w:rsidRDefault="00093E71" w:rsidP="00642216">
            <w:pPr>
              <w:pStyle w:val="Tableau"/>
              <w:numPr>
                <w:ilvl w:val="0"/>
                <w:numId w:val="2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documents CDA CS8, CS9 et CS24</w:t>
            </w:r>
          </w:p>
          <w:p w14:paraId="56BD6054" w14:textId="77777777" w:rsidR="00093E71" w:rsidRPr="00573C49" w:rsidRDefault="00093E71" w:rsidP="00642216">
            <w:pPr>
              <w:pStyle w:val="Tableau"/>
              <w:numPr>
                <w:ilvl w:val="0"/>
                <w:numId w:val="2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CI-SIS_CSE_CS8.sch, CI-SIS_CSE_CS9.sch et CI-SIS_CSE_CS24.sch</w:t>
            </w:r>
          </w:p>
          <w:p w14:paraId="3A2566D5" w14:textId="77777777" w:rsidR="00093E71" w:rsidRPr="00573C49" w:rsidRDefault="00093E71" w:rsidP="00093E71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Corrections de</w:t>
            </w:r>
            <w:r w:rsidR="004F0112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l’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</w:t>
            </w:r>
            <w:r w:rsidR="004F0112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CR-BIO_v2.0_Electrophorese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47E6DDEF" w14:textId="77777777" w:rsidR="00093E71" w:rsidRPr="00573C49" w:rsidRDefault="00093E71" w:rsidP="00642216">
            <w:pPr>
              <w:pStyle w:val="Tableau"/>
              <w:numPr>
                <w:ilvl w:val="0"/>
                <w:numId w:val="2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 l’entrée FR-Image-illustrative</w:t>
            </w:r>
          </w:p>
          <w:p w14:paraId="7EDCEA85" w14:textId="77777777" w:rsidR="00093E71" w:rsidRPr="00573C49" w:rsidRDefault="00093E71" w:rsidP="00642216">
            <w:pPr>
              <w:pStyle w:val="Tableau"/>
              <w:numPr>
                <w:ilvl w:val="0"/>
                <w:numId w:val="24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de la structuration de la section Microbiologie</w:t>
            </w:r>
          </w:p>
        </w:tc>
      </w:tr>
      <w:tr w:rsidR="00274FD0" w:rsidRPr="00B27B8C" w14:paraId="139D07F4" w14:textId="77777777" w:rsidTr="0052735B">
        <w:tc>
          <w:tcPr>
            <w:tcW w:w="1182" w:type="dxa"/>
            <w:vAlign w:val="center"/>
          </w:tcPr>
          <w:p w14:paraId="217BE8B1" w14:textId="77777777" w:rsidR="00274FD0" w:rsidRPr="00573C49" w:rsidRDefault="00D82CE0" w:rsidP="008C34AB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16/03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/2021</w:t>
            </w:r>
          </w:p>
        </w:tc>
        <w:tc>
          <w:tcPr>
            <w:tcW w:w="935" w:type="dxa"/>
            <w:vAlign w:val="center"/>
          </w:tcPr>
          <w:p w14:paraId="299A9542" w14:textId="77777777" w:rsidR="00274FD0" w:rsidRPr="00573C49" w:rsidRDefault="00274FD0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V2.30</w:t>
            </w:r>
          </w:p>
        </w:tc>
        <w:tc>
          <w:tcPr>
            <w:tcW w:w="7689" w:type="dxa"/>
            <w:vAlign w:val="center"/>
          </w:tcPr>
          <w:p w14:paraId="2A5CDF57" w14:textId="77777777" w:rsidR="00274FD0" w:rsidRPr="00573C49" w:rsidRDefault="00274FD0" w:rsidP="00274FD0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Exemples CDA :</w:t>
            </w:r>
          </w:p>
          <w:p w14:paraId="47F0E8B1" w14:textId="77777777" w:rsidR="00274FD0" w:rsidRPr="00573C49" w:rsidRDefault="00274FD0" w:rsidP="00642216">
            <w:pPr>
              <w:pStyle w:val="Tableau"/>
              <w:numPr>
                <w:ilvl w:val="0"/>
                <w:numId w:val="2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Exemples CSE-CS8, CSE-CS9 et CSE-CS24</w:t>
            </w:r>
            <w:r w:rsidR="007559D1">
              <w:rPr>
                <w:rFonts w:asciiTheme="minorHAnsi" w:hAnsiTheme="minorHAnsi" w:cstheme="minorHAnsi"/>
                <w:sz w:val="18"/>
                <w:szCs w:val="18"/>
              </w:rPr>
              <w:t xml:space="preserve"> mis à jour pour nouvelle version 2021.01</w:t>
            </w:r>
            <w:r w:rsidR="00D82CE0">
              <w:rPr>
                <w:rFonts w:asciiTheme="minorHAnsi" w:hAnsiTheme="minorHAnsi" w:cstheme="minorHAnsi"/>
                <w:sz w:val="18"/>
                <w:szCs w:val="18"/>
              </w:rPr>
              <w:t>_20210308</w:t>
            </w:r>
          </w:p>
          <w:p w14:paraId="001BB136" w14:textId="77777777" w:rsidR="00274FD0" w:rsidRDefault="007559D1" w:rsidP="00642216">
            <w:pPr>
              <w:pStyle w:val="Tableau"/>
              <w:numPr>
                <w:ilvl w:val="0"/>
                <w:numId w:val="2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Suppression des exemples DLU_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1.2 </w:t>
            </w:r>
            <w:proofErr w:type="gramStart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suite à</w:t>
            </w:r>
            <w:proofErr w:type="gram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publication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DLU_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2021.01</w:t>
            </w:r>
          </w:p>
          <w:p w14:paraId="416A0F1A" w14:textId="77777777" w:rsidR="005651EB" w:rsidRDefault="005651EB" w:rsidP="00642216">
            <w:pPr>
              <w:pStyle w:val="Tableau"/>
              <w:numPr>
                <w:ilvl w:val="0"/>
                <w:numId w:val="2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Mise à jour des noms des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="007559D1">
              <w:rPr>
                <w:rFonts w:asciiTheme="minorHAnsi" w:hAnsiTheme="minorHAnsi" w:cstheme="minorHAnsi"/>
                <w:sz w:val="18"/>
                <w:szCs w:val="18"/>
              </w:rPr>
              <w:t xml:space="preserve"> dans tous les exemples</w:t>
            </w:r>
          </w:p>
          <w:p w14:paraId="1CD231EA" w14:textId="77777777" w:rsidR="00D82CE0" w:rsidRDefault="00D82CE0" w:rsidP="00D82CE0">
            <w:pPr>
              <w:pStyle w:val="Tableau"/>
              <w:numPr>
                <w:ilvl w:val="0"/>
                <w:numId w:val="2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Mise à jour de l’exemple SDM-MR_2020.02 (pour</w:t>
            </w:r>
            <w:r w:rsidR="00DA0F6D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D82CE0">
              <w:rPr>
                <w:rFonts w:asciiTheme="minorHAnsi" w:hAnsiTheme="minorHAnsi" w:cstheme="minorHAnsi"/>
                <w:sz w:val="18"/>
                <w:szCs w:val="18"/>
              </w:rPr>
              <w:t>remplacer le libellé « Techniques sur lesquelles repose le diagnostic » par « Précision de(s) technique(s) génétique(s) utilisée(s) »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  <w:p w14:paraId="46D19B39" w14:textId="77777777" w:rsidR="00D82CE0" w:rsidRPr="00573C49" w:rsidRDefault="00D82CE0" w:rsidP="00642216">
            <w:pPr>
              <w:pStyle w:val="Tableau"/>
              <w:numPr>
                <w:ilvl w:val="0"/>
                <w:numId w:val="2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Mise à jour de l’exemple CDA VAC_3.1</w:t>
            </w:r>
          </w:p>
          <w:p w14:paraId="723CC2E7" w14:textId="77777777" w:rsidR="00274FD0" w:rsidRPr="00573C49" w:rsidRDefault="00274FD0" w:rsidP="00274FD0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proofErr w:type="gram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proofErr w:type="spellEnd"/>
            <w:proofErr w:type="gram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200E1906" w14:textId="77777777" w:rsidR="00274FD0" w:rsidRPr="00573C49" w:rsidRDefault="0085393D" w:rsidP="00642216">
            <w:pPr>
              <w:pStyle w:val="Tableau"/>
              <w:numPr>
                <w:ilvl w:val="0"/>
                <w:numId w:val="2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des JDV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JDV_TypeGarde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-CISIS,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JDV_EvenementsAccouchement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-CISIS,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JDV_AntecedentsObstetricaux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-CISIS et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JDV_Addictions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-CISIS</w:t>
            </w:r>
          </w:p>
          <w:p w14:paraId="57E2AD75" w14:textId="77777777" w:rsidR="0085393D" w:rsidRPr="00573C49" w:rsidRDefault="00441E44" w:rsidP="0085393D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  <w:proofErr w:type="spellEnd"/>
            <w:r w:rsidR="005651E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2E2536C6" w14:textId="77777777" w:rsidR="00441E44" w:rsidRDefault="00441E44" w:rsidP="005651EB">
            <w:pPr>
              <w:pStyle w:val="Tableau"/>
              <w:numPr>
                <w:ilvl w:val="0"/>
                <w:numId w:val="2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Séparation des sous-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par type de documents (schematrons\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specificationsVolets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sous-répertoires schematrons\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)</w:t>
            </w:r>
            <w:r w:rsidR="005651EB">
              <w:rPr>
                <w:rFonts w:asciiTheme="minorHAnsi" w:hAnsiTheme="minorHAnsi" w:cstheme="minorHAnsi"/>
                <w:sz w:val="18"/>
                <w:szCs w:val="18"/>
              </w:rPr>
              <w:t xml:space="preserve">.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 documents impactés :</w:t>
            </w:r>
            <w:r w:rsidR="00841AF9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CSE, TLM, D2LM, LDL, DLU</w:t>
            </w:r>
          </w:p>
          <w:p w14:paraId="64B31887" w14:textId="77777777" w:rsidR="007559D1" w:rsidRDefault="005651EB" w:rsidP="007559D1">
            <w:pPr>
              <w:pStyle w:val="Tableau"/>
              <w:numPr>
                <w:ilvl w:val="0"/>
                <w:numId w:val="2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 xml:space="preserve">Modification des noms des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/profils : </w:t>
            </w:r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CI-</w:t>
            </w:r>
            <w:proofErr w:type="spellStart"/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SIS_Modeles_ANS.sch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et </w:t>
            </w:r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CI-</w:t>
            </w:r>
            <w:proofErr w:type="spellStart"/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SIS_ModelesDeContenusCDA.sch</w:t>
            </w:r>
            <w:proofErr w:type="spellEnd"/>
          </w:p>
          <w:p w14:paraId="45C0E1A3" w14:textId="77777777" w:rsidR="007559D1" w:rsidRPr="007559D1" w:rsidRDefault="007559D1" w:rsidP="007559D1">
            <w:pPr>
              <w:pStyle w:val="Tableau"/>
              <w:numPr>
                <w:ilvl w:val="0"/>
                <w:numId w:val="2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Modification de </w:t>
            </w:r>
            <w:r w:rsidRPr="007559D1">
              <w:rPr>
                <w:rFonts w:asciiTheme="minorHAnsi" w:hAnsiTheme="minorHAnsi" w:cstheme="minorHAnsi"/>
                <w:sz w:val="18"/>
                <w:szCs w:val="18"/>
              </w:rPr>
              <w:t>compilverif.bat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et </w:t>
            </w:r>
            <w:r w:rsidRPr="007559D1">
              <w:rPr>
                <w:rFonts w:asciiTheme="minorHAnsi" w:hAnsiTheme="minorHAnsi" w:cstheme="minorHAnsi"/>
                <w:sz w:val="18"/>
                <w:szCs w:val="18"/>
              </w:rPr>
              <w:t>compilverif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SDMMR</w:t>
            </w:r>
            <w:r w:rsidRPr="007559D1">
              <w:rPr>
                <w:rFonts w:asciiTheme="minorHAnsi" w:hAnsiTheme="minorHAnsi" w:cstheme="minorHAnsi"/>
                <w:sz w:val="18"/>
                <w:szCs w:val="18"/>
              </w:rPr>
              <w:t>.bat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</w:t>
            </w:r>
            <w:proofErr w:type="gramStart"/>
            <w:r>
              <w:rPr>
                <w:rFonts w:asciiTheme="minorHAnsi" w:hAnsiTheme="minorHAnsi" w:cstheme="minorHAnsi"/>
                <w:sz w:val="18"/>
                <w:szCs w:val="18"/>
              </w:rPr>
              <w:t>suite au</w:t>
            </w:r>
            <w:proofErr w:type="gram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renommage des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CI-</w:t>
            </w:r>
            <w:proofErr w:type="spellStart"/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SIS_Modeles_ANS.sch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et </w:t>
            </w:r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CI-</w:t>
            </w:r>
            <w:proofErr w:type="spellStart"/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SIS_ModelesDeContenusCDA.sch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</w:tc>
      </w:tr>
      <w:tr w:rsidR="000562F3" w:rsidRPr="00B27B8C" w14:paraId="5277FCA9" w14:textId="77777777" w:rsidTr="0052735B">
        <w:tc>
          <w:tcPr>
            <w:tcW w:w="1182" w:type="dxa"/>
            <w:vAlign w:val="center"/>
          </w:tcPr>
          <w:p w14:paraId="0A46D809" w14:textId="77777777" w:rsidR="000562F3" w:rsidRDefault="0090517E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1</w:t>
            </w:r>
            <w:r w:rsidR="00177EB0">
              <w:rPr>
                <w:rFonts w:asciiTheme="minorHAnsi" w:hAnsiTheme="minorHAnsi" w:cstheme="minorHAnsi"/>
                <w:sz w:val="18"/>
                <w:szCs w:val="18"/>
              </w:rPr>
              <w:t>2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/05/2021</w:t>
            </w:r>
          </w:p>
        </w:tc>
        <w:tc>
          <w:tcPr>
            <w:tcW w:w="935" w:type="dxa"/>
            <w:vAlign w:val="center"/>
          </w:tcPr>
          <w:p w14:paraId="5ADA942E" w14:textId="77777777" w:rsidR="000562F3" w:rsidRPr="00573C49" w:rsidRDefault="000562F3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V2.31</w:t>
            </w:r>
          </w:p>
        </w:tc>
        <w:tc>
          <w:tcPr>
            <w:tcW w:w="7689" w:type="dxa"/>
            <w:vAlign w:val="center"/>
          </w:tcPr>
          <w:p w14:paraId="0E738A6C" w14:textId="77777777" w:rsidR="000562F3" w:rsidRPr="00573C49" w:rsidRDefault="000562F3" w:rsidP="000562F3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Exemples CDA</w:t>
            </w:r>
            <w:r w:rsidR="00177EB0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mis à jour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0191FF52" w14:textId="77777777" w:rsidR="00177EB0" w:rsidRPr="00177EB0" w:rsidRDefault="000562F3" w:rsidP="00177EB0">
            <w:pPr>
              <w:pStyle w:val="Tableau"/>
              <w:numPr>
                <w:ilvl w:val="0"/>
                <w:numId w:val="30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562F3">
              <w:rPr>
                <w:rFonts w:asciiTheme="minorHAnsi" w:hAnsiTheme="minorHAnsi" w:cstheme="minorHAnsi"/>
                <w:sz w:val="18"/>
                <w:szCs w:val="18"/>
              </w:rPr>
              <w:t xml:space="preserve">AVC-AUNV_2.2.xml </w:t>
            </w:r>
            <w:r w:rsidR="00177EB0">
              <w:rPr>
                <w:rFonts w:asciiTheme="minorHAnsi" w:hAnsiTheme="minorHAnsi" w:cstheme="minorHAnsi"/>
                <w:sz w:val="18"/>
                <w:szCs w:val="18"/>
              </w:rPr>
              <w:t>(</w:t>
            </w:r>
            <w:proofErr w:type="gramStart"/>
            <w:r w:rsidR="00177EB0">
              <w:rPr>
                <w:rFonts w:asciiTheme="minorHAnsi" w:hAnsiTheme="minorHAnsi" w:cstheme="minorHAnsi"/>
                <w:sz w:val="18"/>
                <w:szCs w:val="18"/>
              </w:rPr>
              <w:t>suite à</w:t>
            </w:r>
            <w:proofErr w:type="gramEnd"/>
            <w:r w:rsidRPr="000562F3">
              <w:rPr>
                <w:rFonts w:asciiTheme="minorHAnsi" w:hAnsiTheme="minorHAnsi" w:cstheme="minorHAnsi"/>
                <w:sz w:val="18"/>
                <w:szCs w:val="18"/>
              </w:rPr>
              <w:t xml:space="preserve"> la mise à jour du </w:t>
            </w:r>
            <w:proofErr w:type="spellStart"/>
            <w:r w:rsidRPr="000562F3">
              <w:rPr>
                <w:rFonts w:asciiTheme="minorHAnsi" w:hAnsiTheme="minorHAnsi" w:cstheme="minorHAnsi"/>
                <w:sz w:val="18"/>
                <w:szCs w:val="18"/>
              </w:rPr>
              <w:t>JDV_Lateralite</w:t>
            </w:r>
            <w:proofErr w:type="spellEnd"/>
            <w:r w:rsidR="00177EB0">
              <w:rPr>
                <w:rFonts w:asciiTheme="minorHAnsi" w:hAnsiTheme="minorHAnsi" w:cstheme="minorHAnsi"/>
                <w:sz w:val="18"/>
                <w:szCs w:val="18"/>
              </w:rPr>
              <w:t>-CISIS)</w:t>
            </w:r>
          </w:p>
          <w:p w14:paraId="58FC9519" w14:textId="77777777" w:rsidR="00177EB0" w:rsidRPr="0000288F" w:rsidRDefault="00177EB0" w:rsidP="00177EB0">
            <w:pPr>
              <w:pStyle w:val="Tableau"/>
              <w:numPr>
                <w:ilvl w:val="0"/>
                <w:numId w:val="30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LDL-EES_2020.01.xml</w:t>
            </w:r>
          </w:p>
          <w:p w14:paraId="6CF0D5A5" w14:textId="77777777"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LDL-SES_2020.01.xml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6E410004" w14:textId="77777777"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CR-BIO_2.0_Auto-Presentable.xml</w:t>
            </w:r>
            <w:r w:rsidR="00952C4A">
              <w:rPr>
                <w:rFonts w:asciiTheme="minorHAnsi" w:hAnsiTheme="minorHAnsi" w:cstheme="minorHAnsi"/>
                <w:sz w:val="18"/>
                <w:szCs w:val="18"/>
              </w:rPr>
              <w:t xml:space="preserve"> (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modification de la feuille de style</w:t>
            </w:r>
            <w:r w:rsidR="00952C4A"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  <w:p w14:paraId="4EAA9B01" w14:textId="77777777"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177EB0">
              <w:rPr>
                <w:rFonts w:asciiTheme="minorHAnsi" w:hAnsiTheme="minorHAnsi" w:cstheme="minorHAnsi"/>
                <w:sz w:val="18"/>
                <w:szCs w:val="18"/>
              </w:rPr>
              <w:t>VAC_3.1.xml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(correction du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templateId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du document)</w:t>
            </w:r>
          </w:p>
          <w:p w14:paraId="02095174" w14:textId="77777777"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F7978">
              <w:rPr>
                <w:rFonts w:asciiTheme="minorHAnsi" w:hAnsiTheme="minorHAnsi" w:cstheme="minorHAnsi"/>
                <w:sz w:val="18"/>
                <w:szCs w:val="18"/>
              </w:rPr>
              <w:t>VSM_1.4.xml</w:t>
            </w:r>
          </w:p>
          <w:p w14:paraId="3A868BAF" w14:textId="77777777" w:rsidR="00177EB0" w:rsidRPr="0000288F" w:rsidRDefault="00177EB0" w:rsidP="00177EB0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56A9896C" w14:textId="77777777" w:rsidR="00177EB0" w:rsidRPr="00177EB0" w:rsidRDefault="00177EB0" w:rsidP="00946EF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177EB0">
              <w:rPr>
                <w:rFonts w:asciiTheme="minorHAnsi" w:hAnsiTheme="minorHAnsi" w:cstheme="minorHAnsi"/>
                <w:b/>
                <w:sz w:val="18"/>
                <w:szCs w:val="18"/>
              </w:rPr>
              <w:t>Exemples CDA (nouveaux exemples</w:t>
            </w:r>
            <w:r w:rsidR="00952C4A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proofErr w:type="gramStart"/>
            <w:r w:rsidR="00952C4A">
              <w:rPr>
                <w:rFonts w:asciiTheme="minorHAnsi" w:hAnsiTheme="minorHAnsi" w:cstheme="minorHAnsi"/>
                <w:b/>
                <w:sz w:val="18"/>
                <w:szCs w:val="18"/>
              </w:rPr>
              <w:t>suite à</w:t>
            </w:r>
            <w:proofErr w:type="gramEnd"/>
            <w:r w:rsidR="00952C4A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publication en concertation du CR-BIO_2021.01</w:t>
            </w:r>
            <w:r w:rsidRPr="00177EB0">
              <w:rPr>
                <w:rFonts w:asciiTheme="minorHAnsi" w:hAnsiTheme="minorHAnsi" w:cstheme="minorHAnsi"/>
                <w:b/>
                <w:sz w:val="18"/>
                <w:szCs w:val="18"/>
              </w:rPr>
              <w:t>) :</w:t>
            </w:r>
          </w:p>
          <w:p w14:paraId="4109E4B4" w14:textId="77777777" w:rsidR="00952C4A" w:rsidRPr="0000288F" w:rsidRDefault="00952C4A" w:rsidP="00952C4A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2C4A">
              <w:rPr>
                <w:rFonts w:asciiTheme="minorHAnsi" w:hAnsiTheme="minorHAnsi" w:cstheme="minorHAnsi"/>
                <w:sz w:val="18"/>
                <w:szCs w:val="18"/>
              </w:rPr>
              <w:t>CR-BIO_2021.01_Auto-Presentable.xml</w:t>
            </w: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33979985" w14:textId="77777777" w:rsidR="00952C4A" w:rsidRDefault="00952C4A" w:rsidP="00952C4A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CR-BIO_2021.01_Auto-Presentable_avec-image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.xml : nouvel exemple CR-BIO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autoprésentable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avec image et PDF.</w:t>
            </w:r>
          </w:p>
          <w:p w14:paraId="59E94BC5" w14:textId="77777777" w:rsidR="00177EB0" w:rsidRDefault="00177EB0" w:rsidP="00952C4A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CR-BIO_2021.01_CDA-R2-Niveau-1.xml</w:t>
            </w:r>
          </w:p>
          <w:p w14:paraId="660CB734" w14:textId="77777777" w:rsidR="00952C4A" w:rsidRDefault="00952C4A" w:rsidP="00952C4A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2C4A">
              <w:rPr>
                <w:rFonts w:asciiTheme="minorHAnsi" w:hAnsiTheme="minorHAnsi" w:cstheme="minorHAnsi"/>
                <w:sz w:val="18"/>
                <w:szCs w:val="18"/>
              </w:rPr>
              <w:t>CR-BIO_2021.01_Chikungunya.xml</w:t>
            </w:r>
          </w:p>
          <w:p w14:paraId="10DD42A6" w14:textId="77777777" w:rsidR="00952C4A" w:rsidRDefault="00952C4A" w:rsidP="00952C4A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2C4A">
              <w:rPr>
                <w:rFonts w:asciiTheme="minorHAnsi" w:hAnsiTheme="minorHAnsi" w:cstheme="minorHAnsi"/>
                <w:sz w:val="18"/>
                <w:szCs w:val="18"/>
              </w:rPr>
              <w:t>CR-BIO_2021.01_Electrophorese.xml</w:t>
            </w:r>
          </w:p>
          <w:p w14:paraId="13529E58" w14:textId="77777777"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177EB0">
              <w:rPr>
                <w:rFonts w:asciiTheme="minorHAnsi" w:hAnsiTheme="minorHAnsi" w:cstheme="minorHAnsi"/>
                <w:sz w:val="18"/>
                <w:szCs w:val="18"/>
              </w:rPr>
              <w:t>CR-BIO_2021.01_PDF.xml</w:t>
            </w:r>
          </w:p>
          <w:p w14:paraId="639146BF" w14:textId="77777777" w:rsidR="00952C4A" w:rsidRPr="0000288F" w:rsidRDefault="00952C4A" w:rsidP="00952C4A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5753F0BE" w14:textId="77777777" w:rsidR="00952C4A" w:rsidRPr="00177EB0" w:rsidRDefault="00952C4A" w:rsidP="00952C4A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177EB0">
              <w:rPr>
                <w:rFonts w:asciiTheme="minorHAnsi" w:hAnsiTheme="minorHAnsi" w:cstheme="minorHAnsi"/>
                <w:b/>
                <w:sz w:val="18"/>
                <w:szCs w:val="18"/>
              </w:rPr>
              <w:t>Exemples CDA (nouveaux exemples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suite à</w:t>
            </w:r>
            <w:proofErr w:type="gram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publication en concertation du CR-GM_2021.01</w:t>
            </w:r>
            <w:r w:rsidRPr="00177EB0">
              <w:rPr>
                <w:rFonts w:asciiTheme="minorHAnsi" w:hAnsiTheme="minorHAnsi" w:cstheme="minorHAnsi"/>
                <w:b/>
                <w:sz w:val="18"/>
                <w:szCs w:val="18"/>
              </w:rPr>
              <w:t>) :</w:t>
            </w:r>
          </w:p>
          <w:p w14:paraId="4A477D51" w14:textId="77777777"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CANCER-CR-GM_202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1</w:t>
            </w: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.01_AnalyseNonRealisee.xml</w:t>
            </w:r>
          </w:p>
          <w:p w14:paraId="339F7387" w14:textId="77777777"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CANCER-CR-GM_2021</w:t>
            </w: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.01_AnalyseRealisee.xml</w:t>
            </w:r>
          </w:p>
          <w:p w14:paraId="071FD97D" w14:textId="77777777" w:rsidR="00177EB0" w:rsidRDefault="00177EB0" w:rsidP="00946EF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BE742E9" w14:textId="77777777" w:rsidR="00946EF5" w:rsidRPr="00946EF5" w:rsidRDefault="00946EF5" w:rsidP="00946EF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r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Sch</w:t>
            </w:r>
            <w:r w:rsidR="00952C4A">
              <w:rPr>
                <w:rFonts w:asciiTheme="minorHAnsi" w:hAnsiTheme="minorHAnsi" w:cstheme="minorHAnsi"/>
                <w:b/>
                <w:sz w:val="18"/>
                <w:szCs w:val="18"/>
              </w:rPr>
              <w:t>é</w:t>
            </w:r>
            <w:r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matrons</w:t>
            </w:r>
            <w:proofErr w:type="spellEnd"/>
            <w:r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21FECED2" w14:textId="77777777" w:rsidR="00946EF5" w:rsidRDefault="00946EF5" w:rsidP="00177EB0">
            <w:pPr>
              <w:pStyle w:val="Tableau"/>
              <w:numPr>
                <w:ilvl w:val="0"/>
                <w:numId w:val="3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Mise à jour du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sch</w:t>
            </w:r>
            <w:r w:rsidR="00952C4A">
              <w:rPr>
                <w:rFonts w:asciiTheme="minorHAnsi" w:hAnsiTheme="minorHAnsi" w:cstheme="minorHAnsi"/>
                <w:sz w:val="18"/>
                <w:szCs w:val="18"/>
              </w:rPr>
              <w:t>é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matron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IHE.sch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pour corriger une erreur d’appel</w:t>
            </w:r>
          </w:p>
          <w:p w14:paraId="4751109A" w14:textId="77777777" w:rsidR="00946EF5" w:rsidRDefault="00946EF5" w:rsidP="00177EB0">
            <w:pPr>
              <w:pStyle w:val="Tableau"/>
              <w:numPr>
                <w:ilvl w:val="0"/>
                <w:numId w:val="3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Mise à jour du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sch</w:t>
            </w:r>
            <w:r w:rsidR="00952C4A">
              <w:rPr>
                <w:rFonts w:asciiTheme="minorHAnsi" w:hAnsiTheme="minorHAnsi" w:cstheme="minorHAnsi"/>
                <w:sz w:val="18"/>
                <w:szCs w:val="18"/>
              </w:rPr>
              <w:t>é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matron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du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recordTarget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Theme="minorHAnsi" w:hAnsiTheme="minorHAnsi" w:cstheme="minorHAnsi"/>
                <w:sz w:val="18"/>
                <w:szCs w:val="18"/>
              </w:rPr>
              <w:t>suite à</w:t>
            </w:r>
            <w:proofErr w:type="gram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la mise en place de l’INS</w:t>
            </w:r>
          </w:p>
          <w:p w14:paraId="0BF6B446" w14:textId="77777777" w:rsidR="00177EB0" w:rsidRDefault="00177EB0" w:rsidP="00177EB0">
            <w:pPr>
              <w:pStyle w:val="Tableau"/>
              <w:numPr>
                <w:ilvl w:val="0"/>
                <w:numId w:val="3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Ajout du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sch</w:t>
            </w:r>
            <w:r w:rsidR="00952C4A">
              <w:rPr>
                <w:rFonts w:asciiTheme="minorHAnsi" w:hAnsiTheme="minorHAnsi" w:cstheme="minorHAnsi"/>
                <w:sz w:val="18"/>
                <w:szCs w:val="18"/>
              </w:rPr>
              <w:t>é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matron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pour tester l’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interpretationCode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dans les exemples de CR-BIO_2021.01</w:t>
            </w:r>
          </w:p>
          <w:p w14:paraId="126E8A1E" w14:textId="77777777" w:rsidR="00177EB0" w:rsidRDefault="00177EB0" w:rsidP="00946EF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35B56C94" w14:textId="77777777" w:rsidR="00177EB0" w:rsidRPr="00573C49" w:rsidRDefault="00177EB0" w:rsidP="00177EB0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F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euille de style :</w:t>
            </w:r>
          </w:p>
          <w:p w14:paraId="0C132EC7" w14:textId="77777777" w:rsidR="00177EB0" w:rsidRPr="00E11EC9" w:rsidRDefault="00177EB0" w:rsidP="00177EB0">
            <w:pPr>
              <w:pStyle w:val="Tableau"/>
              <w:numPr>
                <w:ilvl w:val="0"/>
                <w:numId w:val="29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Fichier 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style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.xsl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 :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Modification pour permettre l’affichage par Firefox d’un PDF dans une section / entrée directement (à la place d’un lien).</w:t>
            </w:r>
          </w:p>
          <w:p w14:paraId="56F646EF" w14:textId="77777777" w:rsidR="00177EB0" w:rsidRPr="00E11EC9" w:rsidRDefault="00177EB0" w:rsidP="00177EB0">
            <w:pPr>
              <w:pStyle w:val="Tableau"/>
              <w:numPr>
                <w:ilvl w:val="0"/>
                <w:numId w:val="29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Ficher </w:t>
            </w:r>
            <w:r w:rsidRPr="00E11EC9">
              <w:rPr>
                <w:rFonts w:asciiTheme="minorHAnsi" w:hAnsiTheme="minorHAnsi" w:cstheme="minorHAnsi"/>
                <w:b/>
                <w:sz w:val="18"/>
                <w:szCs w:val="18"/>
              </w:rPr>
              <w:t>utility.xsl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 : </w:t>
            </w:r>
            <w:r w:rsidRPr="00E11EC9">
              <w:rPr>
                <w:rFonts w:asciiTheme="minorHAnsi" w:hAnsiTheme="minorHAnsi" w:cstheme="minorHAnsi"/>
                <w:sz w:val="18"/>
                <w:szCs w:val="18"/>
              </w:rPr>
              <w:t>Modification pour l’affichage des données patient dans l’entête pour tenir compte des nouvelles spécifications de l’INS.</w:t>
            </w:r>
          </w:p>
          <w:p w14:paraId="410C12F8" w14:textId="77777777" w:rsidR="00177EB0" w:rsidRPr="00E11EC9" w:rsidRDefault="00177EB0" w:rsidP="00177EB0">
            <w:pPr>
              <w:pStyle w:val="Tableau"/>
              <w:numPr>
                <w:ilvl w:val="0"/>
                <w:numId w:val="29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Fichier </w:t>
            </w:r>
            <w:r w:rsidRPr="00E11EC9">
              <w:rPr>
                <w:rFonts w:asciiTheme="minorHAnsi" w:hAnsiTheme="minorHAnsi" w:cstheme="minorHAnsi"/>
                <w:b/>
                <w:sz w:val="18"/>
                <w:szCs w:val="18"/>
              </w:rPr>
              <w:t>headers.xsl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 : </w:t>
            </w:r>
            <w:r w:rsidRPr="00E11EC9">
              <w:rPr>
                <w:rFonts w:asciiTheme="minorHAnsi" w:hAnsiTheme="minorHAnsi" w:cstheme="minorHAnsi"/>
                <w:sz w:val="18"/>
                <w:szCs w:val="18"/>
              </w:rPr>
              <w:t xml:space="preserve">Modification pour des données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PS et ES</w:t>
            </w:r>
            <w:r w:rsidRPr="00E11EC9">
              <w:rPr>
                <w:rFonts w:asciiTheme="minorHAnsi" w:hAnsiTheme="minorHAnsi" w:cstheme="minorHAnsi"/>
                <w:sz w:val="18"/>
                <w:szCs w:val="18"/>
              </w:rPr>
              <w:t xml:space="preserve"> dans l’entête pour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déplier/plier ces données pour voir plus ou moins de détails</w:t>
            </w:r>
            <w:r w:rsidRPr="00E11EC9"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  <w:p w14:paraId="07408D43" w14:textId="77777777" w:rsidR="00177EB0" w:rsidRPr="000562F3" w:rsidRDefault="00177EB0" w:rsidP="00946EF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246C05" w:rsidRPr="00B27B8C" w14:paraId="2995FFDE" w14:textId="77777777" w:rsidTr="0052735B">
        <w:tc>
          <w:tcPr>
            <w:tcW w:w="1182" w:type="dxa"/>
            <w:vAlign w:val="center"/>
          </w:tcPr>
          <w:p w14:paraId="6024B782" w14:textId="77777777" w:rsidR="00246C05" w:rsidRDefault="00246C05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09/06/2021</w:t>
            </w:r>
          </w:p>
        </w:tc>
        <w:tc>
          <w:tcPr>
            <w:tcW w:w="935" w:type="dxa"/>
            <w:vAlign w:val="center"/>
          </w:tcPr>
          <w:p w14:paraId="7BA0E771" w14:textId="77777777" w:rsidR="00246C05" w:rsidRDefault="00246C05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V2.32</w:t>
            </w:r>
          </w:p>
        </w:tc>
        <w:tc>
          <w:tcPr>
            <w:tcW w:w="7689" w:type="dxa"/>
            <w:vAlign w:val="center"/>
          </w:tcPr>
          <w:p w14:paraId="66DBC57F" w14:textId="77777777" w:rsidR="00246C05" w:rsidRPr="00573C49" w:rsidRDefault="00246C05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Exemples CDA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mis à jour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18348543" w14:textId="77777777" w:rsidR="00246C05" w:rsidRPr="00246C05" w:rsidRDefault="00246C05" w:rsidP="00246C05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/>
                <w:sz w:val="16"/>
                <w:szCs w:val="16"/>
              </w:rPr>
            </w:pPr>
            <w:r w:rsidRPr="00246C05">
              <w:rPr>
                <w:rFonts w:asciiTheme="minorHAnsi" w:hAnsiTheme="minorHAnsi"/>
                <w:sz w:val="16"/>
                <w:szCs w:val="16"/>
              </w:rPr>
              <w:t>ANEST-CR-ANEST_2021.01.xml</w:t>
            </w:r>
            <w:r w:rsidRPr="00246C05">
              <w:rPr>
                <w:rFonts w:asciiTheme="minorHAnsi" w:hAnsiTheme="minorHAnsi"/>
                <w:sz w:val="16"/>
                <w:szCs w:val="16"/>
              </w:rPr>
              <w:tab/>
              <w:t>(</w:t>
            </w:r>
            <w:proofErr w:type="gramStart"/>
            <w:r w:rsidRPr="00246C05">
              <w:rPr>
                <w:rFonts w:asciiTheme="minorHAnsi" w:hAnsiTheme="minorHAnsi"/>
                <w:sz w:val="16"/>
                <w:szCs w:val="16"/>
              </w:rPr>
              <w:t>suite à</w:t>
            </w:r>
            <w:proofErr w:type="gramEnd"/>
            <w:r w:rsidRPr="00246C05">
              <w:rPr>
                <w:rFonts w:asciiTheme="minorHAnsi" w:hAnsiTheme="minorHAnsi"/>
                <w:sz w:val="16"/>
                <w:szCs w:val="16"/>
              </w:rPr>
              <w:t xml:space="preserve"> la publication des spécifications 2021.01)</w:t>
            </w:r>
          </w:p>
          <w:p w14:paraId="31E912F0" w14:textId="77777777" w:rsidR="00246C05" w:rsidRPr="00246C05" w:rsidRDefault="00246C05" w:rsidP="00246C05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46C05">
              <w:rPr>
                <w:rFonts w:asciiTheme="minorHAnsi" w:hAnsiTheme="minorHAnsi"/>
                <w:sz w:val="16"/>
                <w:szCs w:val="16"/>
              </w:rPr>
              <w:t>ANEST-CR-CPA_2021.01.xml</w:t>
            </w:r>
            <w:r w:rsidRPr="00246C05">
              <w:rPr>
                <w:rFonts w:asciiTheme="minorHAnsi" w:hAnsiTheme="minorHAnsi"/>
                <w:sz w:val="16"/>
                <w:szCs w:val="16"/>
              </w:rPr>
              <w:tab/>
              <w:t>(</w:t>
            </w:r>
            <w:proofErr w:type="gramStart"/>
            <w:r w:rsidRPr="00246C05">
              <w:rPr>
                <w:rFonts w:asciiTheme="minorHAnsi" w:hAnsiTheme="minorHAnsi"/>
                <w:sz w:val="16"/>
                <w:szCs w:val="16"/>
              </w:rPr>
              <w:t>suite à</w:t>
            </w:r>
            <w:proofErr w:type="gramEnd"/>
            <w:r w:rsidRPr="00246C05">
              <w:rPr>
                <w:rFonts w:asciiTheme="minorHAnsi" w:hAnsiTheme="minorHAnsi"/>
                <w:sz w:val="16"/>
                <w:szCs w:val="16"/>
              </w:rPr>
              <w:t xml:space="preserve"> la publication des spécifications 2021.01)</w:t>
            </w:r>
          </w:p>
          <w:p w14:paraId="5588527C" w14:textId="77777777" w:rsidR="00246C05" w:rsidRDefault="00246C05" w:rsidP="00246C0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9D13BF5" w14:textId="77777777" w:rsidR="00246C05" w:rsidRPr="00946EF5" w:rsidRDefault="00246C05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r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Sch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é</w:t>
            </w:r>
            <w:r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matrons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mis à jour</w:t>
            </w:r>
            <w:r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1AF608D6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CI-SIS_ANEST-CR-CPA_2021.01.sch</w:t>
            </w:r>
          </w:p>
          <w:p w14:paraId="6BBDC39F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CI-SIS_ANEST-CR-ANEST_2021.01.sch</w:t>
            </w:r>
          </w:p>
          <w:p w14:paraId="6A068858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CI-SIS_TLM-DA_2020.01.sch</w:t>
            </w:r>
          </w:p>
          <w:p w14:paraId="17A9933B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CI-SIS_CR-BIO_2021.01.sch</w:t>
            </w:r>
          </w:p>
          <w:p w14:paraId="5F81EA31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CI-SIS_CSE-CS24_2021.01.sch</w:t>
            </w:r>
          </w:p>
          <w:p w14:paraId="160236A4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CI-SIS_CSE-CS9_2021.01.sch</w:t>
            </w:r>
          </w:p>
          <w:p w14:paraId="6DF6E713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CI-SIS_CSE-CS8_2021.01.sch</w:t>
            </w:r>
          </w:p>
          <w:p w14:paraId="340BB844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CI-SIS_LDL-SES_2020.01.sch</w:t>
            </w:r>
          </w:p>
          <w:p w14:paraId="40A8E5FD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CI-SIS_DLU-FLUDT_2021.01.sch</w:t>
            </w:r>
          </w:p>
          <w:p w14:paraId="2A8BFA38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CI-SIS_DLU-FLUDR_2021.01.sch</w:t>
            </w:r>
          </w:p>
          <w:p w14:paraId="570B11FB" w14:textId="77777777" w:rsidR="00F421C1" w:rsidRDefault="00F421C1" w:rsidP="00F421C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5EBDA9A4" w14:textId="77777777" w:rsidR="00246C05" w:rsidRPr="00F421C1" w:rsidRDefault="00F421C1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entrees</w:t>
            </w:r>
            <w:proofErr w:type="spell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créés :</w:t>
            </w:r>
          </w:p>
          <w:p w14:paraId="2D21E227" w14:textId="77777777"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E_payers_fr.sch</w:t>
            </w:r>
            <w:proofErr w:type="spellEnd"/>
          </w:p>
          <w:p w14:paraId="07EDC963" w14:textId="77777777"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E_identificationMicroOrganismesMultiresistants_fr.sch</w:t>
            </w:r>
            <w:proofErr w:type="spellEnd"/>
          </w:p>
          <w:p w14:paraId="48539EED" w14:textId="77777777"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E_accidentsTransfusionnels_fr.sch</w:t>
            </w:r>
            <w:proofErr w:type="spellEnd"/>
          </w:p>
          <w:p w14:paraId="4B04BA45" w14:textId="77777777"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E_evenementIndesirableSuiteAdministrationDerivesSang_fr.sch</w:t>
            </w:r>
            <w:proofErr w:type="spellEnd"/>
          </w:p>
          <w:p w14:paraId="0F6AD08C" w14:textId="77777777"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E_evenementIndesirablePendantHospitalisation_fr.sch</w:t>
            </w:r>
            <w:proofErr w:type="spellEnd"/>
          </w:p>
          <w:p w14:paraId="0FCF386B" w14:textId="77777777"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E_statutDuDocument_fr.sch</w:t>
            </w:r>
            <w:proofErr w:type="spellEnd"/>
          </w:p>
          <w:p w14:paraId="1BB42522" w14:textId="77777777"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E_disposition_fr.sch</w:t>
            </w:r>
            <w:proofErr w:type="spellEnd"/>
          </w:p>
          <w:p w14:paraId="69014F08" w14:textId="77777777" w:rsidR="00F421C1" w:rsidRDefault="00F421C1" w:rsidP="00F421C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7241E342" w14:textId="77777777" w:rsidR="00F421C1" w:rsidRPr="00F421C1" w:rsidRDefault="00F421C1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\sections créés :</w:t>
            </w:r>
          </w:p>
          <w:p w14:paraId="64B856C2" w14:textId="77777777" w:rsidR="00F421C1" w:rsidRDefault="00F421C1" w:rsidP="00F421C1">
            <w:pPr>
              <w:pStyle w:val="Tableau"/>
              <w:numPr>
                <w:ilvl w:val="0"/>
                <w:numId w:val="3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S_travailEtAccouchement_ANS.sch</w:t>
            </w:r>
            <w:proofErr w:type="spellEnd"/>
          </w:p>
          <w:p w14:paraId="0EE52D04" w14:textId="77777777" w:rsidR="00F421C1" w:rsidRDefault="00F421C1" w:rsidP="00F421C1">
            <w:pPr>
              <w:pStyle w:val="Tableau"/>
              <w:numPr>
                <w:ilvl w:val="0"/>
                <w:numId w:val="3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S_dispositions_ANS.sch</w:t>
            </w:r>
            <w:proofErr w:type="spellEnd"/>
          </w:p>
          <w:p w14:paraId="08FCB272" w14:textId="77777777" w:rsidR="00F421C1" w:rsidRDefault="00F421C1" w:rsidP="00F421C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1567789" w14:textId="77777777" w:rsidR="00F421C1" w:rsidRPr="00F421C1" w:rsidRDefault="00F421C1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\sections modifiés :</w:t>
            </w:r>
          </w:p>
          <w:p w14:paraId="4D349E7B" w14:textId="77777777" w:rsidR="00F421C1" w:rsidRDefault="00F421C1" w:rsidP="00F421C1">
            <w:pPr>
              <w:pStyle w:val="Tableau"/>
              <w:numPr>
                <w:ilvl w:val="0"/>
                <w:numId w:val="3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S_facteursDeRisque</w:t>
            </w:r>
            <w:proofErr w:type="spellEnd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-non-</w:t>
            </w: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code_ANS.sch</w:t>
            </w:r>
            <w:proofErr w:type="spellEnd"/>
          </w:p>
          <w:p w14:paraId="76B0BB1C" w14:textId="77777777" w:rsidR="00F421C1" w:rsidRDefault="00F421C1" w:rsidP="00F421C1">
            <w:pPr>
              <w:pStyle w:val="Tableau"/>
              <w:numPr>
                <w:ilvl w:val="0"/>
                <w:numId w:val="3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S_anamneseEtFacteursDeRisques_ANS.sch</w:t>
            </w:r>
            <w:proofErr w:type="spellEnd"/>
          </w:p>
          <w:p w14:paraId="7507069F" w14:textId="77777777" w:rsidR="00F421C1" w:rsidRPr="00246C05" w:rsidRDefault="00F421C1" w:rsidP="00F421C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7E1B0C" w:rsidRPr="00B27B8C" w14:paraId="3B7D78CB" w14:textId="77777777" w:rsidTr="0052735B">
        <w:tc>
          <w:tcPr>
            <w:tcW w:w="1182" w:type="dxa"/>
            <w:vAlign w:val="center"/>
          </w:tcPr>
          <w:p w14:paraId="7A85B618" w14:textId="77777777" w:rsidR="007E1B0C" w:rsidRDefault="00DF46B4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02/07/2021</w:t>
            </w:r>
          </w:p>
        </w:tc>
        <w:tc>
          <w:tcPr>
            <w:tcW w:w="935" w:type="dxa"/>
            <w:vAlign w:val="center"/>
          </w:tcPr>
          <w:p w14:paraId="76A7BDBD" w14:textId="77777777" w:rsidR="007E1B0C" w:rsidRDefault="007E1B0C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2.33</w:t>
            </w:r>
          </w:p>
        </w:tc>
        <w:tc>
          <w:tcPr>
            <w:tcW w:w="7689" w:type="dxa"/>
            <w:vAlign w:val="center"/>
          </w:tcPr>
          <w:p w14:paraId="1C26E1CA" w14:textId="77777777" w:rsidR="007E1B0C" w:rsidRPr="00573C49" w:rsidRDefault="00DF46B4" w:rsidP="007E1B0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Mise à jour des e</w:t>
            </w:r>
            <w:r w:rsidR="007E1B0C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xemples CDA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7E1B0C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1AB0CC0A" w14:textId="77777777" w:rsidR="007E1B0C" w:rsidRPr="00246C05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ANEST-CR-ANEST_2021.01.xml</w:t>
            </w:r>
          </w:p>
          <w:p w14:paraId="0B906451" w14:textId="77777777"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ANEST-CR-CPA_2021.01.xml</w:t>
            </w:r>
          </w:p>
          <w:p w14:paraId="3D65323F" w14:textId="77777777"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CR-BIO_2021.01_Chikungunya.xml</w:t>
            </w:r>
          </w:p>
          <w:p w14:paraId="6E4564EA" w14:textId="77777777"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CR-BIO_2021.01_PDF.xml</w:t>
            </w:r>
          </w:p>
          <w:p w14:paraId="773D5087" w14:textId="77777777"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CR-BIO_2021.01_CDA-R2-Niveau-1.xml</w:t>
            </w:r>
          </w:p>
          <w:p w14:paraId="06473E10" w14:textId="77777777"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CR-BIO_2021.01_Electrophorese.xml</w:t>
            </w:r>
          </w:p>
          <w:p w14:paraId="76249864" w14:textId="77777777"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CR-BIO_2021.01_Auto-Presentable_avec-image.xml</w:t>
            </w:r>
          </w:p>
          <w:p w14:paraId="74F73773" w14:textId="77777777" w:rsid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CR-BIO_2021.01_Auto-Presentable.xml</w:t>
            </w:r>
          </w:p>
          <w:p w14:paraId="4B17322F" w14:textId="77777777" w:rsidR="00970ACE" w:rsidRDefault="00970ACE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SDM-MR_2020.02.xml</w:t>
            </w:r>
          </w:p>
          <w:p w14:paraId="53ED1535" w14:textId="77777777" w:rsidR="00970ACE" w:rsidRPr="007E1B0C" w:rsidRDefault="00970ACE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49536DD1" w14:textId="77777777" w:rsidR="007E1B0C" w:rsidRDefault="00DF46B4" w:rsidP="007E1B0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Création de n</w:t>
            </w:r>
            <w:r w:rsidR="007E1B0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ouveaux exemples </w:t>
            </w:r>
            <w:proofErr w:type="gramStart"/>
            <w:r w:rsidR="007E1B0C">
              <w:rPr>
                <w:rFonts w:asciiTheme="minorHAnsi" w:hAnsiTheme="minorHAnsi" w:cstheme="minorHAnsi"/>
                <w:b/>
                <w:sz w:val="18"/>
                <w:szCs w:val="18"/>
              </w:rPr>
              <w:t>suite à</w:t>
            </w:r>
            <w:proofErr w:type="gramEnd"/>
            <w:r w:rsidR="007E1B0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mise en concertation :</w:t>
            </w:r>
          </w:p>
          <w:p w14:paraId="20A8C36B" w14:textId="77777777" w:rsidR="00970ACE" w:rsidRDefault="00970ACE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CANCER-FRCP_2021.01_Appareil.xml</w:t>
            </w:r>
          </w:p>
          <w:p w14:paraId="055DA735" w14:textId="77777777" w:rsidR="00970ACE" w:rsidRDefault="00970ACE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CANCER-FRCP_2021.01_Transversale</w:t>
            </w:r>
          </w:p>
          <w:p w14:paraId="74E44CBB" w14:textId="77777777" w:rsidR="007E1B0C" w:rsidRDefault="007E1B0C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CANCER-PPS_2021.01_Autopresentable.xml</w:t>
            </w:r>
          </w:p>
          <w:p w14:paraId="75608FC7" w14:textId="77777777" w:rsidR="00970ACE" w:rsidRDefault="00970ACE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VAC_2021.01.xml</w:t>
            </w:r>
          </w:p>
          <w:p w14:paraId="1478AA39" w14:textId="77777777" w:rsidR="00970ACE" w:rsidRDefault="00970ACE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VAC-NOTE_2021.01.xml</w:t>
            </w:r>
          </w:p>
          <w:p w14:paraId="742719F5" w14:textId="77777777" w:rsidR="00970ACE" w:rsidRDefault="00970ACE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1B1BB043" w14:textId="77777777" w:rsidR="00970ACE" w:rsidRPr="00B24992" w:rsidRDefault="00DF46B4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Mise à jour des </w:t>
            </w:r>
            <w:proofErr w:type="spell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s</w:t>
            </w:r>
            <w:r w:rsidR="00970ACE"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ch</w:t>
            </w:r>
            <w:r w:rsidR="00970ACE">
              <w:rPr>
                <w:rFonts w:asciiTheme="minorHAnsi" w:hAnsiTheme="minorHAnsi" w:cstheme="minorHAnsi"/>
                <w:b/>
                <w:sz w:val="18"/>
                <w:szCs w:val="18"/>
              </w:rPr>
              <w:t>é</w:t>
            </w:r>
            <w:r w:rsidR="00970ACE"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matrons</w:t>
            </w:r>
            <w:proofErr w:type="spellEnd"/>
            <w:r w:rsidR="00970ACE"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  <w:r w:rsidR="00B24992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B24992" w:rsidRPr="00B24992">
              <w:rPr>
                <w:rFonts w:asciiTheme="minorHAnsi" w:hAnsiTheme="minorHAnsi" w:cstheme="minorHAnsi"/>
                <w:sz w:val="18"/>
                <w:szCs w:val="18"/>
              </w:rPr>
              <w:t>notamment pour le renommage des JDV qui avaient des accents (non supporté sous LINUX), les accents ont été supprimés.</w:t>
            </w:r>
          </w:p>
          <w:p w14:paraId="1045AF51" w14:textId="77777777" w:rsidR="002631B4" w:rsidRDefault="00970ACE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CI-SIS_AVC_PostAVC_2.2.sch</w:t>
            </w:r>
            <w:r w:rsidR="002631B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5C637A02" w14:textId="77777777" w:rsidR="002631B4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CI-SIS_LDL-EES_2020.01.sch</w:t>
            </w:r>
          </w:p>
          <w:p w14:paraId="6F4C98C8" w14:textId="77777777" w:rsidR="00970ACE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CI-SIS_VAC_3.1.sch</w:t>
            </w:r>
          </w:p>
          <w:p w14:paraId="688E2CBC" w14:textId="77777777" w:rsidR="002631B4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CI-SIS_TLM-DA_2020.01.sch</w:t>
            </w:r>
          </w:p>
          <w:p w14:paraId="315720B5" w14:textId="77777777" w:rsidR="00B24992" w:rsidRDefault="00B24992" w:rsidP="00B2499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CI-SIS_OBP_SAP_1.2.sch</w:t>
            </w:r>
          </w:p>
          <w:p w14:paraId="768E959E" w14:textId="77777777" w:rsidR="00B24992" w:rsidRDefault="00B24992" w:rsidP="00B2499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CI-SIS_CSE-CS8_2021.01.sch</w:t>
            </w:r>
          </w:p>
          <w:p w14:paraId="570ED4BE" w14:textId="77777777" w:rsidR="00B24992" w:rsidRDefault="00B24992" w:rsidP="00B2499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CI-SIS_CSE-CS9_2021.01.sch</w:t>
            </w:r>
          </w:p>
          <w:p w14:paraId="6F047116" w14:textId="77777777" w:rsidR="00B24992" w:rsidRDefault="00B24992" w:rsidP="00B2499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CI-SIS_CSE-CS24_2021.01.sch</w:t>
            </w:r>
          </w:p>
          <w:p w14:paraId="187340B2" w14:textId="77777777" w:rsidR="00B24992" w:rsidRDefault="00B24992" w:rsidP="00B2499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CI-SIS_AVC_PostAVC_2.2.sch</w:t>
            </w:r>
          </w:p>
          <w:p w14:paraId="1885AF21" w14:textId="77777777" w:rsidR="00970ACE" w:rsidRDefault="00970ACE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5B9C3CE2" w14:textId="77777777" w:rsidR="00970ACE" w:rsidRPr="00946EF5" w:rsidRDefault="00DF46B4" w:rsidP="00970AC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Création des </w:t>
            </w:r>
            <w:proofErr w:type="spell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s</w:t>
            </w:r>
            <w:r w:rsidR="00970ACE"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ch</w:t>
            </w:r>
            <w:r w:rsidR="00970ACE">
              <w:rPr>
                <w:rFonts w:asciiTheme="minorHAnsi" w:hAnsiTheme="minorHAnsi" w:cstheme="minorHAnsi"/>
                <w:b/>
                <w:sz w:val="18"/>
                <w:szCs w:val="18"/>
              </w:rPr>
              <w:t>é</w:t>
            </w:r>
            <w:r w:rsidR="00970ACE"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matrons</w:t>
            </w:r>
            <w:proofErr w:type="spellEnd"/>
            <w:r w:rsidR="00970ACE"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13D89746" w14:textId="77777777" w:rsidR="002631B4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CI-SIS_CANCER-FRCP_2021.01.sch</w:t>
            </w:r>
          </w:p>
          <w:p w14:paraId="773024DA" w14:textId="77777777" w:rsidR="002631B4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CI-SIS_CANCER-PPS_2021.01.sch</w:t>
            </w:r>
          </w:p>
          <w:p w14:paraId="0D02C9E4" w14:textId="77777777" w:rsidR="002631B4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CI-SIS_VAC_2021.01.sch</w:t>
            </w:r>
          </w:p>
          <w:p w14:paraId="3F07EBB2" w14:textId="77777777" w:rsidR="00970ACE" w:rsidRDefault="00970ACE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CI-SIS_VAC-NOTE_2021.01.sch</w:t>
            </w:r>
          </w:p>
          <w:p w14:paraId="2DE9EA86" w14:textId="77777777" w:rsidR="00DF46B4" w:rsidRDefault="00DF46B4" w:rsidP="00DF46B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01D6EEE0" w14:textId="77777777" w:rsidR="006E3D8D" w:rsidRDefault="006E3D8D" w:rsidP="006E3D8D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Mise à jour des </w:t>
            </w: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profils :</w:t>
            </w:r>
          </w:p>
          <w:p w14:paraId="2D96B2D6" w14:textId="77777777" w:rsidR="006E3D8D" w:rsidRPr="006E3D8D" w:rsidRDefault="006E3D8D" w:rsidP="006E3D8D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6E3D8D">
              <w:rPr>
                <w:rFonts w:asciiTheme="minorHAnsi" w:hAnsiTheme="minorHAnsi" w:cstheme="minorHAnsi"/>
                <w:sz w:val="18"/>
                <w:szCs w:val="18"/>
              </w:rPr>
              <w:t>CI-</w:t>
            </w:r>
            <w:proofErr w:type="spellStart"/>
            <w:r w:rsidRPr="006E3D8D">
              <w:rPr>
                <w:rFonts w:asciiTheme="minorHAnsi" w:hAnsiTheme="minorHAnsi" w:cstheme="minorHAnsi"/>
                <w:sz w:val="18"/>
                <w:szCs w:val="18"/>
              </w:rPr>
              <w:t>SIS_Modeles_ANS.sch</w:t>
            </w:r>
            <w:proofErr w:type="spellEnd"/>
          </w:p>
          <w:p w14:paraId="09577CB6" w14:textId="77777777" w:rsidR="006E3D8D" w:rsidRDefault="006E3D8D" w:rsidP="006E3D8D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6E3D8D">
              <w:rPr>
                <w:rFonts w:asciiTheme="minorHAnsi" w:hAnsiTheme="minorHAnsi" w:cstheme="minorHAnsi"/>
                <w:sz w:val="18"/>
                <w:szCs w:val="18"/>
              </w:rPr>
              <w:t>IHE.sch</w:t>
            </w:r>
            <w:proofErr w:type="spellEnd"/>
          </w:p>
          <w:p w14:paraId="7C5808BD" w14:textId="77777777" w:rsidR="006E3D8D" w:rsidRDefault="006E3D8D" w:rsidP="00DF46B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58542475" w14:textId="77777777" w:rsidR="00DF46B4" w:rsidRPr="00F421C1" w:rsidRDefault="00DF46B4" w:rsidP="00DF46B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Création des </w:t>
            </w: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proofErr w:type="spell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\sections :</w:t>
            </w:r>
          </w:p>
          <w:p w14:paraId="2F0788A0" w14:textId="77777777" w:rsidR="00DF46B4" w:rsidRDefault="00DF46B4" w:rsidP="00DF46B4">
            <w:pPr>
              <w:pStyle w:val="Tableau"/>
              <w:numPr>
                <w:ilvl w:val="0"/>
                <w:numId w:val="4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S_principalMotif</w:t>
            </w:r>
            <w:proofErr w:type="spellEnd"/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-non-</w:t>
            </w:r>
            <w:proofErr w:type="spellStart"/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code_ANS.sch</w:t>
            </w:r>
            <w:proofErr w:type="spellEnd"/>
          </w:p>
          <w:p w14:paraId="4F114016" w14:textId="77777777" w:rsidR="00DF46B4" w:rsidRDefault="00DF46B4" w:rsidP="00DF46B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3D45D4A" w14:textId="77777777" w:rsidR="00DF46B4" w:rsidRPr="00F421C1" w:rsidRDefault="00DF46B4" w:rsidP="00DF46B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Mise à jour des </w:t>
            </w: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proofErr w:type="spell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\sections :</w:t>
            </w:r>
          </w:p>
          <w:p w14:paraId="650BBCCB" w14:textId="77777777" w:rsidR="00DF46B4" w:rsidRDefault="00DF46B4" w:rsidP="00DF46B4">
            <w:pPr>
              <w:pStyle w:val="Tableau"/>
              <w:numPr>
                <w:ilvl w:val="0"/>
                <w:numId w:val="4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S_historyOfPresentIllness.sch</w:t>
            </w:r>
            <w:proofErr w:type="spellEnd"/>
          </w:p>
          <w:p w14:paraId="0E569A94" w14:textId="77777777" w:rsidR="00970ACE" w:rsidRDefault="00970ACE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2B74E9A6" w14:textId="77777777" w:rsidR="002631B4" w:rsidRDefault="00DF46B4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Mise à jour des </w:t>
            </w:r>
            <w:r w:rsidR="002631B4"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proofErr w:type="spellStart"/>
            <w:r w:rsidR="002631B4"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="002631B4"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="002631B4"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proofErr w:type="spellEnd"/>
            <w:r w:rsidR="002631B4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r w:rsidR="002631B4" w:rsidRPr="00DF46B4">
              <w:rPr>
                <w:rFonts w:asciiTheme="minorHAnsi" w:hAnsiTheme="minorHAnsi" w:cstheme="minorHAnsi"/>
                <w:b/>
                <w:sz w:val="18"/>
                <w:szCs w:val="18"/>
              </w:rPr>
              <w:t>ANEST-CR-ANEST_2021.01</w:t>
            </w:r>
          </w:p>
          <w:p w14:paraId="3F343C87" w14:textId="77777777" w:rsidR="00970ACE" w:rsidRDefault="002631B4" w:rsidP="002631B4">
            <w:pPr>
              <w:pStyle w:val="Tableau"/>
              <w:numPr>
                <w:ilvl w:val="0"/>
                <w:numId w:val="3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JDV_AbordVeineuxPeripherique-CISIS.sch</w:t>
            </w:r>
            <w:proofErr w:type="spellEnd"/>
          </w:p>
          <w:p w14:paraId="5202DBDC" w14:textId="77777777" w:rsidR="002631B4" w:rsidRPr="007E1B0C" w:rsidRDefault="002631B4" w:rsidP="002631B4">
            <w:pPr>
              <w:pStyle w:val="Tableau"/>
              <w:numPr>
                <w:ilvl w:val="0"/>
                <w:numId w:val="3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JDV_AbordVeineuxCentral-CISIS.sch</w:t>
            </w:r>
            <w:proofErr w:type="spellEnd"/>
          </w:p>
          <w:p w14:paraId="52B97870" w14:textId="77777777" w:rsidR="00DF46B4" w:rsidRDefault="00DF46B4" w:rsidP="00DF46B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304E41A5" w14:textId="77777777" w:rsidR="00DF46B4" w:rsidRDefault="00DF46B4" w:rsidP="00DF46B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lastRenderedPageBreak/>
              <w:t xml:space="preserve">Création des </w:t>
            </w: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proofErr w:type="spell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4539326E" w14:textId="77777777" w:rsidR="00DF46B4" w:rsidRPr="00DF46B4" w:rsidRDefault="00DF46B4" w:rsidP="00DF46B4">
            <w:pPr>
              <w:pStyle w:val="Tableau"/>
              <w:numPr>
                <w:ilvl w:val="0"/>
                <w:numId w:val="39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CANCER-FRCP_2021.01</w:t>
            </w:r>
          </w:p>
          <w:p w14:paraId="3E50777C" w14:textId="77777777" w:rsidR="00DF46B4" w:rsidRPr="00DF46B4" w:rsidRDefault="00DF46B4" w:rsidP="00DF46B4">
            <w:pPr>
              <w:pStyle w:val="Tableau"/>
              <w:numPr>
                <w:ilvl w:val="0"/>
                <w:numId w:val="39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CANCER-PPS_2021.01</w:t>
            </w:r>
          </w:p>
          <w:p w14:paraId="30049B80" w14:textId="77777777" w:rsidR="002631B4" w:rsidRDefault="002631B4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3BCE53F8" w14:textId="77777777" w:rsidR="00DF46B4" w:rsidRPr="00DF46B4" w:rsidRDefault="00DF46B4" w:rsidP="00970AC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Création des </w:t>
            </w:r>
            <w:proofErr w:type="spellStart"/>
            <w:r w:rsidRPr="00DF46B4"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  <w:proofErr w:type="spellEnd"/>
            <w:r w:rsidRPr="00DF46B4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DF46B4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DF46B4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DF46B4">
              <w:rPr>
                <w:rFonts w:asciiTheme="minorHAnsi" w:hAnsiTheme="minorHAnsi" w:cstheme="minorHAnsi"/>
                <w:b/>
                <w:sz w:val="18"/>
                <w:szCs w:val="18"/>
              </w:rPr>
              <w:t>specificationsVolets</w:t>
            </w:r>
            <w:proofErr w:type="spellEnd"/>
          </w:p>
          <w:p w14:paraId="75781C18" w14:textId="77777777" w:rsidR="00DF46B4" w:rsidRDefault="00DF46B4" w:rsidP="00DF46B4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CANCER-FRCP_2021.01</w:t>
            </w:r>
          </w:p>
          <w:p w14:paraId="1BDABE1B" w14:textId="77777777" w:rsidR="00DF46B4" w:rsidRDefault="00DF46B4" w:rsidP="00DF46B4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VAC_2021.01</w:t>
            </w:r>
          </w:p>
          <w:p w14:paraId="31BBCF2D" w14:textId="77777777" w:rsidR="00DF46B4" w:rsidRDefault="00DF46B4" w:rsidP="00DF46B4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VAC-NOTE_2021.01</w:t>
            </w:r>
          </w:p>
          <w:p w14:paraId="0D07C220" w14:textId="77777777" w:rsidR="006E3D8D" w:rsidRDefault="006E3D8D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7DAEF1C1" w14:textId="77777777" w:rsidR="006E3D8D" w:rsidRPr="00573C49" w:rsidRDefault="006E3D8D" w:rsidP="00E80021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Mise à jour des exemples IHE_XDM</w:t>
            </w:r>
          </w:p>
        </w:tc>
      </w:tr>
      <w:tr w:rsidR="00180335" w:rsidRPr="00B27B8C" w14:paraId="3163E447" w14:textId="77777777" w:rsidTr="0052735B">
        <w:tc>
          <w:tcPr>
            <w:tcW w:w="1182" w:type="dxa"/>
            <w:vAlign w:val="center"/>
          </w:tcPr>
          <w:p w14:paraId="578FCB00" w14:textId="77777777" w:rsidR="00180335" w:rsidRDefault="004A15C4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10/09/2021</w:t>
            </w:r>
          </w:p>
        </w:tc>
        <w:tc>
          <w:tcPr>
            <w:tcW w:w="935" w:type="dxa"/>
            <w:vAlign w:val="center"/>
          </w:tcPr>
          <w:p w14:paraId="426BB53D" w14:textId="77777777" w:rsidR="00180335" w:rsidRDefault="00786927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2.34</w:t>
            </w:r>
          </w:p>
        </w:tc>
        <w:tc>
          <w:tcPr>
            <w:tcW w:w="7689" w:type="dxa"/>
            <w:vAlign w:val="center"/>
          </w:tcPr>
          <w:p w14:paraId="3914B0C3" w14:textId="77777777" w:rsidR="002131AC" w:rsidRDefault="002131AC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69CE0D3E" w14:textId="77777777" w:rsidR="002131AC" w:rsidRDefault="002131AC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20DEECA6" w14:textId="77777777" w:rsidR="00221478" w:rsidRDefault="00221478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Exemples CDA :</w:t>
            </w:r>
          </w:p>
          <w:p w14:paraId="23297014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ANEST-CR-ANEST_2021.01.xml</w:t>
            </w:r>
          </w:p>
          <w:p w14:paraId="07BD6598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ANEST-CR-CPA_2021.01.xml</w:t>
            </w:r>
          </w:p>
          <w:p w14:paraId="07EF1FC9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AVC-AUNV_2.2.xml</w:t>
            </w:r>
          </w:p>
          <w:p w14:paraId="7BA311E5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AVC-EUNV_2.2.xml</w:t>
            </w:r>
          </w:p>
          <w:p w14:paraId="39F28104" w14:textId="77777777" w:rsidR="00EC49E2" w:rsidRDefault="00EC49E2" w:rsidP="00EC49E2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EC49E2">
              <w:rPr>
                <w:rFonts w:asciiTheme="minorHAnsi" w:hAnsiTheme="minorHAnsi" w:cstheme="minorHAnsi"/>
                <w:sz w:val="18"/>
                <w:szCs w:val="18"/>
              </w:rPr>
              <w:t>AVC-PAVC_2.2.xml</w:t>
            </w:r>
          </w:p>
          <w:p w14:paraId="274C55FD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</w:t>
            </w: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D2LM-FIDD_1.1.13.xml</w:t>
            </w:r>
          </w:p>
          <w:p w14:paraId="368B9517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</w:t>
            </w: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D2LM-FIN_1.1.13.xml</w:t>
            </w:r>
          </w:p>
          <w:p w14:paraId="23E36674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CANCER-D2LM-FIDD_2021.01.xml</w:t>
            </w:r>
            <w:r w:rsidR="002131A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2131A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65DE3479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CANCER-D2LM-FIN_2021.01.xml</w:t>
            </w:r>
            <w:r w:rsidR="002131A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2131A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188FF8FA" w14:textId="77777777" w:rsidR="00221478" w:rsidRP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CANCER-CR-GM_2021.01_AnalyseNonRealisee.xml</w:t>
            </w:r>
          </w:p>
          <w:p w14:paraId="664F3B53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CANCER-CR-GM_2021.01_AnalyseRealisee.xml</w:t>
            </w:r>
          </w:p>
          <w:p w14:paraId="08A3DB50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CANCER-FRCP_2021.01_Appareil.xml</w:t>
            </w:r>
          </w:p>
          <w:p w14:paraId="11213EB8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CANCER-FRCP_2021.01_Transversale.xml</w:t>
            </w:r>
          </w:p>
          <w:p w14:paraId="436FC43A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CANCER-PPS_2021.01.xml</w:t>
            </w:r>
          </w:p>
          <w:p w14:paraId="31C7C56E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CANCER-PPS_2021.01_Autopresentable_V2.xml</w:t>
            </w:r>
          </w:p>
          <w:p w14:paraId="57EDD710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CR-BIO_2021.01_Chikungunya.xml</w:t>
            </w:r>
          </w:p>
          <w:p w14:paraId="5A60734D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CR-BIO_2021.01_Electrophorese.xml</w:t>
            </w:r>
          </w:p>
          <w:p w14:paraId="41343FCB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CR-RTN_1.1.xml</w:t>
            </w:r>
          </w:p>
          <w:p w14:paraId="0C801B07" w14:textId="77777777" w:rsidR="002131AC" w:rsidRDefault="00221478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CSE-CS8_2021.01.xml</w:t>
            </w:r>
          </w:p>
          <w:p w14:paraId="29998B93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CSE-CS9_2021.01.xml</w:t>
            </w:r>
          </w:p>
          <w:p w14:paraId="028C4A71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CSE-CS24_2021.01.xml</w:t>
            </w:r>
          </w:p>
          <w:p w14:paraId="5B1081D4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F-PRC-DCI_1.4.xml</w:t>
            </w:r>
          </w:p>
          <w:p w14:paraId="23518560" w14:textId="77777777" w:rsidR="002131AC" w:rsidRDefault="00221478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F-PRC-PSC_1.4.xml</w:t>
            </w:r>
          </w:p>
          <w:p w14:paraId="097678D0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F-PRC-PPV_1.4.xml</w:t>
            </w:r>
          </w:p>
          <w:p w14:paraId="21057B3D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LDL-SES_2020.01.xml</w:t>
            </w:r>
          </w:p>
          <w:p w14:paraId="6A55850F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OBP-SAP_1.2.xml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6DDE8F9A" w14:textId="77777777" w:rsidR="00221478" w:rsidRPr="002131AC" w:rsidRDefault="00221478" w:rsidP="0017093D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OBP-SNE_1.3.xml</w:t>
            </w:r>
          </w:p>
          <w:p w14:paraId="0E37EA27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OPH-BRE_2021.01.xml</w:t>
            </w:r>
            <w:r w:rsidR="002131A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2131A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121EA087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PPS-PAERPA_2021.01.xml</w:t>
            </w:r>
            <w:r w:rsidR="002131A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2131A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3C012406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SDM-MR_2020.02.xml</w:t>
            </w:r>
          </w:p>
          <w:p w14:paraId="12CFD0E0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TLM-DA_2020.01_TCG.xml</w:t>
            </w:r>
          </w:p>
          <w:p w14:paraId="498CDAEB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TLM-DA_2020.01_TCG_anamnèse-non-structurée.xml</w:t>
            </w:r>
          </w:p>
          <w:p w14:paraId="3BB75664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TLM-DA_2020.01_TE1_anamnèse-non-structurée.xml</w:t>
            </w:r>
          </w:p>
          <w:p w14:paraId="037A1F30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VAC-NOTE_2021.01.xml</w:t>
            </w:r>
          </w:p>
          <w:p w14:paraId="7F0B1447" w14:textId="77777777" w:rsidR="00221478" w:rsidRP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VSM_1.4.xml</w:t>
            </w:r>
          </w:p>
          <w:p w14:paraId="6715EF90" w14:textId="77777777" w:rsidR="00221478" w:rsidRDefault="00221478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4F94463F" w14:textId="77777777" w:rsidR="00AA7B36" w:rsidRPr="00221478" w:rsidRDefault="00AA7B36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Feuille de style :</w:t>
            </w:r>
          </w:p>
          <w:p w14:paraId="0657BE0D" w14:textId="77777777" w:rsidR="00AA7B36" w:rsidRPr="00221478" w:rsidRDefault="00AA7B36" w:rsidP="00AA7B36">
            <w:pPr>
              <w:pStyle w:val="Tableau"/>
              <w:numPr>
                <w:ilvl w:val="0"/>
                <w:numId w:val="4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headers.xsl</w:t>
            </w:r>
          </w:p>
          <w:p w14:paraId="6F22A00F" w14:textId="77777777" w:rsidR="00AA7B36" w:rsidRPr="00221478" w:rsidRDefault="00AA7B36" w:rsidP="0078692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1E634727" w14:textId="77777777" w:rsidR="00786927" w:rsidRPr="00221478" w:rsidRDefault="00312FD4" w:rsidP="0078692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S</w:t>
            </w:r>
            <w:r w:rsidR="00786927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chématrons</w:t>
            </w:r>
            <w:proofErr w:type="spellEnd"/>
            <w:r w:rsidR="00786927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de documents :</w:t>
            </w:r>
          </w:p>
          <w:p w14:paraId="61AD65A1" w14:textId="77777777" w:rsidR="00EC49E2" w:rsidRDefault="00EC49E2" w:rsidP="007E6E3A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EC49E2">
              <w:rPr>
                <w:rFonts w:asciiTheme="minorHAnsi" w:hAnsiTheme="minorHAnsi" w:cstheme="minorHAnsi"/>
                <w:sz w:val="18"/>
                <w:szCs w:val="18"/>
              </w:rPr>
              <w:t>CI-SIS_AVC-AUNV_2.2.sch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5420AFBF" w14:textId="77777777" w:rsidR="007E6E3A" w:rsidRDefault="00EC49E2" w:rsidP="007E6E3A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EC49E2">
              <w:rPr>
                <w:rFonts w:asciiTheme="minorHAnsi" w:hAnsiTheme="minorHAnsi" w:cstheme="minorHAnsi"/>
                <w:sz w:val="18"/>
                <w:szCs w:val="18"/>
              </w:rPr>
              <w:t>CI-SIS_AVC-EUNV_2.2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.sch (renommé)</w:t>
            </w:r>
            <w:r w:rsidR="007E6E3A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05031F90" w14:textId="77777777" w:rsidR="007E6E3A" w:rsidRDefault="007E6E3A" w:rsidP="007E6E3A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EC49E2">
              <w:rPr>
                <w:rFonts w:asciiTheme="minorHAnsi" w:hAnsiTheme="minorHAnsi" w:cstheme="minorHAnsi"/>
                <w:sz w:val="18"/>
                <w:szCs w:val="18"/>
              </w:rPr>
              <w:t>CI-SIS_AVC-PAVC_2.2.sch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63DE7D60" w14:textId="77777777" w:rsidR="007E6E3A" w:rsidRDefault="007E6E3A" w:rsidP="007E6E3A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6E3A">
              <w:rPr>
                <w:rFonts w:asciiTheme="minorHAnsi" w:hAnsiTheme="minorHAnsi" w:cstheme="minorHAnsi"/>
                <w:sz w:val="18"/>
                <w:szCs w:val="18"/>
              </w:rPr>
              <w:t>CI-SIS_AVC-SUNV_2.2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.sch (renommé)</w:t>
            </w:r>
          </w:p>
          <w:p w14:paraId="697CB034" w14:textId="77777777" w:rsidR="00B54653" w:rsidRDefault="00B54653" w:rsidP="00B54653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54653">
              <w:rPr>
                <w:rFonts w:asciiTheme="minorHAnsi" w:hAnsiTheme="minorHAnsi" w:cstheme="minorHAnsi"/>
                <w:sz w:val="18"/>
                <w:szCs w:val="18"/>
              </w:rPr>
              <w:t>CI-SIS_CANCER-D2LM-FIN_1.1.13</w:t>
            </w:r>
          </w:p>
          <w:p w14:paraId="6F809D0B" w14:textId="77777777" w:rsidR="00DD0709" w:rsidRPr="00430FE4" w:rsidRDefault="00B54653" w:rsidP="00DD0709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54653">
              <w:rPr>
                <w:rFonts w:asciiTheme="minorHAnsi" w:hAnsiTheme="minorHAnsi" w:cstheme="minorHAnsi"/>
                <w:sz w:val="18"/>
                <w:szCs w:val="18"/>
              </w:rPr>
              <w:t>CI-SIS_CANCER-D2LM-FI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DD</w:t>
            </w:r>
            <w:r w:rsidRPr="00B54653">
              <w:rPr>
                <w:rFonts w:asciiTheme="minorHAnsi" w:hAnsiTheme="minorHAnsi" w:cstheme="minorHAnsi"/>
                <w:sz w:val="18"/>
                <w:szCs w:val="18"/>
              </w:rPr>
              <w:t>_1.1.13</w:t>
            </w:r>
            <w:r w:rsidR="00DD0709" w:rsidRPr="00430FE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3415AD40" w14:textId="77777777" w:rsidR="00DD0709" w:rsidRDefault="00DD0709" w:rsidP="00DD0709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CI-SIS_CANCER-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D2LM-FIDD</w:t>
            </w: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3EA44CA3" w14:textId="77777777" w:rsidR="00DD0709" w:rsidRPr="00996478" w:rsidRDefault="00DD0709" w:rsidP="00DD0709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CI-SIS_CANCER-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D2LM-FIN</w:t>
            </w: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401CE1A1" w14:textId="77777777" w:rsidR="00996478" w:rsidRPr="00301DD6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CI-SIS_CR-BIO_2021.01.sch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2F08C437" w14:textId="77777777" w:rsidR="00786927" w:rsidRDefault="00786927" w:rsidP="00EC49E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CI-SIS_CSE-CS8_2021.01.sch</w:t>
            </w:r>
          </w:p>
          <w:p w14:paraId="7E5C4CF1" w14:textId="77777777" w:rsidR="00786927" w:rsidRDefault="00786927" w:rsidP="00786927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CI-SIS_CSE-CS9_2021.01.sch</w:t>
            </w:r>
          </w:p>
          <w:p w14:paraId="3600A706" w14:textId="77777777" w:rsidR="00996478" w:rsidRDefault="00786927" w:rsidP="0021607B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CI-SIS_CSE-CS24_2021.01.sch</w:t>
            </w:r>
          </w:p>
          <w:p w14:paraId="52145331" w14:textId="77777777"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CI-SIS_DLU-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DLU</w:t>
            </w: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70C8599C" w14:textId="77777777" w:rsidR="00996478" w:rsidRPr="00996478" w:rsidRDefault="00996478" w:rsidP="0021607B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CI-SIS_DLU-FLUDR_2021.01.sch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5122BB91" w14:textId="77777777"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CI-SIS_DLU-FLUDT_2021.01.sch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3C829A4B" w14:textId="77777777"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CI-SIS_LDL-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E</w:t>
            </w: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ES_2020.01.sch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7966094F" w14:textId="77777777"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CI-SIS_LDL-SES_2020.01.sch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5A800246" w14:textId="77777777" w:rsidR="00996478" w:rsidRPr="00301DD6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CI-SIS_F-PRC_1.4.sch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7BE42AE4" w14:textId="77777777" w:rsidR="00301DD6" w:rsidRDefault="001C031E" w:rsidP="00301DD6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CI-SIS_OBP-SAP_1.3</w:t>
            </w:r>
            <w:r w:rsidR="00301DD6"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7B4E6981" w14:textId="77777777" w:rsidR="00301DD6" w:rsidRDefault="00301DD6" w:rsidP="00301DD6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301DD6">
              <w:rPr>
                <w:rFonts w:asciiTheme="minorHAnsi" w:hAnsiTheme="minorHAnsi" w:cstheme="minorHAnsi"/>
                <w:sz w:val="18"/>
                <w:szCs w:val="18"/>
              </w:rPr>
              <w:t>CI-SIS_OBP-S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CE</w:t>
            </w:r>
            <w:r w:rsidR="001C031E">
              <w:rPr>
                <w:rFonts w:asciiTheme="minorHAnsi" w:hAnsiTheme="minorHAnsi" w:cstheme="minorHAnsi"/>
                <w:sz w:val="18"/>
                <w:szCs w:val="18"/>
              </w:rPr>
              <w:t>_1.3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0A3283A9" w14:textId="77777777" w:rsidR="00301DD6" w:rsidRDefault="00301DD6" w:rsidP="00301DD6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CI-SIS_OBP-SCM</w:t>
            </w:r>
            <w:r w:rsidR="001C031E">
              <w:rPr>
                <w:rFonts w:asciiTheme="minorHAnsi" w:hAnsiTheme="minorHAnsi" w:cstheme="minorHAnsi"/>
                <w:sz w:val="18"/>
                <w:szCs w:val="18"/>
              </w:rPr>
              <w:t>_1.3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4EF19F5E" w14:textId="77777777" w:rsidR="00301DD6" w:rsidRDefault="001C031E" w:rsidP="00301DD6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CI-SIS_OBP-SNE_1.3</w:t>
            </w:r>
            <w:r w:rsidR="00301DD6"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267BC319" w14:textId="77777777" w:rsidR="00301DD6" w:rsidRDefault="001C031E" w:rsidP="00301DD6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CI-SIS_OBP-SNM_1.3</w:t>
            </w:r>
            <w:r w:rsidR="00301DD6"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74F869C6" w14:textId="77777777" w:rsidR="00430FE4" w:rsidRPr="0009567C" w:rsidRDefault="00430FE4" w:rsidP="00430FE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OPH-BRE</w:t>
            </w: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78FECD02" w14:textId="77777777" w:rsidR="0009567C" w:rsidRDefault="0009567C" w:rsidP="0009567C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9567C">
              <w:rPr>
                <w:rFonts w:asciiTheme="minorHAnsi" w:hAnsiTheme="minorHAnsi" w:cstheme="minorHAnsi"/>
                <w:sz w:val="18"/>
                <w:szCs w:val="18"/>
              </w:rPr>
              <w:t>CI-SIS_OPH-CR-RTN_1.1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.sch (renommé)</w:t>
            </w:r>
          </w:p>
          <w:p w14:paraId="620BBE22" w14:textId="77777777" w:rsidR="00430FE4" w:rsidRPr="00C22184" w:rsidRDefault="00430FE4" w:rsidP="00430FE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CI-SIS_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PPS-PAERPA</w:t>
            </w: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778A1AA8" w14:textId="77777777" w:rsidR="00C22184" w:rsidRPr="00C22184" w:rsidRDefault="00C22184" w:rsidP="00C2218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C22184">
              <w:rPr>
                <w:rFonts w:asciiTheme="minorHAnsi" w:hAnsiTheme="minorHAnsi" w:cstheme="minorHAnsi"/>
                <w:sz w:val="18"/>
                <w:szCs w:val="18"/>
              </w:rPr>
              <w:t>CI-SIS_VAC_2021.01.sch</w:t>
            </w:r>
          </w:p>
          <w:p w14:paraId="082D85FD" w14:textId="77777777" w:rsidR="00C22184" w:rsidRDefault="00C22184" w:rsidP="00C2218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C22184">
              <w:rPr>
                <w:rFonts w:asciiTheme="minorHAnsi" w:hAnsiTheme="minorHAnsi" w:cstheme="minorHAnsi"/>
                <w:sz w:val="18"/>
                <w:szCs w:val="18"/>
              </w:rPr>
              <w:t>CI-SIS_VAC-NOTE_2021.01.sch</w:t>
            </w:r>
          </w:p>
          <w:p w14:paraId="5579DE33" w14:textId="77777777"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CI-SIS_TLM-CR_2020.01.sch</w:t>
            </w:r>
          </w:p>
          <w:p w14:paraId="3F4E3992" w14:textId="77777777"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CI-SIS_TLM-DA_2020.01.sch</w:t>
            </w:r>
          </w:p>
          <w:p w14:paraId="37037739" w14:textId="77777777" w:rsidR="00430FE4" w:rsidRDefault="00430FE4" w:rsidP="00430FE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1B018FBD" w14:textId="77777777" w:rsidR="00430FE4" w:rsidRPr="00221478" w:rsidRDefault="0021607B" w:rsidP="00430FE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s</w:t>
            </w:r>
            <w:r w:rsidR="00430FE4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chematrons</w:t>
            </w:r>
            <w:proofErr w:type="gramEnd"/>
            <w:r w:rsidR="00430FE4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\profils :</w:t>
            </w:r>
          </w:p>
          <w:p w14:paraId="25F40AD2" w14:textId="77777777" w:rsidR="00430FE4" w:rsidRPr="006E3D8D" w:rsidRDefault="00430FE4" w:rsidP="00430FE4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6E3D8D">
              <w:rPr>
                <w:rFonts w:asciiTheme="minorHAnsi" w:hAnsiTheme="minorHAnsi" w:cstheme="minorHAnsi"/>
                <w:sz w:val="18"/>
                <w:szCs w:val="18"/>
              </w:rPr>
              <w:t>CI-</w:t>
            </w:r>
            <w:proofErr w:type="spellStart"/>
            <w:r w:rsidRPr="006E3D8D">
              <w:rPr>
                <w:rFonts w:asciiTheme="minorHAnsi" w:hAnsiTheme="minorHAnsi" w:cstheme="minorHAnsi"/>
                <w:sz w:val="18"/>
                <w:szCs w:val="18"/>
              </w:rPr>
              <w:t>SIS_Modeles_ANS.sch</w:t>
            </w:r>
            <w:proofErr w:type="spellEnd"/>
          </w:p>
          <w:p w14:paraId="1E4FE6DE" w14:textId="77777777" w:rsidR="00430FE4" w:rsidRPr="00221478" w:rsidRDefault="00430FE4" w:rsidP="00430FE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7A589E8C" w14:textId="77777777" w:rsidR="00430FE4" w:rsidRPr="00221478" w:rsidRDefault="0021607B" w:rsidP="00430FE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\sections</w:t>
            </w:r>
            <w:r w:rsidR="00430FE4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34C76123" w14:textId="77777777" w:rsidR="00430FE4" w:rsidRPr="00941A79" w:rsidRDefault="00430FE4" w:rsidP="0017093D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S_bilan</w:t>
            </w:r>
            <w:proofErr w:type="spellEnd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-diagnostic-</w:t>
            </w: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immediat_ANS.sch</w:t>
            </w:r>
            <w:proofErr w:type="spellEnd"/>
          </w:p>
          <w:p w14:paraId="5FE6545A" w14:textId="77777777" w:rsidR="00424C09" w:rsidRPr="00221478" w:rsidRDefault="00424C09" w:rsidP="00424C09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424C09">
              <w:rPr>
                <w:rFonts w:asciiTheme="minorHAnsi" w:hAnsiTheme="minorHAnsi" w:cstheme="minorHAnsi"/>
                <w:sz w:val="18"/>
                <w:szCs w:val="18"/>
              </w:rPr>
              <w:t>S_informationsAssure_ANS.sch</w:t>
            </w:r>
            <w:proofErr w:type="spellEnd"/>
          </w:p>
          <w:p w14:paraId="223EFC54" w14:textId="77777777" w:rsidR="00430FE4" w:rsidRPr="00221478" w:rsidRDefault="00430FE4" w:rsidP="00430FE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562F11D" w14:textId="77777777" w:rsidR="00786927" w:rsidRPr="00221478" w:rsidRDefault="0021607B" w:rsidP="00786927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entrees</w:t>
            </w:r>
            <w:proofErr w:type="spellEnd"/>
            <w:r w:rsidR="00430FE4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1FC8D422" w14:textId="77777777" w:rsidR="00430FE4" w:rsidRPr="00221478" w:rsidRDefault="00430FE4" w:rsidP="00430FE4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E_observationRequest_int.sch</w:t>
            </w:r>
            <w:proofErr w:type="spellEnd"/>
          </w:p>
          <w:p w14:paraId="767ED3B8" w14:textId="77777777" w:rsidR="00180335" w:rsidRPr="00221478" w:rsidRDefault="00180335" w:rsidP="007E1B0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7A8D42F6" w14:textId="77777777" w:rsidR="00786927" w:rsidRPr="00221478" w:rsidRDefault="0021607B" w:rsidP="007E1B0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proofErr w:type="spellEnd"/>
            <w:r w:rsidR="00786927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184EC0CB" w14:textId="77777777" w:rsidR="00786927" w:rsidRDefault="00786927" w:rsidP="0078692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786927">
              <w:rPr>
                <w:rFonts w:asciiTheme="minorHAnsi" w:hAnsiTheme="minorHAnsi" w:cstheme="minorHAnsi"/>
                <w:sz w:val="18"/>
                <w:szCs w:val="18"/>
              </w:rPr>
              <w:t>JDV_administrativeGenderCode.sch</w:t>
            </w:r>
            <w:proofErr w:type="spellEnd"/>
            <w:r w:rsidRPr="00786927">
              <w:rPr>
                <w:rFonts w:asciiTheme="minorHAnsi" w:hAnsiTheme="minorHAnsi" w:cstheme="minorHAnsi"/>
                <w:sz w:val="18"/>
                <w:szCs w:val="18"/>
              </w:rPr>
              <w:t> : pour remplacement du code "U" par "UN"</w:t>
            </w:r>
          </w:p>
          <w:p w14:paraId="2046F51A" w14:textId="77777777" w:rsidR="00430FE4" w:rsidRDefault="00430FE4" w:rsidP="00430FE4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CANCER-DL2M-FIDD_2021.01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5D35B99D" w14:textId="77777777" w:rsidR="00430FE4" w:rsidRDefault="00430FE4" w:rsidP="00430FE4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CANCER-DL2M-FI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N</w:t>
            </w: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_2021.01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711EADB3" w14:textId="77777777" w:rsidR="00430FE4" w:rsidRDefault="00430FE4" w:rsidP="00430FE4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OPH-BRE_2021.01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40FA9AEC" w14:textId="77777777" w:rsidR="00430FE4" w:rsidRPr="009508D7" w:rsidRDefault="00430FE4" w:rsidP="00430FE4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PPS-PAERPA_2021.01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691622FA" w14:textId="77777777" w:rsidR="009508D7" w:rsidRPr="00786927" w:rsidRDefault="009508D7" w:rsidP="00430FE4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Ajout du numéro de version dans tous les répertoires</w:t>
            </w:r>
          </w:p>
          <w:p w14:paraId="1148C975" w14:textId="77777777" w:rsidR="00AA7B36" w:rsidRDefault="00AA7B36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306551EA" w14:textId="77777777" w:rsidR="00AA7B36" w:rsidRDefault="0021607B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specificationsVolets</w:t>
            </w:r>
            <w:proofErr w:type="spellEnd"/>
            <w:r w:rsidR="00AA7B36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3A0451A1" w14:textId="77777777" w:rsidR="009508D7" w:rsidRDefault="009508D7" w:rsidP="00AA7B36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Ajout du numéro de version dans tous les répertoires</w:t>
            </w:r>
          </w:p>
          <w:p w14:paraId="52BC5C3D" w14:textId="77777777" w:rsidR="00E078FA" w:rsidRDefault="00E078FA" w:rsidP="00AA7B36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Modification des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suivants :</w:t>
            </w:r>
          </w:p>
          <w:p w14:paraId="1F2B6654" w14:textId="77777777" w:rsidR="009508D7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CANCER-DL2M-FIDD_2021.01</w:t>
            </w:r>
            <w:r w:rsidR="00235E6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235E69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5F017A02" w14:textId="77777777" w:rsidR="009508D7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CANCER-DL2M-FI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N</w:t>
            </w: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56B2823B" w14:textId="77777777"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CSE-CS8_2021.01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7A695F" w:rsidRPr="007A695F">
              <w:rPr>
                <w:rFonts w:asciiTheme="minorHAnsi" w:hAnsiTheme="minorHAnsi" w:cstheme="minorHAnsi"/>
                <w:sz w:val="18"/>
                <w:szCs w:val="18"/>
              </w:rPr>
              <w:t>E_abdomen_CSE-CS8.sch</w:t>
            </w:r>
          </w:p>
          <w:p w14:paraId="193AF3AB" w14:textId="77777777"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CSE-CS8_2021.01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\Entrees\E_ears_CSE-CS8.sch</w:t>
            </w:r>
          </w:p>
          <w:p w14:paraId="05A29F9F" w14:textId="77777777"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CSE-CS8_2021.01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 xml:space="preserve">\Entrees\E_generalApp_CSE-CS8.sch </w:t>
            </w:r>
          </w:p>
          <w:p w14:paraId="4AD24897" w14:textId="77777777"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CSE-CS8_2021.01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7A695F" w:rsidRPr="007A695F">
              <w:rPr>
                <w:rFonts w:asciiTheme="minorHAnsi" w:hAnsiTheme="minorHAnsi" w:cstheme="minorHAnsi"/>
                <w:sz w:val="18"/>
                <w:szCs w:val="18"/>
              </w:rPr>
              <w:t>E_genitalia_CSE-CS8.sch</w:t>
            </w:r>
          </w:p>
          <w:p w14:paraId="00379AAE" w14:textId="77777777"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CSE-CS8_2021.01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\Entrees\E_heart_CSE-CS8.sch</w:t>
            </w:r>
          </w:p>
          <w:p w14:paraId="7035C62C" w14:textId="77777777"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CSE-CS8_2021.01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7A695F" w:rsidRPr="007A695F">
              <w:rPr>
                <w:rFonts w:asciiTheme="minorHAnsi" w:hAnsiTheme="minorHAnsi" w:cstheme="minorHAnsi"/>
                <w:sz w:val="18"/>
                <w:szCs w:val="18"/>
              </w:rPr>
              <w:t>E_musculo_CSE-CS8.sch</w:t>
            </w:r>
          </w:p>
          <w:p w14:paraId="5A007255" w14:textId="77777777"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CSE-CS8_2021.01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7A695F" w:rsidRPr="007A695F">
              <w:rPr>
                <w:rFonts w:asciiTheme="minorHAnsi" w:hAnsiTheme="minorHAnsi" w:cstheme="minorHAnsi"/>
                <w:sz w:val="18"/>
                <w:szCs w:val="18"/>
              </w:rPr>
              <w:t>E_neurologic_CSE-CS8.sch</w:t>
            </w:r>
          </w:p>
          <w:p w14:paraId="5E2F01C4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CSE-CS8_2021.01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\Entrees\E_teeth_CSE-CS8.sch</w:t>
            </w:r>
          </w:p>
          <w:p w14:paraId="4C63A2B4" w14:textId="77777777" w:rsidR="00334C2E" w:rsidRP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CSE-CS9_2021.01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E_abdomen_CSE-CS9.sch</w:t>
            </w:r>
          </w:p>
          <w:p w14:paraId="2565BFD0" w14:textId="77777777"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E_ears_CSE-CS9.sch</w:t>
            </w:r>
          </w:p>
          <w:p w14:paraId="4B7C6208" w14:textId="77777777"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CSE-CS9_2021.01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E_endocrine_CSE-CS9.sch</w:t>
            </w:r>
          </w:p>
          <w:p w14:paraId="7DC9B414" w14:textId="77777777"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 xml:space="preserve">\Entrees\E_eyes_CSE-CS9.sch </w:t>
            </w:r>
          </w:p>
          <w:p w14:paraId="3E0E680A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\Entrees\E_generalApp_CSE-CS9.sch</w:t>
            </w:r>
          </w:p>
          <w:p w14:paraId="49BA1C60" w14:textId="77777777"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CSE-CS9_2021.01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E_genitalia_CSE-CS9.sch</w:t>
            </w:r>
          </w:p>
          <w:p w14:paraId="03DF796D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\Entrees\E_heart_CSE-CS9.sch</w:t>
            </w:r>
          </w:p>
          <w:p w14:paraId="2F420950" w14:textId="77777777"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\Entrees\E_integumentary_CSE-CS9.sch</w:t>
            </w:r>
          </w:p>
          <w:p w14:paraId="136C1D2E" w14:textId="77777777"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\Entrees\E_lymphatic_CSE-CS9.sch</w:t>
            </w:r>
          </w:p>
          <w:p w14:paraId="35A81C64" w14:textId="77777777"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CSE-CS9_2021.01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7A695F" w:rsidRPr="007A695F">
              <w:rPr>
                <w:rFonts w:asciiTheme="minorHAnsi" w:hAnsiTheme="minorHAnsi" w:cstheme="minorHAnsi"/>
                <w:sz w:val="18"/>
                <w:szCs w:val="18"/>
              </w:rPr>
              <w:t>E_musculo_CSE-CS9.sch</w:t>
            </w:r>
          </w:p>
          <w:p w14:paraId="0D560864" w14:textId="77777777"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CSE-CS9_2021.01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E_neurologic_CSE-CS9.sch</w:t>
            </w:r>
          </w:p>
          <w:p w14:paraId="388C928F" w14:textId="77777777"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CSE-CS9_2021.01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E_respiratory_CSE-CS9.sch</w:t>
            </w:r>
          </w:p>
          <w:p w14:paraId="03DF5491" w14:textId="77777777"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\Entrees\E_teeth_CSE-CS9.sch</w:t>
            </w:r>
          </w:p>
          <w:p w14:paraId="29BBDF45" w14:textId="77777777" w:rsidR="00334C2E" w:rsidRP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\E_abdomen_CSE-CS24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14:paraId="2771346F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\Entrees\E_ears_CSE-CS24.sch</w:t>
            </w:r>
          </w:p>
          <w:p w14:paraId="3CF53C0C" w14:textId="77777777"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\E_endocrine_CSE-CS24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14:paraId="270D7B44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 xml:space="preserve">\Entrees\E_eyes_CSE-CS24.sch </w:t>
            </w:r>
          </w:p>
          <w:p w14:paraId="4B3EB08D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\Entrees\E_generalApp_CSE-CS24.sch</w:t>
            </w:r>
          </w:p>
          <w:p w14:paraId="3F07EAB0" w14:textId="77777777"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\E_genitalia_CSE-CS24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14:paraId="2DC33722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\Entrees\E_heart_CSE-CS24.sch</w:t>
            </w:r>
          </w:p>
          <w:p w14:paraId="3526DAFC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\Entrees\E_integumentary_CSE-CS24.sch</w:t>
            </w:r>
          </w:p>
          <w:p w14:paraId="2EABC1E6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\Entrees\E_lymphatic_CSE-CS24.sch</w:t>
            </w:r>
          </w:p>
          <w:p w14:paraId="0E3A71EB" w14:textId="77777777"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\E_musculo_CSE-CS24</w:t>
            </w:r>
            <w:r w:rsidR="00334C2E" w:rsidRPr="007A695F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14:paraId="73310448" w14:textId="77777777"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\E_neurologic_CSE-CS24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14:paraId="3A7E3C09" w14:textId="77777777"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\E_respiratory_CSE-CS24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14:paraId="17D2051B" w14:textId="77777777" w:rsidR="00AA7B36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\Entrees\E_teeth_CSE-CS24.sch</w:t>
            </w:r>
          </w:p>
          <w:p w14:paraId="6F1A9C7F" w14:textId="77777777" w:rsidR="009508D7" w:rsidRPr="00647779" w:rsidRDefault="00AA7B36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OPH-BRE_2021.01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  <w:r w:rsidR="009508D7" w:rsidRPr="0064777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6AF29D1C" w14:textId="77777777" w:rsidR="009508D7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VAC_2021.01\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Entete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Pr="007A695F">
              <w:rPr>
                <w:rFonts w:asciiTheme="minorHAnsi" w:hAnsiTheme="minorHAnsi" w:cstheme="minorHAnsi"/>
                <w:sz w:val="18"/>
                <w:szCs w:val="18"/>
              </w:rPr>
              <w:t>Entete_VAC_2021.01.sch</w:t>
            </w:r>
          </w:p>
          <w:p w14:paraId="78822771" w14:textId="77777777" w:rsidR="00AA7B36" w:rsidRPr="00604A76" w:rsidRDefault="009508D7" w:rsidP="00604A76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VAC-NOTE_2021.01\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Entete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Pr="007A695F">
              <w:rPr>
                <w:rFonts w:asciiTheme="minorHAnsi" w:hAnsiTheme="minorHAnsi" w:cstheme="minorHAnsi"/>
                <w:sz w:val="18"/>
                <w:szCs w:val="18"/>
              </w:rPr>
              <w:t>Entete_VAC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-NOTE</w:t>
            </w:r>
            <w:r w:rsidRPr="007A695F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</w:p>
          <w:p w14:paraId="34300606" w14:textId="77777777" w:rsidR="00786927" w:rsidRDefault="00786927" w:rsidP="007E1B0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</w:tr>
      <w:tr w:rsidR="004A15C4" w:rsidRPr="00B27B8C" w14:paraId="019B56DF" w14:textId="77777777" w:rsidTr="0052735B">
        <w:tc>
          <w:tcPr>
            <w:tcW w:w="1182" w:type="dxa"/>
            <w:vAlign w:val="center"/>
          </w:tcPr>
          <w:p w14:paraId="6039584D" w14:textId="77777777" w:rsidR="004A15C4" w:rsidRDefault="00867E39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07/10/2021</w:t>
            </w:r>
          </w:p>
        </w:tc>
        <w:tc>
          <w:tcPr>
            <w:tcW w:w="935" w:type="dxa"/>
            <w:vAlign w:val="center"/>
          </w:tcPr>
          <w:p w14:paraId="12FD5A04" w14:textId="77777777" w:rsidR="004A15C4" w:rsidRDefault="004A15C4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2.35</w:t>
            </w:r>
          </w:p>
        </w:tc>
        <w:tc>
          <w:tcPr>
            <w:tcW w:w="7689" w:type="dxa"/>
            <w:vAlign w:val="center"/>
          </w:tcPr>
          <w:p w14:paraId="1C730F57" w14:textId="77777777" w:rsidR="004A15C4" w:rsidRDefault="004A15C4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052045D0" w14:textId="77777777" w:rsidR="004A15C4" w:rsidRDefault="004A15C4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422301CC" w14:textId="77777777" w:rsidR="004A15C4" w:rsidRDefault="004A15C4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Exemples CDA :</w:t>
            </w:r>
          </w:p>
          <w:p w14:paraId="5408C2A7" w14:textId="77777777" w:rsidR="00B07D21" w:rsidRPr="00B07D21" w:rsidRDefault="00B07D21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07D21">
              <w:rPr>
                <w:rFonts w:asciiTheme="minorHAnsi" w:hAnsiTheme="minorHAnsi" w:cstheme="minorHAnsi"/>
                <w:sz w:val="18"/>
                <w:szCs w:val="18"/>
              </w:rPr>
              <w:t xml:space="preserve">Tous les exemples CDA ont été mis à jour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notamment </w:t>
            </w:r>
            <w:proofErr w:type="gramStart"/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suite aux</w:t>
            </w:r>
            <w:proofErr w:type="gramEnd"/>
            <w:r w:rsidRPr="00B07D21">
              <w:rPr>
                <w:rFonts w:asciiTheme="minorHAnsi" w:hAnsiTheme="minorHAnsi" w:cstheme="minorHAnsi"/>
                <w:sz w:val="18"/>
                <w:szCs w:val="18"/>
              </w:rPr>
              <w:t xml:space="preserve"> nouveaux contrôles des terminologies.</w:t>
            </w:r>
          </w:p>
          <w:p w14:paraId="6F206ECF" w14:textId="77777777" w:rsidR="0059043C" w:rsidRDefault="0059043C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4A47FBDA" w14:textId="77777777" w:rsidR="004A15C4" w:rsidRPr="004A15C4" w:rsidRDefault="004A15C4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r w:rsidRPr="004A15C4"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  <w:proofErr w:type="spellEnd"/>
            <w:r w:rsidRPr="004A15C4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principaux :</w:t>
            </w:r>
          </w:p>
          <w:p w14:paraId="4695AF64" w14:textId="77777777" w:rsidR="004A15C4" w:rsidRDefault="004A15C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CI-SIS_OBP-SAP_2021.01.sch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777656F5" w14:textId="77777777" w:rsidR="004A15C4" w:rsidRDefault="004A15C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CI-SIS_OBP-SCE_2021.01.sch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11F2E7B9" w14:textId="77777777" w:rsidR="004A15C4" w:rsidRDefault="004A15C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CI-SIS_OBP-SCM_2021.01.sch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2EB05B48" w14:textId="77777777" w:rsidR="004A15C4" w:rsidRDefault="004A15C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CI-SIS_OBP-SNE_2021.01.sch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3EAAA00A" w14:textId="77777777" w:rsidR="004A15C4" w:rsidRDefault="004A15C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CI-SIS_OBP-SNM_2021.01.sch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32CA7307" w14:textId="77777777" w:rsidR="009A68B2" w:rsidRDefault="0021607B" w:rsidP="009A68B2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21607B">
              <w:rPr>
                <w:rFonts w:asciiTheme="minorHAnsi" w:hAnsiTheme="minorHAnsi" w:cstheme="minorHAnsi"/>
                <w:sz w:val="18"/>
                <w:szCs w:val="18"/>
              </w:rPr>
              <w:t>CI-SIS_TLM-CR_2021.01.sch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1BABB3C1" w14:textId="77777777" w:rsidR="0021607B" w:rsidRDefault="0021607B" w:rsidP="009A68B2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21607B">
              <w:rPr>
                <w:rFonts w:asciiTheme="minorHAnsi" w:hAnsiTheme="minorHAnsi" w:cstheme="minorHAnsi"/>
                <w:sz w:val="18"/>
                <w:szCs w:val="18"/>
              </w:rPr>
              <w:t>CI-SIS_TLM-DA_2021.01.sch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251BAF48" w14:textId="77777777" w:rsidR="0021607B" w:rsidRDefault="0021607B" w:rsidP="009A68B2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32203187" w14:textId="77777777" w:rsidR="009A68B2" w:rsidRPr="000440B6" w:rsidRDefault="0021607B" w:rsidP="009A68B2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en-tete</w:t>
            </w:r>
            <w:proofErr w:type="spellEnd"/>
            <w:r w:rsidR="009A68B2" w:rsidRPr="000440B6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1818CFC1" w14:textId="77777777" w:rsidR="009A68B2" w:rsidRDefault="009A68B2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9A68B2">
              <w:rPr>
                <w:rFonts w:asciiTheme="minorHAnsi" w:hAnsiTheme="minorHAnsi" w:cstheme="minorHAnsi"/>
                <w:sz w:val="18"/>
                <w:szCs w:val="18"/>
              </w:rPr>
              <w:t>documentationOf_fr.sch</w:t>
            </w:r>
            <w:proofErr w:type="spellEnd"/>
          </w:p>
          <w:p w14:paraId="0AE6CC13" w14:textId="77777777" w:rsidR="009A68B2" w:rsidRDefault="009A68B2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532FA7C7" w14:textId="77777777" w:rsidR="00506B11" w:rsidRPr="00B07D21" w:rsidRDefault="0021607B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gram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entrees</w:t>
            </w:r>
            <w:proofErr w:type="spellEnd"/>
            <w:r w:rsidR="000440B6" w:rsidRPr="000440B6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  <w:r w:rsidR="00506B11" w:rsidRPr="00B07D21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664463F1" w14:textId="77777777" w:rsidR="00506B11" w:rsidRPr="00B07D21" w:rsidRDefault="00506B11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E_mesuresAcuiteVisuelle_int</w:t>
            </w:r>
            <w:proofErr w:type="spellEnd"/>
          </w:p>
          <w:p w14:paraId="68BB0EE8" w14:textId="77777777" w:rsidR="00506B11" w:rsidRPr="00B07D21" w:rsidRDefault="00506B11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E_mesuresAcuiteVisuelleObservation_int</w:t>
            </w:r>
            <w:proofErr w:type="spellEnd"/>
          </w:p>
          <w:p w14:paraId="6B37CBDF" w14:textId="77777777" w:rsidR="00B07D21" w:rsidRPr="00B07D21" w:rsidRDefault="00B07D21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E_mesuresDeRefractionOrganizer_int</w:t>
            </w:r>
            <w:proofErr w:type="spellEnd"/>
          </w:p>
          <w:p w14:paraId="569511F0" w14:textId="77777777" w:rsidR="00506B11" w:rsidRDefault="00B07D21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E_mesureDeRefractionObservation_int</w:t>
            </w:r>
            <w:proofErr w:type="spellEnd"/>
          </w:p>
          <w:p w14:paraId="2FDDFBA1" w14:textId="77777777" w:rsidR="00506B11" w:rsidRPr="00B07D21" w:rsidRDefault="00506B11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E_mesuresDispositifsOculaires_int</w:t>
            </w:r>
            <w:proofErr w:type="spellEnd"/>
          </w:p>
          <w:p w14:paraId="720B285A" w14:textId="77777777" w:rsidR="00506B11" w:rsidRPr="00B07D21" w:rsidRDefault="00506B11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E_mesuresDispositifsOculairesObservation_int</w:t>
            </w:r>
            <w:proofErr w:type="spellEnd"/>
          </w:p>
          <w:p w14:paraId="3117EEDF" w14:textId="77777777" w:rsidR="00B07D21" w:rsidRPr="00941A79" w:rsidRDefault="00B07D21" w:rsidP="00B07D21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E_vitalSignsObservation_int.sch</w:t>
            </w:r>
            <w:proofErr w:type="spellEnd"/>
          </w:p>
          <w:p w14:paraId="7E33A352" w14:textId="77777777" w:rsidR="001D0354" w:rsidRPr="00941A79" w:rsidRDefault="001D0354" w:rsidP="001D035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</w:p>
          <w:p w14:paraId="1E0D777A" w14:textId="77777777" w:rsidR="00B07D21" w:rsidRPr="00941A79" w:rsidRDefault="001D0354" w:rsidP="001D035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</w:t>
            </w:r>
            <w:proofErr w:type="gramStart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\include\sections :</w:t>
            </w:r>
            <w:proofErr w:type="gramEnd"/>
          </w:p>
          <w:p w14:paraId="05AD5260" w14:textId="77777777" w:rsidR="001D0354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1D0354">
              <w:rPr>
                <w:rFonts w:asciiTheme="minorHAnsi" w:hAnsiTheme="minorHAnsi" w:cstheme="minorHAnsi"/>
                <w:sz w:val="18"/>
                <w:szCs w:val="18"/>
              </w:rPr>
              <w:t>S_analyseDesDispositifsOculaires</w:t>
            </w:r>
            <w:proofErr w:type="spellEnd"/>
          </w:p>
          <w:p w14:paraId="653DD230" w14:textId="77777777" w:rsidR="001D0354" w:rsidRPr="001D0354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1D0354">
              <w:rPr>
                <w:rFonts w:asciiTheme="minorHAnsi" w:hAnsiTheme="minorHAnsi" w:cstheme="minorHAnsi"/>
                <w:sz w:val="18"/>
                <w:szCs w:val="18"/>
              </w:rPr>
              <w:t>S_bilanOphtalmologique</w:t>
            </w:r>
            <w:proofErr w:type="spellEnd"/>
          </w:p>
          <w:p w14:paraId="0FB566D0" w14:textId="77777777" w:rsidR="001D0354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1D0354">
              <w:rPr>
                <w:rFonts w:asciiTheme="minorHAnsi" w:hAnsiTheme="minorHAnsi" w:cstheme="minorHAnsi"/>
                <w:sz w:val="18"/>
                <w:szCs w:val="18"/>
              </w:rPr>
              <w:t>S_examenPhysiqueOculaire</w:t>
            </w:r>
            <w:proofErr w:type="spellEnd"/>
          </w:p>
          <w:p w14:paraId="3D35F834" w14:textId="77777777" w:rsidR="001D0354" w:rsidRPr="00941A79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S_mesureDeLaRefraction</w:t>
            </w:r>
            <w:proofErr w:type="spellEnd"/>
          </w:p>
          <w:p w14:paraId="5A7FB709" w14:textId="77777777" w:rsidR="001D0354" w:rsidRPr="00941A79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S_scoreRankin_ANS</w:t>
            </w:r>
            <w:proofErr w:type="spellEnd"/>
          </w:p>
          <w:p w14:paraId="709DAD6E" w14:textId="77777777" w:rsidR="001D0354" w:rsidRPr="00941A79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</w:p>
          <w:p w14:paraId="6C135B01" w14:textId="77777777" w:rsidR="0021607B" w:rsidRPr="00941A79" w:rsidRDefault="0021607B" w:rsidP="0021607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</w:t>
            </w:r>
            <w:proofErr w:type="gramStart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\include\</w:t>
            </w:r>
            <w:proofErr w:type="spellStart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specificationsVolets</w:t>
            </w:r>
            <w:proofErr w:type="spellEnd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 xml:space="preserve"> :</w:t>
            </w:r>
            <w:proofErr w:type="gramEnd"/>
          </w:p>
          <w:p w14:paraId="3D9733EB" w14:textId="77777777" w:rsidR="004A15C4" w:rsidRPr="00B90EEC" w:rsidRDefault="00B90EEC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90EEC">
              <w:rPr>
                <w:rFonts w:asciiTheme="minorHAnsi" w:hAnsiTheme="minorHAnsi" w:cstheme="minorHAnsi"/>
                <w:sz w:val="18"/>
                <w:szCs w:val="18"/>
              </w:rPr>
              <w:t>TLM-CR_2021.01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6CAF9044" w14:textId="77777777" w:rsidR="00B90EEC" w:rsidRPr="00B90EEC" w:rsidRDefault="00B90EEC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90EEC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TLM-DA_2021.01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263E6F00" w14:textId="77777777" w:rsidR="00E17EAD" w:rsidRDefault="00B90EEC" w:rsidP="00833880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90EEC">
              <w:rPr>
                <w:rFonts w:asciiTheme="minorHAnsi" w:hAnsiTheme="minorHAnsi" w:cstheme="minorHAnsi"/>
                <w:sz w:val="18"/>
                <w:szCs w:val="18"/>
              </w:rPr>
              <w:t>OBP_2021.01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443514DD" w14:textId="77777777" w:rsidR="00833880" w:rsidRPr="002E761F" w:rsidRDefault="00833880" w:rsidP="00E17EAD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436E2F29" w14:textId="77777777" w:rsidR="00E17EAD" w:rsidRDefault="00E17EAD" w:rsidP="00E17EAD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2E761F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2E761F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moteur :</w:t>
            </w:r>
          </w:p>
          <w:p w14:paraId="75141FAB" w14:textId="77777777" w:rsidR="00E17EAD" w:rsidRDefault="00E17EAD" w:rsidP="00E17EAD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E17EAD">
              <w:rPr>
                <w:rFonts w:asciiTheme="minorHAnsi" w:hAnsiTheme="minorHAnsi" w:cstheme="minorHAnsi"/>
                <w:sz w:val="18"/>
                <w:szCs w:val="18"/>
              </w:rPr>
              <w:t>compilverif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.bat pour ajout des contrôles des terminologies.</w:t>
            </w:r>
          </w:p>
          <w:p w14:paraId="200FD2EB" w14:textId="77777777" w:rsidR="00C06347" w:rsidRPr="002E761F" w:rsidRDefault="00C06347" w:rsidP="00C0634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1A1B3526" w14:textId="77777777" w:rsidR="00C06347" w:rsidRDefault="00C06347" w:rsidP="00C06347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2E761F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2E761F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profil</w:t>
            </w:r>
            <w:r w:rsidRPr="002E761F">
              <w:rPr>
                <w:rFonts w:asciiTheme="minorHAnsi" w:hAnsiTheme="minorHAnsi" w:cstheme="minorHAnsi"/>
                <w:b/>
                <w:sz w:val="18"/>
                <w:szCs w:val="18"/>
              </w:rPr>
              <w:t>s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20D2B9FD" w14:textId="77777777" w:rsidR="00C06347" w:rsidRDefault="00C06347" w:rsidP="00C0634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Ajout d’un répertoire « Terminologies » contenant les éléments permettant le contrôle des codes utilisés dans les documents CDA pour les terminologies LOINC, CIM-10, ADICAP, CISP2</w:t>
            </w:r>
            <w:r w:rsidR="00745287">
              <w:rPr>
                <w:rFonts w:asciiTheme="minorHAnsi" w:hAnsiTheme="minorHAnsi" w:cstheme="minorHAnsi"/>
                <w:sz w:val="18"/>
                <w:szCs w:val="18"/>
              </w:rPr>
              <w:t>, TA_ASIP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  <w:p w14:paraId="4F35E7D1" w14:textId="77777777" w:rsidR="002E761F" w:rsidRPr="002E761F" w:rsidRDefault="002E761F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20B0CA6" w14:textId="77777777" w:rsidR="002E761F" w:rsidRDefault="002E761F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2E761F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2E761F">
              <w:rPr>
                <w:rFonts w:asciiTheme="minorHAnsi" w:hAnsiTheme="minorHAnsi" w:cstheme="minorHAnsi"/>
                <w:b/>
                <w:sz w:val="18"/>
                <w:szCs w:val="18"/>
              </w:rPr>
              <w:t>\rapports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5CF12055" w14:textId="77777777" w:rsidR="002E761F" w:rsidRDefault="002E761F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2E761F">
              <w:rPr>
                <w:rFonts w:asciiTheme="minorHAnsi" w:hAnsiTheme="minorHAnsi" w:cstheme="minorHAnsi"/>
                <w:sz w:val="18"/>
                <w:szCs w:val="18"/>
              </w:rPr>
              <w:t>rapportSchematronToHtml4.xsl</w:t>
            </w:r>
            <w:r w:rsidR="00D92E13">
              <w:rPr>
                <w:rFonts w:asciiTheme="minorHAnsi" w:hAnsiTheme="minorHAnsi" w:cstheme="minorHAnsi"/>
                <w:sz w:val="18"/>
                <w:szCs w:val="18"/>
              </w:rPr>
              <w:t xml:space="preserve"> (réintégration car avait été supprimé à tort)</w:t>
            </w:r>
          </w:p>
          <w:p w14:paraId="29724987" w14:textId="77777777" w:rsidR="00786C15" w:rsidRPr="002E761F" w:rsidRDefault="00786C15" w:rsidP="00786C1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207B820F" w14:textId="77777777" w:rsidR="00786C15" w:rsidRDefault="00786C15" w:rsidP="00786C1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proofErr w:type="gramStart"/>
            <w:r w:rsidRPr="00786C15"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  <w:proofErr w:type="gramEnd"/>
          </w:p>
          <w:p w14:paraId="3D392DE6" w14:textId="77777777" w:rsidR="00786C15" w:rsidRDefault="00786C15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786C15">
              <w:rPr>
                <w:rFonts w:asciiTheme="minorHAnsi" w:hAnsiTheme="minorHAnsi" w:cstheme="minorHAnsi"/>
                <w:sz w:val="18"/>
                <w:szCs w:val="18"/>
              </w:rPr>
              <w:t>SVS.xsd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(réintégration car avait été supprimé à tort)</w:t>
            </w:r>
          </w:p>
          <w:p w14:paraId="55A2B016" w14:textId="77777777" w:rsidR="008D5E84" w:rsidRDefault="008D5E8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Tous les JDV ont été régénérés</w:t>
            </w:r>
          </w:p>
          <w:p w14:paraId="5D4A2C88" w14:textId="77777777" w:rsidR="008D5E84" w:rsidRPr="002E761F" w:rsidRDefault="008D5E8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D80AB5" w:rsidRPr="00B27B8C" w14:paraId="4C809C82" w14:textId="77777777" w:rsidTr="0052735B">
        <w:tc>
          <w:tcPr>
            <w:tcW w:w="1182" w:type="dxa"/>
            <w:vAlign w:val="center"/>
          </w:tcPr>
          <w:p w14:paraId="3F6046FC" w14:textId="77777777" w:rsidR="00D80AB5" w:rsidRDefault="00D80AB5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19/10/2021</w:t>
            </w:r>
          </w:p>
        </w:tc>
        <w:tc>
          <w:tcPr>
            <w:tcW w:w="935" w:type="dxa"/>
            <w:vAlign w:val="center"/>
          </w:tcPr>
          <w:p w14:paraId="6B8FFE33" w14:textId="77777777" w:rsidR="00D80AB5" w:rsidRDefault="00D80AB5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2.36</w:t>
            </w:r>
          </w:p>
        </w:tc>
        <w:tc>
          <w:tcPr>
            <w:tcW w:w="7689" w:type="dxa"/>
            <w:vAlign w:val="center"/>
          </w:tcPr>
          <w:p w14:paraId="0E17C8DE" w14:textId="77777777" w:rsidR="00757508" w:rsidRDefault="00757508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41819423" w14:textId="77777777" w:rsidR="00757508" w:rsidRDefault="00757508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231CD1FE" w14:textId="77777777" w:rsidR="00757508" w:rsidRDefault="00757508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CDA : </w:t>
            </w:r>
          </w:p>
          <w:p w14:paraId="23B0B77F" w14:textId="77777777" w:rsidR="00757508" w:rsidRPr="00757508" w:rsidRDefault="00B353A0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Voir dans le tableau du paragraphe 3.2.1</w:t>
            </w:r>
          </w:p>
          <w:p w14:paraId="4D7C3BC8" w14:textId="77777777"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320E4DC9" w14:textId="77777777"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4A15C4">
              <w:rPr>
                <w:rFonts w:asciiTheme="minorHAnsi" w:hAnsiTheme="minorHAnsi" w:cstheme="minorHAnsi"/>
                <w:b/>
                <w:sz w:val="18"/>
                <w:szCs w:val="18"/>
              </w:rPr>
              <w:t>principaux :</w:t>
            </w:r>
          </w:p>
          <w:p w14:paraId="69CAE199" w14:textId="77777777" w:rsidR="00757508" w:rsidRPr="00757508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CI-SIS_CANCER-FRCP_2021.01.sch</w:t>
            </w:r>
          </w:p>
          <w:p w14:paraId="273D92A9" w14:textId="77777777"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00301C57" w14:textId="77777777" w:rsidR="00757508" w:rsidRPr="00941A79" w:rsidRDefault="00757508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</w:t>
            </w:r>
            <w:proofErr w:type="gramStart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\include\</w:t>
            </w:r>
            <w:proofErr w:type="spellStart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en</w:t>
            </w:r>
            <w:proofErr w:type="spellEnd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-tete :</w:t>
            </w:r>
            <w:proofErr w:type="gramEnd"/>
          </w:p>
          <w:p w14:paraId="50BBD8E5" w14:textId="77777777" w:rsidR="00757508" w:rsidRPr="00941A79" w:rsidRDefault="00757508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assignedAuthor_fr.sch</w:t>
            </w:r>
            <w:proofErr w:type="spellEnd"/>
          </w:p>
          <w:p w14:paraId="517CB83C" w14:textId="77777777" w:rsidR="00757508" w:rsidRPr="00941A79" w:rsidRDefault="00757508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assignedEntity_fr.sch</w:t>
            </w:r>
            <w:proofErr w:type="spellEnd"/>
          </w:p>
          <w:p w14:paraId="38B4C55E" w14:textId="77777777" w:rsidR="00757508" w:rsidRPr="00941A79" w:rsidRDefault="00757508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associatedEntity_fr.sch</w:t>
            </w:r>
            <w:proofErr w:type="spellEnd"/>
          </w:p>
          <w:p w14:paraId="0A046C63" w14:textId="77777777" w:rsidR="00757508" w:rsidRPr="00757508" w:rsidRDefault="00757508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informationRecipient_fr.sch</w:t>
            </w:r>
            <w:proofErr w:type="spellEnd"/>
          </w:p>
          <w:p w14:paraId="66BEBF25" w14:textId="77777777" w:rsidR="00757508" w:rsidRPr="00757508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participant_fr.sch</w:t>
            </w:r>
            <w:proofErr w:type="spellEnd"/>
          </w:p>
          <w:p w14:paraId="3EB7DC96" w14:textId="77777777"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2E9640C8" w14:textId="77777777"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55400DC6" w14:textId="77777777" w:rsidR="00757508" w:rsidRPr="00757508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JDV_administrativeGenderCode.sch</w:t>
            </w:r>
            <w:proofErr w:type="spellEnd"/>
          </w:p>
          <w:p w14:paraId="155D4BF6" w14:textId="77777777"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3737C67A" w14:textId="77777777"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proofErr w:type="spellEnd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\en-tête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71C6134E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JDV_encompassingEncounterCode.sch</w:t>
            </w:r>
            <w:proofErr w:type="spellEnd"/>
          </w:p>
          <w:p w14:paraId="56DF8122" w14:textId="77777777" w:rsidR="00757508" w:rsidRPr="00941A79" w:rsidRDefault="00E80021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JDV_typeCode.sch</w:t>
            </w:r>
            <w:proofErr w:type="spellEnd"/>
          </w:p>
          <w:p w14:paraId="5769E179" w14:textId="77777777" w:rsidR="00E80021" w:rsidRPr="00941A79" w:rsidRDefault="00E80021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</w:p>
          <w:p w14:paraId="13FBBCEC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</w:t>
            </w:r>
            <w:proofErr w:type="gramStart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\include\sections :</w:t>
            </w:r>
            <w:proofErr w:type="gramEnd"/>
          </w:p>
          <w:p w14:paraId="3B8B54AB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S_cadrePropositionTherapeutique_ANS.sch</w:t>
            </w:r>
            <w:proofErr w:type="spellEnd"/>
          </w:p>
          <w:p w14:paraId="6B3C0108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</w:p>
          <w:p w14:paraId="780072BC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</w:t>
            </w:r>
            <w:proofErr w:type="gramStart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abstract :</w:t>
            </w:r>
            <w:proofErr w:type="gramEnd"/>
          </w:p>
          <w:p w14:paraId="443E869D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abstractEncompassingEncounterCode.sch</w:t>
            </w:r>
            <w:proofErr w:type="spellEnd"/>
          </w:p>
          <w:p w14:paraId="2DBF19AA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abstractHealthcareFacilityCode.sch</w:t>
            </w:r>
            <w:proofErr w:type="spellEnd"/>
          </w:p>
          <w:p w14:paraId="1748666D" w14:textId="77777777" w:rsidR="00E80021" w:rsidRPr="00941A79" w:rsidRDefault="00E80021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abstractTypeCode.sch</w:t>
            </w:r>
            <w:proofErr w:type="spellEnd"/>
          </w:p>
          <w:p w14:paraId="4F8E2B01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</w:p>
          <w:p w14:paraId="1C14A32D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</w:t>
            </w:r>
            <w:proofErr w:type="spellStart"/>
            <w:proofErr w:type="gramStart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profils</w:t>
            </w:r>
            <w:proofErr w:type="spellEnd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 :</w:t>
            </w:r>
            <w:proofErr w:type="gramEnd"/>
          </w:p>
          <w:p w14:paraId="5EC4B8B5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CI-</w:t>
            </w: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SIS_Modeles_ANS.sch</w:t>
            </w:r>
            <w:proofErr w:type="spellEnd"/>
          </w:p>
          <w:p w14:paraId="3BEEDCE8" w14:textId="77777777" w:rsidR="00757508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CI-</w:t>
            </w:r>
            <w:proofErr w:type="spellStart"/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SIS_StructurationMinimale.sch</w:t>
            </w:r>
            <w:proofErr w:type="spellEnd"/>
          </w:p>
          <w:p w14:paraId="559D925D" w14:textId="77777777" w:rsidR="00E80021" w:rsidRDefault="00E80021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1904CAB6" w14:textId="77777777" w:rsidR="00E80021" w:rsidRDefault="00E80021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E80021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E80021">
              <w:rPr>
                <w:rFonts w:asciiTheme="minorHAnsi" w:hAnsiTheme="minorHAnsi" w:cstheme="minorHAnsi"/>
                <w:b/>
                <w:sz w:val="18"/>
                <w:szCs w:val="18"/>
              </w:rPr>
              <w:t>\profils\terminologies\terminologie</w:t>
            </w:r>
          </w:p>
          <w:p w14:paraId="67E1622F" w14:textId="77777777" w:rsidR="00E80021" w:rsidRDefault="00E80021" w:rsidP="00E80021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80021">
              <w:rPr>
                <w:rFonts w:asciiTheme="minorHAnsi" w:hAnsiTheme="minorHAnsi" w:cstheme="minorHAnsi"/>
                <w:sz w:val="18"/>
                <w:szCs w:val="18"/>
              </w:rPr>
              <w:t>2.16.840.1.113883.6.1.rdf</w:t>
            </w:r>
          </w:p>
        </w:tc>
      </w:tr>
      <w:tr w:rsidR="00A45FEC" w:rsidRPr="00B27B8C" w14:paraId="566A5267" w14:textId="77777777" w:rsidTr="0052735B">
        <w:tc>
          <w:tcPr>
            <w:tcW w:w="1182" w:type="dxa"/>
            <w:vAlign w:val="center"/>
          </w:tcPr>
          <w:p w14:paraId="7D011598" w14:textId="77777777" w:rsidR="00A45FEC" w:rsidRDefault="00C93B45" w:rsidP="00E3042A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10</w:t>
            </w:r>
            <w:r w:rsidR="003A1E35">
              <w:rPr>
                <w:rFonts w:asciiTheme="minorHAnsi" w:hAnsiTheme="minorHAnsi" w:cstheme="minorHAnsi"/>
                <w:sz w:val="18"/>
                <w:szCs w:val="18"/>
              </w:rPr>
              <w:t>/11/2021</w:t>
            </w:r>
          </w:p>
        </w:tc>
        <w:tc>
          <w:tcPr>
            <w:tcW w:w="935" w:type="dxa"/>
            <w:vAlign w:val="center"/>
          </w:tcPr>
          <w:p w14:paraId="2DA6576A" w14:textId="77777777" w:rsidR="00A45FEC" w:rsidRDefault="00A45FEC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2.37</w:t>
            </w:r>
          </w:p>
        </w:tc>
        <w:tc>
          <w:tcPr>
            <w:tcW w:w="7689" w:type="dxa"/>
            <w:vAlign w:val="center"/>
          </w:tcPr>
          <w:p w14:paraId="61744643" w14:textId="77777777" w:rsidR="00A45FEC" w:rsidRDefault="00A45FEC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44B8607D" w14:textId="77777777" w:rsidR="00941A79" w:rsidRDefault="00941A79" w:rsidP="00941A79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705A87AE" w14:textId="77777777" w:rsidR="00941A79" w:rsidRDefault="00941A79" w:rsidP="00941A79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CDA : </w:t>
            </w:r>
          </w:p>
          <w:p w14:paraId="5C140A1B" w14:textId="77777777" w:rsidR="00941A79" w:rsidRPr="00757508" w:rsidRDefault="00941A79" w:rsidP="00941A79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Voir dans le tableau du paragraphe 3.2.1</w:t>
            </w:r>
          </w:p>
          <w:p w14:paraId="07D49D3B" w14:textId="77777777" w:rsidR="00941A79" w:rsidRDefault="00941A79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02A097BC" w14:textId="77777777" w:rsidR="00A45FEC" w:rsidRDefault="00A45FEC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4A15C4">
              <w:rPr>
                <w:rFonts w:asciiTheme="minorHAnsi" w:hAnsiTheme="minorHAnsi" w:cstheme="minorHAnsi"/>
                <w:b/>
                <w:sz w:val="18"/>
                <w:szCs w:val="18"/>
              </w:rPr>
              <w:t>principaux :</w:t>
            </w:r>
          </w:p>
          <w:p w14:paraId="65E9BCB8" w14:textId="77777777" w:rsidR="00A45FEC" w:rsidRPr="00941A79" w:rsidRDefault="00A45FEC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A45FEC">
              <w:rPr>
                <w:rFonts w:asciiTheme="minorHAnsi" w:hAnsiTheme="minorHAnsi" w:cstheme="minorHAnsi"/>
                <w:sz w:val="18"/>
                <w:szCs w:val="18"/>
              </w:rPr>
              <w:t>CI-SIS_PPS-PAERPA_2021.01.sch</w:t>
            </w:r>
          </w:p>
          <w:p w14:paraId="52F9CC3E" w14:textId="77777777" w:rsidR="00941A79" w:rsidRDefault="00941A79" w:rsidP="00757508">
            <w:pPr>
              <w:pStyle w:val="Tableau"/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</w:rPr>
              <w:t>CI-SIS_OPH-CR-RTN_2021.01.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sch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541D387E" w14:textId="77777777" w:rsidR="003A1E35" w:rsidRPr="00941A79" w:rsidRDefault="003A1E35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</w:rPr>
              <w:t>CI-SIS_SDM-MR_2021.01.sch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000D2F0A" w14:textId="77777777" w:rsidR="003A1E35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14D25060" w14:textId="77777777" w:rsidR="003A1E35" w:rsidRPr="00941A79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</w:t>
            </w:r>
            <w:proofErr w:type="gramStart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\include\</w:t>
            </w:r>
            <w:r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sections</w:t>
            </w: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 :</w:t>
            </w:r>
            <w:proofErr w:type="gramEnd"/>
          </w:p>
          <w:p w14:paraId="63624020" w14:textId="77777777" w:rsidR="003A1E35" w:rsidRDefault="003A1E35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S</w:t>
            </w:r>
            <w:r w:rsidRPr="003A1E35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_</w:t>
            </w:r>
            <w:r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intravenousFluidsAdministered.sch</w:t>
            </w:r>
            <w:proofErr w:type="spellEnd"/>
          </w:p>
          <w:p w14:paraId="4B42FD89" w14:textId="77777777" w:rsidR="003A1E35" w:rsidRPr="003A1E35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</w:p>
          <w:p w14:paraId="64054656" w14:textId="77777777" w:rsidR="003A1E35" w:rsidRPr="00941A79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</w:t>
            </w:r>
            <w:proofErr w:type="gramStart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\include\</w:t>
            </w:r>
            <w:r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entrees</w:t>
            </w: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 :</w:t>
            </w:r>
            <w:proofErr w:type="gramEnd"/>
          </w:p>
          <w:p w14:paraId="39683BB7" w14:textId="77777777" w:rsidR="00941A79" w:rsidRDefault="003A1E35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3A1E35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E_S</w:t>
            </w:r>
            <w:r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impleObservation_fr.sch</w:t>
            </w:r>
            <w:proofErr w:type="spellEnd"/>
          </w:p>
          <w:p w14:paraId="6EC7B996" w14:textId="77777777" w:rsidR="003A1E35" w:rsidRDefault="003A1E35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3A1E35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E_S</w:t>
            </w:r>
            <w:r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impleObservation_int.sch</w:t>
            </w:r>
            <w:proofErr w:type="spellEnd"/>
          </w:p>
          <w:p w14:paraId="7F27B516" w14:textId="77777777" w:rsidR="003A1E35" w:rsidRPr="00941A79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</w:p>
          <w:p w14:paraId="315B081A" w14:textId="77777777" w:rsidR="003A1E35" w:rsidRPr="00941A79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schematrons\include\</w:t>
            </w:r>
            <w:proofErr w:type="spellStart"/>
            <w:r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specificationsVolets</w:t>
            </w:r>
            <w:proofErr w:type="spellEnd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:</w:t>
            </w:r>
          </w:p>
          <w:p w14:paraId="0C5291B5" w14:textId="77777777" w:rsidR="003A1E35" w:rsidRPr="003A1E35" w:rsidRDefault="003A1E35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3A1E35">
              <w:rPr>
                <w:rFonts w:asciiTheme="minorHAnsi" w:hAnsiTheme="minorHAnsi" w:cstheme="minorHAnsi"/>
                <w:sz w:val="18"/>
                <w:szCs w:val="18"/>
              </w:rPr>
              <w:t xml:space="preserve">OPH-CR-RTN_2021.01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56AC9270" w14:textId="77777777" w:rsidR="003A1E35" w:rsidRPr="003A1E35" w:rsidRDefault="003A1E35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3A1E35">
              <w:rPr>
                <w:rFonts w:asciiTheme="minorHAnsi" w:hAnsiTheme="minorHAnsi" w:cstheme="minorHAnsi"/>
                <w:sz w:val="18"/>
                <w:szCs w:val="18"/>
              </w:rPr>
              <w:t>SDM-MR_2021.01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357AA9AE" w14:textId="77777777" w:rsidR="00941A79" w:rsidRPr="003A1E35" w:rsidRDefault="00941A79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3DCC4DA1" w14:textId="77777777" w:rsidR="00A45FEC" w:rsidRDefault="00A45FEC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Feuille de style :</w:t>
            </w:r>
          </w:p>
          <w:p w14:paraId="61CAF606" w14:textId="77777777" w:rsidR="00A45FEC" w:rsidRPr="00A45FEC" w:rsidRDefault="00A45FEC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A45FEC">
              <w:rPr>
                <w:rFonts w:asciiTheme="minorHAnsi" w:hAnsiTheme="minorHAnsi" w:cstheme="minorHAnsi"/>
                <w:sz w:val="18"/>
                <w:szCs w:val="18"/>
              </w:rPr>
              <w:t>utility.xsl</w:t>
            </w:r>
          </w:p>
          <w:p w14:paraId="424D2A88" w14:textId="77777777" w:rsidR="00A45FEC" w:rsidRDefault="00A45FEC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A45FEC">
              <w:rPr>
                <w:rFonts w:asciiTheme="minorHAnsi" w:hAnsiTheme="minorHAnsi" w:cstheme="minorHAnsi"/>
                <w:sz w:val="18"/>
                <w:szCs w:val="18"/>
              </w:rPr>
              <w:t>headers.xsl</w:t>
            </w:r>
          </w:p>
          <w:p w14:paraId="256581E5" w14:textId="77777777" w:rsidR="003A1E35" w:rsidRDefault="003A1E35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4234E38A" w14:textId="77777777" w:rsidR="00C93B45" w:rsidRDefault="00C93B45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Exemples IHE_XDM</w:t>
            </w:r>
          </w:p>
          <w:p w14:paraId="020A0B90" w14:textId="77777777" w:rsidR="00C93B45" w:rsidRDefault="00C93B45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</w:tr>
      <w:tr w:rsidR="00E5249E" w:rsidRPr="00B27B8C" w14:paraId="2E4161BA" w14:textId="77777777" w:rsidTr="0052735B">
        <w:tc>
          <w:tcPr>
            <w:tcW w:w="1182" w:type="dxa"/>
            <w:vAlign w:val="center"/>
          </w:tcPr>
          <w:p w14:paraId="47E81103" w14:textId="77777777" w:rsidR="00E5249E" w:rsidRDefault="00E5249E" w:rsidP="00E3042A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02/12/2021</w:t>
            </w:r>
          </w:p>
        </w:tc>
        <w:tc>
          <w:tcPr>
            <w:tcW w:w="935" w:type="dxa"/>
            <w:vAlign w:val="center"/>
          </w:tcPr>
          <w:p w14:paraId="2CE17788" w14:textId="77777777" w:rsidR="00E5249E" w:rsidRDefault="00E5249E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2.38</w:t>
            </w:r>
          </w:p>
        </w:tc>
        <w:tc>
          <w:tcPr>
            <w:tcW w:w="7689" w:type="dxa"/>
            <w:vAlign w:val="center"/>
          </w:tcPr>
          <w:p w14:paraId="60B37545" w14:textId="77777777" w:rsidR="00E5249E" w:rsidRDefault="00E5249E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5FA6C23D" w14:textId="77777777" w:rsidR="00E5249E" w:rsidRDefault="00E5249E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1B7686C3" w14:textId="77777777" w:rsidR="00E5249E" w:rsidRDefault="00E5249E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CDA : </w:t>
            </w:r>
          </w:p>
          <w:p w14:paraId="2D1CB032" w14:textId="77777777" w:rsidR="00E5249E" w:rsidRPr="00757508" w:rsidRDefault="00E5249E" w:rsidP="00E5249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Voir dans le tableau du paragraphe 3.2.1</w:t>
            </w:r>
          </w:p>
          <w:p w14:paraId="40A04156" w14:textId="77777777" w:rsidR="00E5249E" w:rsidRDefault="00E5249E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5EF74B8B" w14:textId="77777777" w:rsidR="00E5249E" w:rsidRDefault="00E5249E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4A15C4">
              <w:rPr>
                <w:rFonts w:asciiTheme="minorHAnsi" w:hAnsiTheme="minorHAnsi" w:cstheme="minorHAnsi"/>
                <w:b/>
                <w:sz w:val="18"/>
                <w:szCs w:val="18"/>
              </w:rPr>
              <w:t>principaux :</w:t>
            </w:r>
          </w:p>
          <w:p w14:paraId="501A0264" w14:textId="77777777" w:rsidR="00E5249E" w:rsidRPr="00E5249E" w:rsidRDefault="00E5249E" w:rsidP="00A45FEC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E5249E">
              <w:rPr>
                <w:rFonts w:asciiTheme="minorHAnsi" w:hAnsiTheme="minorHAnsi" w:cstheme="minorHAnsi"/>
                <w:sz w:val="18"/>
                <w:szCs w:val="18"/>
              </w:rPr>
              <w:t>CI-SIS_CANCER-D2LM-FIDD_2021.01.sch</w:t>
            </w:r>
          </w:p>
          <w:p w14:paraId="10DA8994" w14:textId="77777777" w:rsidR="00E5249E" w:rsidRDefault="00E5249E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2ADC9EAD" w14:textId="77777777" w:rsidR="00E5249E" w:rsidRDefault="00E5249E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E5249E">
              <w:rPr>
                <w:rFonts w:asciiTheme="minorHAnsi" w:hAnsiTheme="minorHAnsi" w:cstheme="minorHAnsi"/>
                <w:b/>
                <w:sz w:val="18"/>
                <w:szCs w:val="18"/>
              </w:rPr>
              <w:t>sc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hematrons</w:t>
            </w:r>
            <w:proofErr w:type="gram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jeuxDeValeur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:</w:t>
            </w:r>
          </w:p>
          <w:p w14:paraId="6CC01741" w14:textId="77777777" w:rsidR="00E5249E" w:rsidRPr="00E5249E" w:rsidRDefault="00E5249E" w:rsidP="00A45FEC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E5249E">
              <w:rPr>
                <w:rFonts w:asciiTheme="minorHAnsi" w:hAnsiTheme="minorHAnsi" w:cstheme="minorHAnsi"/>
                <w:sz w:val="18"/>
                <w:szCs w:val="18"/>
              </w:rPr>
              <w:t>CANCER-D2LM-FIN_2021.01</w:t>
            </w:r>
          </w:p>
          <w:p w14:paraId="20491299" w14:textId="77777777" w:rsidR="00E5249E" w:rsidRPr="00E5249E" w:rsidRDefault="00E5249E" w:rsidP="00E5249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E5249E">
              <w:rPr>
                <w:rFonts w:asciiTheme="minorHAnsi" w:hAnsiTheme="minorHAnsi" w:cstheme="minorHAnsi"/>
                <w:sz w:val="18"/>
                <w:szCs w:val="18"/>
              </w:rPr>
              <w:t>CANCER-D2LM-FI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DD</w:t>
            </w:r>
            <w:r w:rsidRPr="00E5249E">
              <w:rPr>
                <w:rFonts w:asciiTheme="minorHAnsi" w:hAnsiTheme="minorHAnsi" w:cstheme="minorHAnsi"/>
                <w:sz w:val="18"/>
                <w:szCs w:val="18"/>
              </w:rPr>
              <w:t>_2021.01</w:t>
            </w:r>
          </w:p>
          <w:p w14:paraId="2E5B4655" w14:textId="77777777" w:rsidR="00E5249E" w:rsidRDefault="00E5249E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7EA6010B" w14:textId="77777777" w:rsidR="00976D95" w:rsidRDefault="00976D95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proofErr w:type="spellEnd"/>
            <w:proofErr w:type="gram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:</w:t>
            </w:r>
          </w:p>
          <w:p w14:paraId="4182FEDA" w14:textId="77777777" w:rsidR="00976D95" w:rsidRPr="00976D95" w:rsidRDefault="00976D95" w:rsidP="00A45FEC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976D95">
              <w:rPr>
                <w:rFonts w:asciiTheme="minorHAnsi" w:hAnsiTheme="minorHAnsi" w:cstheme="minorHAnsi"/>
                <w:sz w:val="18"/>
                <w:szCs w:val="18"/>
              </w:rPr>
              <w:t>JDV_J48-ProfessionNonPS-CISIS.xml</w:t>
            </w:r>
          </w:p>
          <w:p w14:paraId="5977D4C6" w14:textId="77777777" w:rsidR="00976D95" w:rsidRPr="00976D95" w:rsidRDefault="00976D95" w:rsidP="00A45FEC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976D95">
              <w:rPr>
                <w:rFonts w:asciiTheme="minorHAnsi" w:hAnsiTheme="minorHAnsi" w:cstheme="minorHAnsi"/>
                <w:sz w:val="18"/>
                <w:szCs w:val="18"/>
              </w:rPr>
              <w:t>JDV_J07-XdsTypeCode-CISIS.xml</w:t>
            </w:r>
          </w:p>
          <w:p w14:paraId="652A9921" w14:textId="77777777" w:rsidR="00E5249E" w:rsidRDefault="00E5249E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</w:tr>
      <w:tr w:rsidR="00776ECC" w:rsidRPr="00B27B8C" w14:paraId="03968826" w14:textId="77777777" w:rsidTr="0052735B">
        <w:tc>
          <w:tcPr>
            <w:tcW w:w="1182" w:type="dxa"/>
            <w:vAlign w:val="center"/>
          </w:tcPr>
          <w:p w14:paraId="1D4EF523" w14:textId="77777777" w:rsidR="00776ECC" w:rsidRDefault="00776ECC" w:rsidP="00E3042A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27/01/2022</w:t>
            </w:r>
          </w:p>
        </w:tc>
        <w:tc>
          <w:tcPr>
            <w:tcW w:w="935" w:type="dxa"/>
            <w:vAlign w:val="center"/>
          </w:tcPr>
          <w:p w14:paraId="791F0E03" w14:textId="77777777" w:rsidR="00776ECC" w:rsidRDefault="00776ECC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2.39</w:t>
            </w:r>
          </w:p>
        </w:tc>
        <w:tc>
          <w:tcPr>
            <w:tcW w:w="7689" w:type="dxa"/>
            <w:vAlign w:val="center"/>
          </w:tcPr>
          <w:p w14:paraId="3769822D" w14:textId="77777777" w:rsidR="00776ECC" w:rsidRDefault="00776ECC" w:rsidP="00776EC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65B3C034" w14:textId="77777777" w:rsidR="00776ECC" w:rsidRDefault="00776ECC" w:rsidP="00776EC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3BE16C26" w14:textId="77777777" w:rsidR="00776ECC" w:rsidRPr="00757508" w:rsidRDefault="00776ECC" w:rsidP="00776ECC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CDA :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Voir dans le tableau du paragraphe 3.2.1</w:t>
            </w:r>
          </w:p>
          <w:p w14:paraId="51FEBECD" w14:textId="77777777" w:rsidR="00776ECC" w:rsidRDefault="00776ECC" w:rsidP="00776EC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34EAA5E0" w14:textId="77777777" w:rsidR="00776ECC" w:rsidRDefault="00776ECC" w:rsidP="00776EC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Exemples IHE_XDM.ZIP</w:t>
            </w:r>
          </w:p>
          <w:p w14:paraId="28EA4F54" w14:textId="77777777" w:rsidR="00EF021E" w:rsidRDefault="00EF021E" w:rsidP="00EF021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3FF211E6" w14:textId="77777777" w:rsidR="00EF021E" w:rsidRDefault="00EF021E" w:rsidP="00EF021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4A15C4">
              <w:rPr>
                <w:rFonts w:asciiTheme="minorHAnsi" w:hAnsiTheme="minorHAnsi" w:cstheme="minorHAnsi"/>
                <w:b/>
                <w:sz w:val="18"/>
                <w:szCs w:val="18"/>
              </w:rPr>
              <w:t>principaux :</w:t>
            </w:r>
          </w:p>
          <w:p w14:paraId="44A569DD" w14:textId="77777777" w:rsidR="00EF021E" w:rsidRPr="00E5249E" w:rsidRDefault="00DF4E27" w:rsidP="00EF021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DF4E27">
              <w:rPr>
                <w:rFonts w:asciiTheme="minorHAnsi" w:hAnsiTheme="minorHAnsi" w:cstheme="minorHAnsi"/>
                <w:sz w:val="18"/>
                <w:szCs w:val="18"/>
              </w:rPr>
              <w:t>CI-SIS_EP-MED_2022.01.sch</w:t>
            </w:r>
          </w:p>
          <w:p w14:paraId="18DB1DCD" w14:textId="77777777" w:rsidR="00EF021E" w:rsidRDefault="00EF021E" w:rsidP="00EF021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29130522" w14:textId="77777777" w:rsidR="00EF021E" w:rsidRDefault="00EF021E" w:rsidP="00EF021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F021E">
              <w:rPr>
                <w:rFonts w:asciiTheme="minorHAnsi" w:hAnsiTheme="minorHAnsi" w:cstheme="minorHAnsi"/>
                <w:b/>
                <w:sz w:val="18"/>
                <w:szCs w:val="18"/>
              </w:rPr>
              <w:t>Infrastructure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:</w:t>
            </w:r>
          </w:p>
          <w:p w14:paraId="59B8C403" w14:textId="77777777" w:rsidR="00776ECC" w:rsidRDefault="00EF021E" w:rsidP="00776EC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F021E">
              <w:rPr>
                <w:rFonts w:asciiTheme="minorHAnsi" w:hAnsiTheme="minorHAnsi" w:cstheme="minorHAnsi"/>
                <w:sz w:val="18"/>
                <w:szCs w:val="18"/>
              </w:rPr>
              <w:t>Nouveau schéma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 xml:space="preserve"> unique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EF021E">
              <w:rPr>
                <w:rFonts w:asciiTheme="minorHAnsi" w:hAnsiTheme="minorHAnsi" w:cstheme="minorHAnsi"/>
                <w:b/>
                <w:sz w:val="18"/>
                <w:szCs w:val="18"/>
              </w:rPr>
              <w:t>CDA_extended.xsd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71310D" w:rsidRPr="0071310D">
              <w:rPr>
                <w:rFonts w:asciiTheme="minorHAnsi" w:hAnsiTheme="minorHAnsi" w:cstheme="minorHAnsi"/>
                <w:sz w:val="18"/>
                <w:szCs w:val="18"/>
              </w:rPr>
              <w:t>produit par l'ANS</w:t>
            </w:r>
            <w:r w:rsidR="0071310D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EF021E">
              <w:rPr>
                <w:rFonts w:asciiTheme="minorHAnsi" w:hAnsiTheme="minorHAnsi" w:cstheme="minorHAnsi"/>
                <w:sz w:val="18"/>
                <w:szCs w:val="18"/>
              </w:rPr>
              <w:t xml:space="preserve">qui 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>regroupe</w:t>
            </w:r>
            <w:r w:rsidRPr="00EF021E">
              <w:rPr>
                <w:rFonts w:asciiTheme="minorHAnsi" w:hAnsiTheme="minorHAnsi" w:cstheme="minorHAnsi"/>
                <w:sz w:val="18"/>
                <w:szCs w:val="18"/>
              </w:rPr>
              <w:t xml:space="preserve"> désormais 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 xml:space="preserve">le schéma CDA </w:t>
            </w:r>
            <w:r w:rsidR="0071310D" w:rsidRPr="0071310D">
              <w:rPr>
                <w:rFonts w:asciiTheme="minorHAnsi" w:hAnsiTheme="minorHAnsi" w:cstheme="minorHAnsi"/>
                <w:sz w:val="18"/>
                <w:szCs w:val="18"/>
              </w:rPr>
              <w:t>de l’édition normative CDA release 2 de 2005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 xml:space="preserve"> et les </w:t>
            </w:r>
            <w:r w:rsidRPr="00EF021E">
              <w:rPr>
                <w:rFonts w:asciiTheme="minorHAnsi" w:hAnsiTheme="minorHAnsi" w:cstheme="minorHAnsi"/>
                <w:sz w:val="18"/>
                <w:szCs w:val="18"/>
              </w:rPr>
              <w:t xml:space="preserve">extensions </w:t>
            </w:r>
            <w:proofErr w:type="spellStart"/>
            <w:r w:rsidR="00DB48C1">
              <w:rPr>
                <w:rFonts w:asciiTheme="minorHAnsi" w:hAnsiTheme="minorHAnsi" w:cstheme="minorHAnsi"/>
                <w:sz w:val="18"/>
                <w:szCs w:val="18"/>
              </w:rPr>
              <w:t>lab</w:t>
            </w:r>
            <w:proofErr w:type="spellEnd"/>
            <w:r w:rsidR="00DB48C1">
              <w:rPr>
                <w:rFonts w:asciiTheme="minorHAnsi" w:hAnsiTheme="minorHAnsi" w:cstheme="minorHAnsi"/>
                <w:sz w:val="18"/>
                <w:szCs w:val="18"/>
              </w:rPr>
              <w:t>(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>biologie</w:t>
            </w:r>
            <w:r w:rsidR="00DB48C1">
              <w:rPr>
                <w:rFonts w:asciiTheme="minorHAnsi" w:hAnsiTheme="minorHAnsi" w:cstheme="minorHAnsi"/>
                <w:sz w:val="18"/>
                <w:szCs w:val="18"/>
              </w:rPr>
              <w:t>)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  <w:r w:rsidRPr="00EF021E">
              <w:rPr>
                <w:rFonts w:asciiTheme="minorHAnsi" w:hAnsiTheme="minorHAnsi" w:cstheme="minorHAnsi"/>
                <w:sz w:val="18"/>
                <w:szCs w:val="18"/>
              </w:rPr>
              <w:t xml:space="preserve">SDCT et </w:t>
            </w:r>
            <w:proofErr w:type="spellStart"/>
            <w:r w:rsidRPr="00EF021E">
              <w:rPr>
                <w:rFonts w:asciiTheme="minorHAnsi" w:hAnsiTheme="minorHAnsi" w:cstheme="minorHAnsi"/>
                <w:sz w:val="18"/>
                <w:szCs w:val="18"/>
              </w:rPr>
              <w:t>pharm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>acy</w:t>
            </w:r>
            <w:proofErr w:type="spellEnd"/>
            <w:r w:rsidR="0071310D"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  <w:p w14:paraId="20449F0D" w14:textId="77777777" w:rsidR="00776ECC" w:rsidRDefault="00776ECC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</w:tr>
      <w:tr w:rsidR="009229C4" w:rsidRPr="00B27B8C" w14:paraId="5D589307" w14:textId="77777777" w:rsidTr="0052735B">
        <w:tc>
          <w:tcPr>
            <w:tcW w:w="1182" w:type="dxa"/>
            <w:vAlign w:val="center"/>
          </w:tcPr>
          <w:p w14:paraId="40F1C5CA" w14:textId="77777777" w:rsidR="009229C4" w:rsidRDefault="00C02B45" w:rsidP="00E3042A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10/03</w:t>
            </w:r>
            <w:r w:rsidR="009229C4">
              <w:rPr>
                <w:rFonts w:asciiTheme="minorHAnsi" w:hAnsiTheme="minorHAnsi" w:cstheme="minorHAnsi"/>
                <w:sz w:val="18"/>
                <w:szCs w:val="18"/>
              </w:rPr>
              <w:t>/2022</w:t>
            </w:r>
          </w:p>
        </w:tc>
        <w:tc>
          <w:tcPr>
            <w:tcW w:w="935" w:type="dxa"/>
            <w:vAlign w:val="center"/>
          </w:tcPr>
          <w:p w14:paraId="163DA1C3" w14:textId="77777777" w:rsidR="009229C4" w:rsidRDefault="009229C4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2.40</w:t>
            </w:r>
          </w:p>
        </w:tc>
        <w:tc>
          <w:tcPr>
            <w:tcW w:w="7689" w:type="dxa"/>
            <w:vAlign w:val="center"/>
          </w:tcPr>
          <w:p w14:paraId="55738556" w14:textId="77777777" w:rsidR="009229C4" w:rsidRDefault="009229C4" w:rsidP="009229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4BCF29BB" w14:textId="77777777" w:rsidR="009229C4" w:rsidRDefault="009229C4" w:rsidP="009229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6580BD94" w14:textId="77777777" w:rsidR="009229C4" w:rsidRDefault="009229C4" w:rsidP="009229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Création des 2 répertoires sous la racine pour :</w:t>
            </w:r>
          </w:p>
          <w:p w14:paraId="16F5BE05" w14:textId="77777777" w:rsidR="009229C4" w:rsidRPr="00085142" w:rsidRDefault="009229C4" w:rsidP="009229C4">
            <w:pPr>
              <w:pStyle w:val="Tableau"/>
              <w:numPr>
                <w:ilvl w:val="0"/>
                <w:numId w:val="4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085142">
              <w:rPr>
                <w:rFonts w:asciiTheme="minorHAnsi" w:hAnsiTheme="minorHAnsi" w:cstheme="minorHAnsi"/>
                <w:sz w:val="18"/>
                <w:szCs w:val="18"/>
              </w:rPr>
              <w:t>ExemplesCDA</w:t>
            </w:r>
            <w:proofErr w:type="spellEnd"/>
          </w:p>
          <w:p w14:paraId="6C8784D4" w14:textId="77777777" w:rsidR="009229C4" w:rsidRPr="00085142" w:rsidRDefault="009229C4" w:rsidP="009229C4">
            <w:pPr>
              <w:pStyle w:val="Tableau"/>
              <w:numPr>
                <w:ilvl w:val="0"/>
                <w:numId w:val="4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085142">
              <w:rPr>
                <w:rFonts w:asciiTheme="minorHAnsi" w:hAnsiTheme="minorHAnsi" w:cstheme="minorHAnsi"/>
                <w:sz w:val="18"/>
                <w:szCs w:val="18"/>
              </w:rPr>
              <w:t>FeuilleDeStyle</w:t>
            </w:r>
            <w:proofErr w:type="spellEnd"/>
          </w:p>
          <w:p w14:paraId="25FFB001" w14:textId="77777777" w:rsidR="009229C4" w:rsidRDefault="009229C4" w:rsidP="009229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5D0FDAEC" w14:textId="77777777" w:rsidR="009229C4" w:rsidRPr="00085142" w:rsidRDefault="009229C4" w:rsidP="009229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CDA : </w:t>
            </w:r>
            <w:r w:rsidRPr="00085142">
              <w:rPr>
                <w:rFonts w:asciiTheme="minorHAnsi" w:hAnsiTheme="minorHAnsi" w:cstheme="minorHAnsi"/>
                <w:sz w:val="18"/>
                <w:szCs w:val="18"/>
              </w:rPr>
              <w:t xml:space="preserve">voir dans le répertoire </w:t>
            </w:r>
            <w:proofErr w:type="spellStart"/>
            <w:r w:rsidRPr="00085142">
              <w:rPr>
                <w:rFonts w:asciiTheme="minorHAnsi" w:hAnsiTheme="minorHAnsi" w:cstheme="minorHAnsi"/>
                <w:sz w:val="18"/>
                <w:szCs w:val="18"/>
              </w:rPr>
              <w:t>ExemplesCDA</w:t>
            </w:r>
            <w:proofErr w:type="spellEnd"/>
          </w:p>
          <w:p w14:paraId="444E714B" w14:textId="77777777" w:rsidR="009229C4" w:rsidRDefault="009229C4" w:rsidP="009229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105D10C2" w14:textId="77777777" w:rsidR="009229C4" w:rsidRDefault="009229C4" w:rsidP="009229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</w:tr>
      <w:tr w:rsidR="00F45347" w:rsidRPr="00B27B8C" w14:paraId="44588787" w14:textId="77777777" w:rsidTr="0052735B">
        <w:tc>
          <w:tcPr>
            <w:tcW w:w="1182" w:type="dxa"/>
            <w:vAlign w:val="center"/>
          </w:tcPr>
          <w:p w14:paraId="00EF1FAF" w14:textId="2F767584" w:rsidR="00F45347" w:rsidRDefault="00F45347" w:rsidP="00E3042A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07/07/2022</w:t>
            </w:r>
          </w:p>
        </w:tc>
        <w:tc>
          <w:tcPr>
            <w:tcW w:w="935" w:type="dxa"/>
            <w:vAlign w:val="center"/>
          </w:tcPr>
          <w:p w14:paraId="709F3598" w14:textId="78B89C96" w:rsidR="00F45347" w:rsidRDefault="00F45347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2.41</w:t>
            </w:r>
          </w:p>
        </w:tc>
        <w:tc>
          <w:tcPr>
            <w:tcW w:w="7689" w:type="dxa"/>
            <w:vAlign w:val="center"/>
          </w:tcPr>
          <w:p w14:paraId="544B6BD4" w14:textId="77777777" w:rsidR="00680211" w:rsidRDefault="00680211" w:rsidP="00680211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6980CE23" w14:textId="77777777" w:rsidR="00F45347" w:rsidRPr="00680211" w:rsidRDefault="00F70976" w:rsidP="009229C4">
            <w:pPr>
              <w:pStyle w:val="Tableau"/>
              <w:rPr>
                <w:rFonts w:asciiTheme="minorHAnsi" w:hAnsiTheme="minorHAnsi" w:cstheme="minorHAnsi"/>
                <w:bCs/>
                <w:sz w:val="18"/>
                <w:szCs w:val="18"/>
              </w:rPr>
            </w:pPr>
            <w:r w:rsidRPr="00680211">
              <w:rPr>
                <w:rFonts w:asciiTheme="minorHAnsi" w:hAnsiTheme="minorHAnsi" w:cstheme="minorHAnsi"/>
                <w:bCs/>
                <w:sz w:val="18"/>
                <w:szCs w:val="18"/>
              </w:rPr>
              <w:t>Correction de différentes erreurs sur les exemples et les schematrons</w:t>
            </w:r>
          </w:p>
          <w:p w14:paraId="618C0CB3" w14:textId="77777777" w:rsidR="00F70976" w:rsidRPr="00680211" w:rsidRDefault="00F70976" w:rsidP="009229C4">
            <w:pPr>
              <w:pStyle w:val="Tableau"/>
              <w:rPr>
                <w:rFonts w:asciiTheme="minorHAnsi" w:hAnsiTheme="minorHAnsi" w:cstheme="minorHAnsi"/>
                <w:bCs/>
                <w:sz w:val="18"/>
                <w:szCs w:val="18"/>
              </w:rPr>
            </w:pPr>
            <w:r w:rsidRPr="00680211">
              <w:rPr>
                <w:rFonts w:asciiTheme="minorHAnsi" w:hAnsiTheme="minorHAnsi" w:cstheme="minorHAnsi"/>
                <w:bCs/>
                <w:sz w:val="18"/>
                <w:szCs w:val="18"/>
              </w:rPr>
              <w:t xml:space="preserve">Mise </w:t>
            </w:r>
            <w:proofErr w:type="gramStart"/>
            <w:r w:rsidRPr="00680211">
              <w:rPr>
                <w:rFonts w:asciiTheme="minorHAnsi" w:hAnsiTheme="minorHAnsi" w:cstheme="minorHAnsi"/>
                <w:bCs/>
                <w:sz w:val="18"/>
                <w:szCs w:val="18"/>
              </w:rPr>
              <w:t>à jours</w:t>
            </w:r>
            <w:proofErr w:type="gramEnd"/>
            <w:r w:rsidRPr="00680211">
              <w:rPr>
                <w:rFonts w:asciiTheme="minorHAnsi" w:hAnsiTheme="minorHAnsi" w:cstheme="minorHAnsi"/>
                <w:bCs/>
                <w:sz w:val="18"/>
                <w:szCs w:val="18"/>
              </w:rPr>
              <w:t xml:space="preserve"> de la feuille de style</w:t>
            </w:r>
          </w:p>
          <w:p w14:paraId="26D7EAD4" w14:textId="7DE451CE" w:rsidR="00F70976" w:rsidRDefault="00680211" w:rsidP="009229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80211">
              <w:rPr>
                <w:rFonts w:asciiTheme="minorHAnsi" w:hAnsiTheme="minorHAnsi" w:cstheme="minorHAnsi"/>
                <w:bCs/>
                <w:sz w:val="18"/>
                <w:szCs w:val="18"/>
              </w:rPr>
              <w:t xml:space="preserve">Mise à jour des schémas et suppression du dossier </w:t>
            </w:r>
            <w:proofErr w:type="spellStart"/>
            <w:r w:rsidRPr="00680211">
              <w:rPr>
                <w:rFonts w:asciiTheme="minorHAnsi" w:hAnsiTheme="minorHAnsi" w:cstheme="minorHAnsi"/>
                <w:bCs/>
                <w:sz w:val="18"/>
                <w:szCs w:val="18"/>
              </w:rPr>
              <w:t>processable</w:t>
            </w:r>
            <w:proofErr w:type="spellEnd"/>
          </w:p>
        </w:tc>
      </w:tr>
    </w:tbl>
    <w:p w14:paraId="2A0D685C" w14:textId="77777777" w:rsidR="00246C05" w:rsidRPr="00B27B8C" w:rsidRDefault="00246C05" w:rsidP="00A479AE"/>
    <w:p w14:paraId="5F694BB7" w14:textId="77777777" w:rsidR="00A33056" w:rsidRPr="00A33056" w:rsidRDefault="00A33056" w:rsidP="00A33056">
      <w:pPr>
        <w:jc w:val="center"/>
        <w:rPr>
          <w:b/>
        </w:rPr>
      </w:pPr>
      <w:r w:rsidRPr="00A33056">
        <w:rPr>
          <w:b/>
        </w:rPr>
        <w:lastRenderedPageBreak/>
        <w:t>*** FIN DU DOCUMENT ***</w:t>
      </w:r>
    </w:p>
    <w:p w14:paraId="658A9175" w14:textId="77777777" w:rsidR="0071310D" w:rsidRPr="004C4D89" w:rsidRDefault="0071310D" w:rsidP="00A479AE"/>
    <w:sectPr w:rsidR="0071310D" w:rsidRPr="004C4D89" w:rsidSect="00740C3C">
      <w:headerReference w:type="default" r:id="rId42"/>
      <w:footerReference w:type="default" r:id="rId43"/>
      <w:footerReference w:type="first" r:id="rId44"/>
      <w:pgSz w:w="11906" w:h="16838"/>
      <w:pgMar w:top="1417" w:right="1417" w:bottom="1134" w:left="1417" w:header="708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C0C804" w14:textId="77777777" w:rsidR="002346C7" w:rsidRDefault="002346C7" w:rsidP="00B576BD">
      <w:pPr>
        <w:spacing w:after="0"/>
      </w:pPr>
      <w:r>
        <w:separator/>
      </w:r>
    </w:p>
  </w:endnote>
  <w:endnote w:type="continuationSeparator" w:id="0">
    <w:p w14:paraId="6445F29C" w14:textId="77777777" w:rsidR="002346C7" w:rsidRDefault="002346C7" w:rsidP="00B576B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1383E" w14:textId="77777777" w:rsidR="009229C4" w:rsidRPr="004E34E7" w:rsidRDefault="009229C4" w:rsidP="004E34E7">
    <w:pPr>
      <w:pStyle w:val="Pieddepage"/>
      <w:pBdr>
        <w:top w:val="single" w:sz="8" w:space="1" w:color="0070C0"/>
      </w:pBdr>
      <w:rPr>
        <w:rFonts w:asciiTheme="minorHAnsi" w:hAnsiTheme="minorHAnsi"/>
        <w:color w:val="0070C0"/>
        <w:sz w:val="20"/>
        <w:szCs w:val="20"/>
      </w:rPr>
    </w:pPr>
    <w:r w:rsidRPr="004E34E7">
      <w:rPr>
        <w:rFonts w:asciiTheme="minorHAnsi" w:hAnsiTheme="minorHAnsi"/>
        <w:color w:val="0070C0"/>
        <w:sz w:val="20"/>
        <w:szCs w:val="20"/>
      </w:rPr>
      <w:t xml:space="preserve">Notice </w:t>
    </w:r>
    <w:r w:rsidRPr="004E34E7">
      <w:rPr>
        <w:rFonts w:asciiTheme="minorHAnsi" w:hAnsiTheme="minorHAnsi"/>
        <w:b/>
        <w:i/>
        <w:color w:val="0070C0"/>
        <w:sz w:val="20"/>
        <w:szCs w:val="20"/>
      </w:rPr>
      <w:t>testContenuCDA</w:t>
    </w:r>
    <w:r w:rsidRPr="004E34E7">
      <w:rPr>
        <w:rFonts w:asciiTheme="minorHAnsi" w:hAnsiTheme="minorHAnsi"/>
        <w:color w:val="0070C0"/>
        <w:sz w:val="20"/>
        <w:szCs w:val="20"/>
      </w:rPr>
      <w:tab/>
    </w:r>
    <w:r w:rsidRPr="004E34E7">
      <w:rPr>
        <w:rFonts w:asciiTheme="minorHAnsi" w:hAnsiTheme="minorHAnsi"/>
        <w:color w:val="0070C0"/>
        <w:sz w:val="20"/>
        <w:szCs w:val="20"/>
      </w:rPr>
      <w:tab/>
    </w:r>
    <w:r w:rsidRPr="004E34E7">
      <w:rPr>
        <w:rFonts w:asciiTheme="minorHAnsi" w:hAnsiTheme="minorHAnsi"/>
        <w:color w:val="0070C0"/>
        <w:sz w:val="20"/>
        <w:szCs w:val="20"/>
      </w:rPr>
      <w:fldChar w:fldCharType="begin"/>
    </w:r>
    <w:r w:rsidRPr="004E34E7">
      <w:rPr>
        <w:rFonts w:asciiTheme="minorHAnsi" w:hAnsiTheme="minorHAnsi"/>
        <w:color w:val="0070C0"/>
        <w:sz w:val="20"/>
        <w:szCs w:val="20"/>
      </w:rPr>
      <w:instrText xml:space="preserve"> PAGE </w:instrText>
    </w:r>
    <w:r w:rsidRPr="004E34E7">
      <w:rPr>
        <w:rFonts w:asciiTheme="minorHAnsi" w:hAnsiTheme="minorHAnsi"/>
        <w:color w:val="0070C0"/>
        <w:sz w:val="20"/>
        <w:szCs w:val="20"/>
      </w:rPr>
      <w:fldChar w:fldCharType="separate"/>
    </w:r>
    <w:r w:rsidR="00C02B45">
      <w:rPr>
        <w:rFonts w:asciiTheme="minorHAnsi" w:hAnsiTheme="minorHAnsi"/>
        <w:noProof/>
        <w:color w:val="0070C0"/>
        <w:sz w:val="20"/>
        <w:szCs w:val="20"/>
      </w:rPr>
      <w:t>32</w:t>
    </w:r>
    <w:r w:rsidRPr="004E34E7">
      <w:rPr>
        <w:rFonts w:asciiTheme="minorHAnsi" w:hAnsiTheme="minorHAnsi"/>
        <w:color w:val="0070C0"/>
        <w:sz w:val="20"/>
        <w:szCs w:val="20"/>
      </w:rPr>
      <w:fldChar w:fldCharType="end"/>
    </w:r>
    <w:r w:rsidRPr="004E34E7">
      <w:rPr>
        <w:rFonts w:asciiTheme="minorHAnsi" w:hAnsiTheme="minorHAnsi"/>
        <w:color w:val="0070C0"/>
        <w:sz w:val="20"/>
        <w:szCs w:val="20"/>
      </w:rPr>
      <w:t xml:space="preserve"> / </w:t>
    </w:r>
    <w:r w:rsidRPr="004E34E7">
      <w:rPr>
        <w:rFonts w:asciiTheme="minorHAnsi" w:hAnsiTheme="minorHAnsi"/>
        <w:color w:val="0070C0"/>
        <w:sz w:val="20"/>
        <w:szCs w:val="20"/>
      </w:rPr>
      <w:fldChar w:fldCharType="begin"/>
    </w:r>
    <w:r w:rsidRPr="004E34E7">
      <w:rPr>
        <w:rFonts w:asciiTheme="minorHAnsi" w:hAnsiTheme="minorHAnsi"/>
        <w:color w:val="0070C0"/>
        <w:sz w:val="20"/>
        <w:szCs w:val="20"/>
      </w:rPr>
      <w:instrText xml:space="preserve"> NUMPAGES  </w:instrText>
    </w:r>
    <w:r w:rsidRPr="004E34E7">
      <w:rPr>
        <w:rFonts w:asciiTheme="minorHAnsi" w:hAnsiTheme="minorHAnsi"/>
        <w:color w:val="0070C0"/>
        <w:sz w:val="20"/>
        <w:szCs w:val="20"/>
      </w:rPr>
      <w:fldChar w:fldCharType="separate"/>
    </w:r>
    <w:r w:rsidR="00C02B45">
      <w:rPr>
        <w:rFonts w:asciiTheme="minorHAnsi" w:hAnsiTheme="minorHAnsi"/>
        <w:noProof/>
        <w:color w:val="0070C0"/>
        <w:sz w:val="20"/>
        <w:szCs w:val="20"/>
      </w:rPr>
      <w:t>32</w:t>
    </w:r>
    <w:r w:rsidRPr="004E34E7">
      <w:rPr>
        <w:rFonts w:asciiTheme="minorHAnsi" w:hAnsiTheme="minorHAnsi"/>
        <w:color w:val="0070C0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F2278" w14:textId="77777777" w:rsidR="009229C4" w:rsidRDefault="009229C4" w:rsidP="00087FD6">
    <w:pPr>
      <w:pStyle w:val="Pieddepage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180492" w14:textId="77777777" w:rsidR="002346C7" w:rsidRDefault="002346C7" w:rsidP="00B576BD">
      <w:pPr>
        <w:spacing w:after="0"/>
      </w:pPr>
      <w:r>
        <w:separator/>
      </w:r>
    </w:p>
  </w:footnote>
  <w:footnote w:type="continuationSeparator" w:id="0">
    <w:p w14:paraId="58E360B4" w14:textId="77777777" w:rsidR="002346C7" w:rsidRDefault="002346C7" w:rsidP="00B576BD">
      <w:pPr>
        <w:spacing w:after="0"/>
      </w:pPr>
      <w:r>
        <w:continuationSeparator/>
      </w:r>
    </w:p>
  </w:footnote>
  <w:footnote w:id="1">
    <w:p w14:paraId="0C01C411" w14:textId="77777777" w:rsidR="009229C4" w:rsidRDefault="009229C4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hyperlink r:id="rId1" w:history="1">
        <w:r w:rsidRPr="001122B8">
          <w:rPr>
            <w:rStyle w:val="Lienhypertexte"/>
          </w:rPr>
          <w:t>http://standards.iso.org/ittf/PubliclyAvailableStandards</w:t>
        </w:r>
      </w:hyperlink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250" w:type="pct"/>
      <w:jc w:val="center"/>
      <w:tblBorders>
        <w:top w:val="none" w:sz="0" w:space="0" w:color="auto"/>
        <w:left w:val="none" w:sz="0" w:space="0" w:color="auto"/>
        <w:bottom w:val="single" w:sz="8" w:space="0" w:color="0070C0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958"/>
      <w:gridCol w:w="6377"/>
      <w:gridCol w:w="1191"/>
    </w:tblGrid>
    <w:tr w:rsidR="009229C4" w:rsidRPr="0093377F" w14:paraId="58F3F0C3" w14:textId="77777777" w:rsidTr="004E34E7">
      <w:trPr>
        <w:trHeight w:val="821"/>
        <w:jc w:val="center"/>
      </w:trPr>
      <w:tc>
        <w:tcPr>
          <w:tcW w:w="1028" w:type="pct"/>
          <w:vAlign w:val="center"/>
        </w:tcPr>
        <w:p w14:paraId="2EC1C68C" w14:textId="77777777" w:rsidR="009229C4" w:rsidRPr="0093377F" w:rsidRDefault="009229C4" w:rsidP="004E34E7">
          <w:pPr>
            <w:jc w:val="center"/>
            <w:rPr>
              <w:bCs/>
              <w:color w:val="006AB2"/>
            </w:rPr>
          </w:pPr>
          <w:r w:rsidRPr="0093377F">
            <w:rPr>
              <w:bCs/>
              <w:noProof/>
              <w:color w:val="006AB2"/>
              <w:lang w:eastAsia="fr-FR" w:bidi="ar-SA"/>
            </w:rPr>
            <w:drawing>
              <wp:inline distT="0" distB="0" distL="0" distR="0" wp14:anchorId="47029EB9" wp14:editId="4A8FEF15">
                <wp:extent cx="1325540" cy="264159"/>
                <wp:effectExtent l="0" t="0" r="0" b="3175"/>
                <wp:docPr id="6296" name="Image 62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LOGO_ANS_2020_Largeur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5540" cy="2641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47" w:type="pct"/>
          <w:vAlign w:val="center"/>
        </w:tcPr>
        <w:p w14:paraId="5AEAA70C" w14:textId="77777777" w:rsidR="009229C4" w:rsidRPr="0063315B" w:rsidRDefault="009229C4" w:rsidP="004E34E7">
          <w:pPr>
            <w:jc w:val="center"/>
            <w:rPr>
              <w:color w:val="006AB2"/>
            </w:rPr>
          </w:pPr>
          <w:r w:rsidRPr="004E34E7">
            <w:rPr>
              <w:color w:val="006AB2"/>
            </w:rPr>
            <w:t>CI-</w:t>
          </w:r>
          <w:proofErr w:type="spellStart"/>
          <w:r w:rsidRPr="004E34E7">
            <w:rPr>
              <w:color w:val="006AB2"/>
            </w:rPr>
            <w:t>SIS_T</w:t>
          </w:r>
          <w:r>
            <w:rPr>
              <w:color w:val="006AB2"/>
            </w:rPr>
            <w:t>estContenu</w:t>
          </w:r>
          <w:r w:rsidRPr="004E34E7">
            <w:rPr>
              <w:color w:val="006AB2"/>
            </w:rPr>
            <w:t>CDA</w:t>
          </w:r>
          <w:proofErr w:type="spellEnd"/>
          <w:r w:rsidRPr="004E34E7">
            <w:rPr>
              <w:color w:val="006AB2"/>
            </w:rPr>
            <w:t>-LISEZ-MOI</w:t>
          </w:r>
        </w:p>
      </w:tc>
      <w:tc>
        <w:tcPr>
          <w:tcW w:w="625" w:type="pct"/>
          <w:vAlign w:val="center"/>
        </w:tcPr>
        <w:p w14:paraId="77176E6B" w14:textId="77777777" w:rsidR="009229C4" w:rsidRPr="00814E84" w:rsidRDefault="009229C4" w:rsidP="00B52AE9">
          <w:pPr>
            <w:jc w:val="center"/>
            <w:rPr>
              <w:color w:val="006AB2"/>
              <w:sz w:val="18"/>
            </w:rPr>
          </w:pPr>
          <w:r>
            <w:rPr>
              <w:color w:val="006AB2"/>
              <w:sz w:val="18"/>
            </w:rPr>
            <w:t>02/12</w:t>
          </w:r>
          <w:r w:rsidRPr="00814E84">
            <w:rPr>
              <w:color w:val="006AB2"/>
              <w:sz w:val="18"/>
            </w:rPr>
            <w:t>/2021</w:t>
          </w:r>
        </w:p>
      </w:tc>
    </w:tr>
  </w:tbl>
  <w:p w14:paraId="21684647" w14:textId="77777777" w:rsidR="009229C4" w:rsidRPr="00E71056" w:rsidRDefault="009229C4" w:rsidP="004E34E7">
    <w:pPr>
      <w:pStyle w:val="En-tte"/>
      <w:pBdr>
        <w:bottom w:val="none" w:sz="0" w:space="0" w:color="auto"/>
      </w:pBdr>
      <w:rPr>
        <w:rFonts w:asciiTheme="minorHAnsi" w:hAnsiTheme="minorHAnsi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9330D"/>
    <w:multiLevelType w:val="hybridMultilevel"/>
    <w:tmpl w:val="7B76BDD8"/>
    <w:lvl w:ilvl="0" w:tplc="04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6121213"/>
    <w:multiLevelType w:val="hybridMultilevel"/>
    <w:tmpl w:val="3E8859B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857494"/>
    <w:multiLevelType w:val="hybridMultilevel"/>
    <w:tmpl w:val="3AB6D4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0103C"/>
    <w:multiLevelType w:val="hybridMultilevel"/>
    <w:tmpl w:val="4F3E92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833425"/>
    <w:multiLevelType w:val="hybridMultilevel"/>
    <w:tmpl w:val="3A5C57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073022"/>
    <w:multiLevelType w:val="hybridMultilevel"/>
    <w:tmpl w:val="05CA5D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A903B9"/>
    <w:multiLevelType w:val="hybridMultilevel"/>
    <w:tmpl w:val="AE5452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5F2DE9"/>
    <w:multiLevelType w:val="hybridMultilevel"/>
    <w:tmpl w:val="D7DEE06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6574548"/>
    <w:multiLevelType w:val="hybridMultilevel"/>
    <w:tmpl w:val="40B248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4D72E9"/>
    <w:multiLevelType w:val="hybridMultilevel"/>
    <w:tmpl w:val="4FCCB0E4"/>
    <w:lvl w:ilvl="0" w:tplc="040C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8708BE"/>
    <w:multiLevelType w:val="hybridMultilevel"/>
    <w:tmpl w:val="025CC890"/>
    <w:lvl w:ilvl="0" w:tplc="040C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DE50B6"/>
    <w:multiLevelType w:val="hybridMultilevel"/>
    <w:tmpl w:val="358A61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E96DAE"/>
    <w:multiLevelType w:val="hybridMultilevel"/>
    <w:tmpl w:val="D1F2A9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5018AB"/>
    <w:multiLevelType w:val="hybridMultilevel"/>
    <w:tmpl w:val="30E08C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B50084"/>
    <w:multiLevelType w:val="hybridMultilevel"/>
    <w:tmpl w:val="D66690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DC6BED"/>
    <w:multiLevelType w:val="hybridMultilevel"/>
    <w:tmpl w:val="62AE36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79020C"/>
    <w:multiLevelType w:val="hybridMultilevel"/>
    <w:tmpl w:val="8E061168"/>
    <w:lvl w:ilvl="0" w:tplc="245AF04C">
      <w:start w:val="1"/>
      <w:numFmt w:val="bullet"/>
      <w:pStyle w:val="Grandelistepuces"/>
      <w:lvlText w:val=""/>
      <w:lvlJc w:val="left"/>
      <w:pPr>
        <w:ind w:left="720" w:hanging="360"/>
      </w:pPr>
      <w:rPr>
        <w:rFonts w:ascii="Wingdings" w:hAnsi="Wingdings" w:hint="default"/>
        <w:color w:val="4F81BD" w:themeColor="accent1"/>
        <w:sz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7968AB"/>
    <w:multiLevelType w:val="hybridMultilevel"/>
    <w:tmpl w:val="487E79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A41717"/>
    <w:multiLevelType w:val="hybridMultilevel"/>
    <w:tmpl w:val="085AD0F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7E463D9"/>
    <w:multiLevelType w:val="hybridMultilevel"/>
    <w:tmpl w:val="AC04B7E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FB12CF4"/>
    <w:multiLevelType w:val="hybridMultilevel"/>
    <w:tmpl w:val="908269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BD25AC"/>
    <w:multiLevelType w:val="hybridMultilevel"/>
    <w:tmpl w:val="CB980C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BF51F5"/>
    <w:multiLevelType w:val="hybridMultilevel"/>
    <w:tmpl w:val="CDB8C5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F96B44"/>
    <w:multiLevelType w:val="hybridMultilevel"/>
    <w:tmpl w:val="A3D6E3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261745"/>
    <w:multiLevelType w:val="hybridMultilevel"/>
    <w:tmpl w:val="C6D0C9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C91DD1"/>
    <w:multiLevelType w:val="hybridMultilevel"/>
    <w:tmpl w:val="08A856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0D5EE2"/>
    <w:multiLevelType w:val="hybridMultilevel"/>
    <w:tmpl w:val="9B9C59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0E1F75"/>
    <w:multiLevelType w:val="hybridMultilevel"/>
    <w:tmpl w:val="E22407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5F036C"/>
    <w:multiLevelType w:val="hybridMultilevel"/>
    <w:tmpl w:val="0A26B2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1A2BE9"/>
    <w:multiLevelType w:val="hybridMultilevel"/>
    <w:tmpl w:val="2D6A83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1D4D04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539A0415"/>
    <w:multiLevelType w:val="hybridMultilevel"/>
    <w:tmpl w:val="AF3047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3A280B"/>
    <w:multiLevelType w:val="hybridMultilevel"/>
    <w:tmpl w:val="125827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333BE1"/>
    <w:multiLevelType w:val="hybridMultilevel"/>
    <w:tmpl w:val="B7EA39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5200CA"/>
    <w:multiLevelType w:val="hybridMultilevel"/>
    <w:tmpl w:val="E6CE2E8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1C203F"/>
    <w:multiLevelType w:val="hybridMultilevel"/>
    <w:tmpl w:val="938C03F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67D0AA7"/>
    <w:multiLevelType w:val="hybridMultilevel"/>
    <w:tmpl w:val="D5A0EB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A96998"/>
    <w:multiLevelType w:val="hybridMultilevel"/>
    <w:tmpl w:val="79E4AD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0F2083"/>
    <w:multiLevelType w:val="hybridMultilevel"/>
    <w:tmpl w:val="0D389A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3D62C4"/>
    <w:multiLevelType w:val="hybridMultilevel"/>
    <w:tmpl w:val="DBA624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BB798F"/>
    <w:multiLevelType w:val="hybridMultilevel"/>
    <w:tmpl w:val="5238A7B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70A039E"/>
    <w:multiLevelType w:val="hybridMultilevel"/>
    <w:tmpl w:val="D97609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9E07FB"/>
    <w:multiLevelType w:val="hybridMultilevel"/>
    <w:tmpl w:val="D0F4AC4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96A396E"/>
    <w:multiLevelType w:val="hybridMultilevel"/>
    <w:tmpl w:val="C5D653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7957E0"/>
    <w:multiLevelType w:val="multilevel"/>
    <w:tmpl w:val="F7CE22B4"/>
    <w:lvl w:ilvl="0">
      <w:start w:val="1"/>
      <w:numFmt w:val="bullet"/>
      <w:lvlText w:val="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-585" w:hanging="576"/>
      </w:pPr>
    </w:lvl>
    <w:lvl w:ilvl="2">
      <w:start w:val="1"/>
      <w:numFmt w:val="decimal"/>
      <w:lvlText w:val="%1.%2.%3"/>
      <w:lvlJc w:val="left"/>
      <w:pPr>
        <w:ind w:left="-441" w:hanging="720"/>
      </w:pPr>
    </w:lvl>
    <w:lvl w:ilvl="3">
      <w:start w:val="1"/>
      <w:numFmt w:val="decimal"/>
      <w:lvlText w:val="%1.%2.%3.%4"/>
      <w:lvlJc w:val="left"/>
      <w:pPr>
        <w:ind w:left="-297" w:hanging="864"/>
      </w:pPr>
    </w:lvl>
    <w:lvl w:ilvl="4">
      <w:start w:val="1"/>
      <w:numFmt w:val="decimal"/>
      <w:lvlText w:val="%1.%2.%3.%4.%5"/>
      <w:lvlJc w:val="left"/>
      <w:pPr>
        <w:ind w:left="-153" w:hanging="1008"/>
      </w:pPr>
    </w:lvl>
    <w:lvl w:ilvl="5">
      <w:start w:val="1"/>
      <w:numFmt w:val="decimal"/>
      <w:lvlText w:val="%1.%2.%3.%4.%5.%6"/>
      <w:lvlJc w:val="left"/>
      <w:pPr>
        <w:ind w:left="-9" w:hanging="1152"/>
      </w:pPr>
    </w:lvl>
    <w:lvl w:ilvl="6">
      <w:start w:val="1"/>
      <w:numFmt w:val="decimal"/>
      <w:lvlText w:val="%1.%2.%3.%4.%5.%6.%7"/>
      <w:lvlJc w:val="left"/>
      <w:pPr>
        <w:ind w:left="135" w:hanging="1296"/>
      </w:pPr>
    </w:lvl>
    <w:lvl w:ilvl="7">
      <w:start w:val="1"/>
      <w:numFmt w:val="decimal"/>
      <w:lvlText w:val="%1.%2.%3.%4.%5.%6.%7.%8"/>
      <w:lvlJc w:val="left"/>
      <w:pPr>
        <w:ind w:left="279" w:hanging="1440"/>
      </w:pPr>
    </w:lvl>
    <w:lvl w:ilvl="8">
      <w:start w:val="1"/>
      <w:numFmt w:val="decimal"/>
      <w:lvlText w:val="%1.%2.%3.%4.%5.%6.%7.%8.%9"/>
      <w:lvlJc w:val="left"/>
      <w:pPr>
        <w:ind w:left="423" w:hanging="1584"/>
      </w:pPr>
    </w:lvl>
  </w:abstractNum>
  <w:abstractNum w:abstractNumId="45" w15:restartNumberingAfterBreak="0">
    <w:nsid w:val="79FD2D3E"/>
    <w:multiLevelType w:val="hybridMultilevel"/>
    <w:tmpl w:val="DFF448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4E3431"/>
    <w:multiLevelType w:val="hybridMultilevel"/>
    <w:tmpl w:val="09AC5E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1"/>
  </w:num>
  <w:num w:numId="3">
    <w:abstractNumId w:val="19"/>
  </w:num>
  <w:num w:numId="4">
    <w:abstractNumId w:val="35"/>
  </w:num>
  <w:num w:numId="5">
    <w:abstractNumId w:val="10"/>
  </w:num>
  <w:num w:numId="6">
    <w:abstractNumId w:val="28"/>
  </w:num>
  <w:num w:numId="7">
    <w:abstractNumId w:val="7"/>
  </w:num>
  <w:num w:numId="8">
    <w:abstractNumId w:val="16"/>
  </w:num>
  <w:num w:numId="9">
    <w:abstractNumId w:val="44"/>
  </w:num>
  <w:num w:numId="10">
    <w:abstractNumId w:val="9"/>
  </w:num>
  <w:num w:numId="11">
    <w:abstractNumId w:val="20"/>
  </w:num>
  <w:num w:numId="12">
    <w:abstractNumId w:val="0"/>
  </w:num>
  <w:num w:numId="13">
    <w:abstractNumId w:val="26"/>
  </w:num>
  <w:num w:numId="14">
    <w:abstractNumId w:val="42"/>
  </w:num>
  <w:num w:numId="15">
    <w:abstractNumId w:val="18"/>
  </w:num>
  <w:num w:numId="16">
    <w:abstractNumId w:val="40"/>
  </w:num>
  <w:num w:numId="17">
    <w:abstractNumId w:val="1"/>
  </w:num>
  <w:num w:numId="18">
    <w:abstractNumId w:val="39"/>
  </w:num>
  <w:num w:numId="19">
    <w:abstractNumId w:val="17"/>
  </w:num>
  <w:num w:numId="20">
    <w:abstractNumId w:val="29"/>
  </w:num>
  <w:num w:numId="21">
    <w:abstractNumId w:val="24"/>
  </w:num>
  <w:num w:numId="22">
    <w:abstractNumId w:val="36"/>
  </w:num>
  <w:num w:numId="23">
    <w:abstractNumId w:val="4"/>
  </w:num>
  <w:num w:numId="24">
    <w:abstractNumId w:val="43"/>
  </w:num>
  <w:num w:numId="25">
    <w:abstractNumId w:val="46"/>
  </w:num>
  <w:num w:numId="26">
    <w:abstractNumId w:val="41"/>
  </w:num>
  <w:num w:numId="27">
    <w:abstractNumId w:val="6"/>
  </w:num>
  <w:num w:numId="28">
    <w:abstractNumId w:val="8"/>
  </w:num>
  <w:num w:numId="29">
    <w:abstractNumId w:val="13"/>
  </w:num>
  <w:num w:numId="30">
    <w:abstractNumId w:val="32"/>
  </w:num>
  <w:num w:numId="31">
    <w:abstractNumId w:val="37"/>
  </w:num>
  <w:num w:numId="32">
    <w:abstractNumId w:val="34"/>
  </w:num>
  <w:num w:numId="33">
    <w:abstractNumId w:val="38"/>
  </w:num>
  <w:num w:numId="34">
    <w:abstractNumId w:val="27"/>
  </w:num>
  <w:num w:numId="35">
    <w:abstractNumId w:val="33"/>
  </w:num>
  <w:num w:numId="36">
    <w:abstractNumId w:val="21"/>
  </w:num>
  <w:num w:numId="37">
    <w:abstractNumId w:val="3"/>
  </w:num>
  <w:num w:numId="38">
    <w:abstractNumId w:val="14"/>
  </w:num>
  <w:num w:numId="39">
    <w:abstractNumId w:val="31"/>
  </w:num>
  <w:num w:numId="40">
    <w:abstractNumId w:val="2"/>
  </w:num>
  <w:num w:numId="41">
    <w:abstractNumId w:val="12"/>
  </w:num>
  <w:num w:numId="42">
    <w:abstractNumId w:val="5"/>
  </w:num>
  <w:num w:numId="43">
    <w:abstractNumId w:val="22"/>
  </w:num>
  <w:num w:numId="44">
    <w:abstractNumId w:val="45"/>
  </w:num>
  <w:num w:numId="45">
    <w:abstractNumId w:val="15"/>
  </w:num>
  <w:num w:numId="46">
    <w:abstractNumId w:val="23"/>
  </w:num>
  <w:num w:numId="47">
    <w:abstractNumId w:val="30"/>
  </w:num>
  <w:num w:numId="48">
    <w:abstractNumId w:val="25"/>
  </w:num>
  <w:num w:numId="49">
    <w:abstractNumId w:val="30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es-ES_tradnl" w:vendorID="64" w:dllVersion="6" w:nlCheck="1" w:checkStyle="0"/>
  <w:activeWritingStyle w:appName="MSWord" w:lang="fr-FR" w:vendorID="64" w:dllVersion="0" w:nlCheck="1" w:checkStyle="0"/>
  <w:activeWritingStyle w:appName="MSWord" w:lang="en-US" w:vendorID="64" w:dllVersion="0" w:nlCheck="1" w:checkStyle="0"/>
  <w:activeWritingStyle w:appName="MSWord" w:lang="en-AE" w:vendorID="64" w:dllVersion="0" w:nlCheck="1" w:checkStyle="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0992"/>
    <w:rsid w:val="00001435"/>
    <w:rsid w:val="00001CDB"/>
    <w:rsid w:val="00001FDF"/>
    <w:rsid w:val="00007132"/>
    <w:rsid w:val="000135CE"/>
    <w:rsid w:val="00016523"/>
    <w:rsid w:val="000205A0"/>
    <w:rsid w:val="000211E4"/>
    <w:rsid w:val="00022FDC"/>
    <w:rsid w:val="0002625B"/>
    <w:rsid w:val="00026A5F"/>
    <w:rsid w:val="00027866"/>
    <w:rsid w:val="000279AB"/>
    <w:rsid w:val="000303BB"/>
    <w:rsid w:val="000355EE"/>
    <w:rsid w:val="00035DE2"/>
    <w:rsid w:val="00041B7B"/>
    <w:rsid w:val="000440B6"/>
    <w:rsid w:val="0004546E"/>
    <w:rsid w:val="0004710E"/>
    <w:rsid w:val="000520A9"/>
    <w:rsid w:val="000531B3"/>
    <w:rsid w:val="00054E1F"/>
    <w:rsid w:val="000562F3"/>
    <w:rsid w:val="0005724B"/>
    <w:rsid w:val="0006124B"/>
    <w:rsid w:val="00062073"/>
    <w:rsid w:val="00062B27"/>
    <w:rsid w:val="00062E6E"/>
    <w:rsid w:val="000710F8"/>
    <w:rsid w:val="00075FFE"/>
    <w:rsid w:val="00076379"/>
    <w:rsid w:val="000766E0"/>
    <w:rsid w:val="00077ABC"/>
    <w:rsid w:val="0008139D"/>
    <w:rsid w:val="00081F4F"/>
    <w:rsid w:val="00084922"/>
    <w:rsid w:val="00085142"/>
    <w:rsid w:val="00087847"/>
    <w:rsid w:val="00087FD6"/>
    <w:rsid w:val="00093E71"/>
    <w:rsid w:val="0009567C"/>
    <w:rsid w:val="000A0C2E"/>
    <w:rsid w:val="000A3FAB"/>
    <w:rsid w:val="000A52AD"/>
    <w:rsid w:val="000A64C8"/>
    <w:rsid w:val="000B0078"/>
    <w:rsid w:val="000B1F11"/>
    <w:rsid w:val="000B277C"/>
    <w:rsid w:val="000C3D60"/>
    <w:rsid w:val="000C7C2E"/>
    <w:rsid w:val="000D12FE"/>
    <w:rsid w:val="000D1A0E"/>
    <w:rsid w:val="000D5C45"/>
    <w:rsid w:val="000D7F79"/>
    <w:rsid w:val="000E05CB"/>
    <w:rsid w:val="000E279B"/>
    <w:rsid w:val="000E4A66"/>
    <w:rsid w:val="000E7593"/>
    <w:rsid w:val="000F580E"/>
    <w:rsid w:val="00100ADF"/>
    <w:rsid w:val="00101B1A"/>
    <w:rsid w:val="00102B94"/>
    <w:rsid w:val="00110A82"/>
    <w:rsid w:val="00110B63"/>
    <w:rsid w:val="00112E3B"/>
    <w:rsid w:val="001142B0"/>
    <w:rsid w:val="00114D5E"/>
    <w:rsid w:val="00120B62"/>
    <w:rsid w:val="00125774"/>
    <w:rsid w:val="00130C3E"/>
    <w:rsid w:val="00134180"/>
    <w:rsid w:val="001451DA"/>
    <w:rsid w:val="00146A9F"/>
    <w:rsid w:val="00151F52"/>
    <w:rsid w:val="0015561F"/>
    <w:rsid w:val="001571FB"/>
    <w:rsid w:val="00161D90"/>
    <w:rsid w:val="00166014"/>
    <w:rsid w:val="0017093D"/>
    <w:rsid w:val="00170BA4"/>
    <w:rsid w:val="00171AF5"/>
    <w:rsid w:val="00171CF0"/>
    <w:rsid w:val="00173AB1"/>
    <w:rsid w:val="00173C84"/>
    <w:rsid w:val="00174F5C"/>
    <w:rsid w:val="00176784"/>
    <w:rsid w:val="00177EB0"/>
    <w:rsid w:val="00180335"/>
    <w:rsid w:val="00181953"/>
    <w:rsid w:val="00182529"/>
    <w:rsid w:val="00185402"/>
    <w:rsid w:val="001865E8"/>
    <w:rsid w:val="001911D7"/>
    <w:rsid w:val="00191843"/>
    <w:rsid w:val="00191FDE"/>
    <w:rsid w:val="0019218D"/>
    <w:rsid w:val="0019587F"/>
    <w:rsid w:val="00196CA8"/>
    <w:rsid w:val="00197CBF"/>
    <w:rsid w:val="001A2BB4"/>
    <w:rsid w:val="001A3407"/>
    <w:rsid w:val="001B1ECF"/>
    <w:rsid w:val="001C031E"/>
    <w:rsid w:val="001C7388"/>
    <w:rsid w:val="001C75CC"/>
    <w:rsid w:val="001C7F3A"/>
    <w:rsid w:val="001D0354"/>
    <w:rsid w:val="001D3ECD"/>
    <w:rsid w:val="001D7630"/>
    <w:rsid w:val="001E213C"/>
    <w:rsid w:val="001E2CB4"/>
    <w:rsid w:val="001E2EF2"/>
    <w:rsid w:val="001E3C26"/>
    <w:rsid w:val="001E51A1"/>
    <w:rsid w:val="001E57C5"/>
    <w:rsid w:val="001F5A09"/>
    <w:rsid w:val="001F668F"/>
    <w:rsid w:val="001F7E03"/>
    <w:rsid w:val="0020298C"/>
    <w:rsid w:val="002049E0"/>
    <w:rsid w:val="00210514"/>
    <w:rsid w:val="00210A35"/>
    <w:rsid w:val="00212368"/>
    <w:rsid w:val="002131AC"/>
    <w:rsid w:val="00214D11"/>
    <w:rsid w:val="0021607B"/>
    <w:rsid w:val="00217FD1"/>
    <w:rsid w:val="002213C7"/>
    <w:rsid w:val="00221478"/>
    <w:rsid w:val="002346C7"/>
    <w:rsid w:val="00235E69"/>
    <w:rsid w:val="00237C66"/>
    <w:rsid w:val="002401DE"/>
    <w:rsid w:val="00241ADB"/>
    <w:rsid w:val="00244BE6"/>
    <w:rsid w:val="00244EB1"/>
    <w:rsid w:val="00246C05"/>
    <w:rsid w:val="00250509"/>
    <w:rsid w:val="002505DD"/>
    <w:rsid w:val="00255C55"/>
    <w:rsid w:val="002631B4"/>
    <w:rsid w:val="0026400E"/>
    <w:rsid w:val="00264D76"/>
    <w:rsid w:val="00270AD0"/>
    <w:rsid w:val="002724C1"/>
    <w:rsid w:val="00274FD0"/>
    <w:rsid w:val="00283B97"/>
    <w:rsid w:val="00286CAD"/>
    <w:rsid w:val="00295EC6"/>
    <w:rsid w:val="0029653F"/>
    <w:rsid w:val="002A0718"/>
    <w:rsid w:val="002A1281"/>
    <w:rsid w:val="002A593F"/>
    <w:rsid w:val="002B3619"/>
    <w:rsid w:val="002B72B9"/>
    <w:rsid w:val="002C1DA9"/>
    <w:rsid w:val="002C4B0E"/>
    <w:rsid w:val="002C75E9"/>
    <w:rsid w:val="002D51A8"/>
    <w:rsid w:val="002D5EBE"/>
    <w:rsid w:val="002D79D6"/>
    <w:rsid w:val="002E09E8"/>
    <w:rsid w:val="002E761F"/>
    <w:rsid w:val="002E79B0"/>
    <w:rsid w:val="002F0445"/>
    <w:rsid w:val="002F4A56"/>
    <w:rsid w:val="00300752"/>
    <w:rsid w:val="00301DD6"/>
    <w:rsid w:val="00301E2D"/>
    <w:rsid w:val="00302029"/>
    <w:rsid w:val="00302035"/>
    <w:rsid w:val="00306870"/>
    <w:rsid w:val="00306C7C"/>
    <w:rsid w:val="00306FD8"/>
    <w:rsid w:val="0031050B"/>
    <w:rsid w:val="00312639"/>
    <w:rsid w:val="00312FD4"/>
    <w:rsid w:val="003161FD"/>
    <w:rsid w:val="00322020"/>
    <w:rsid w:val="0032527A"/>
    <w:rsid w:val="00327381"/>
    <w:rsid w:val="003278EB"/>
    <w:rsid w:val="003308C6"/>
    <w:rsid w:val="00330C87"/>
    <w:rsid w:val="003333F7"/>
    <w:rsid w:val="00333E00"/>
    <w:rsid w:val="00334C2E"/>
    <w:rsid w:val="00337F25"/>
    <w:rsid w:val="00341097"/>
    <w:rsid w:val="0034142C"/>
    <w:rsid w:val="00341E3D"/>
    <w:rsid w:val="003420F8"/>
    <w:rsid w:val="00342D31"/>
    <w:rsid w:val="00345CF9"/>
    <w:rsid w:val="00345DC0"/>
    <w:rsid w:val="00351FC5"/>
    <w:rsid w:val="003521BA"/>
    <w:rsid w:val="00353D9D"/>
    <w:rsid w:val="00356C8C"/>
    <w:rsid w:val="0036169C"/>
    <w:rsid w:val="0036239B"/>
    <w:rsid w:val="00364B74"/>
    <w:rsid w:val="00365E67"/>
    <w:rsid w:val="0037153F"/>
    <w:rsid w:val="00371ADA"/>
    <w:rsid w:val="00374909"/>
    <w:rsid w:val="00376F59"/>
    <w:rsid w:val="00382405"/>
    <w:rsid w:val="00382419"/>
    <w:rsid w:val="00383791"/>
    <w:rsid w:val="00384734"/>
    <w:rsid w:val="00395006"/>
    <w:rsid w:val="00395D1B"/>
    <w:rsid w:val="00397BC9"/>
    <w:rsid w:val="003A1E35"/>
    <w:rsid w:val="003A1F9F"/>
    <w:rsid w:val="003A248C"/>
    <w:rsid w:val="003A3B1F"/>
    <w:rsid w:val="003B4490"/>
    <w:rsid w:val="003C037E"/>
    <w:rsid w:val="003C0409"/>
    <w:rsid w:val="003C1342"/>
    <w:rsid w:val="003C27BF"/>
    <w:rsid w:val="003C4016"/>
    <w:rsid w:val="003C46CD"/>
    <w:rsid w:val="003C4793"/>
    <w:rsid w:val="003C62A4"/>
    <w:rsid w:val="003C7966"/>
    <w:rsid w:val="003D2CE9"/>
    <w:rsid w:val="003D65B0"/>
    <w:rsid w:val="003F1D24"/>
    <w:rsid w:val="003F5472"/>
    <w:rsid w:val="003F70FD"/>
    <w:rsid w:val="00402D0E"/>
    <w:rsid w:val="00411D82"/>
    <w:rsid w:val="004170AF"/>
    <w:rsid w:val="00421197"/>
    <w:rsid w:val="00424414"/>
    <w:rsid w:val="00424C09"/>
    <w:rsid w:val="00427459"/>
    <w:rsid w:val="00430FE4"/>
    <w:rsid w:val="004330A8"/>
    <w:rsid w:val="00433F4A"/>
    <w:rsid w:val="004345DE"/>
    <w:rsid w:val="00436213"/>
    <w:rsid w:val="00440B3C"/>
    <w:rsid w:val="00441245"/>
    <w:rsid w:val="00441E44"/>
    <w:rsid w:val="00443FB3"/>
    <w:rsid w:val="004458C7"/>
    <w:rsid w:val="00457279"/>
    <w:rsid w:val="00460EDD"/>
    <w:rsid w:val="0046182C"/>
    <w:rsid w:val="004623D6"/>
    <w:rsid w:val="00462411"/>
    <w:rsid w:val="004625B6"/>
    <w:rsid w:val="004636DB"/>
    <w:rsid w:val="00470C6B"/>
    <w:rsid w:val="0047272E"/>
    <w:rsid w:val="00472856"/>
    <w:rsid w:val="00475394"/>
    <w:rsid w:val="00475F45"/>
    <w:rsid w:val="004835CE"/>
    <w:rsid w:val="00484702"/>
    <w:rsid w:val="00486736"/>
    <w:rsid w:val="00487395"/>
    <w:rsid w:val="00492366"/>
    <w:rsid w:val="0049426F"/>
    <w:rsid w:val="0049549D"/>
    <w:rsid w:val="004A15C4"/>
    <w:rsid w:val="004A3C6C"/>
    <w:rsid w:val="004A7294"/>
    <w:rsid w:val="004B230B"/>
    <w:rsid w:val="004B6669"/>
    <w:rsid w:val="004C4D89"/>
    <w:rsid w:val="004C5C88"/>
    <w:rsid w:val="004C6461"/>
    <w:rsid w:val="004C6607"/>
    <w:rsid w:val="004D3F6A"/>
    <w:rsid w:val="004E0B0B"/>
    <w:rsid w:val="004E1FDB"/>
    <w:rsid w:val="004E2764"/>
    <w:rsid w:val="004E34E7"/>
    <w:rsid w:val="004E648A"/>
    <w:rsid w:val="004F0112"/>
    <w:rsid w:val="004F379E"/>
    <w:rsid w:val="004F41FD"/>
    <w:rsid w:val="004F56DC"/>
    <w:rsid w:val="0050555F"/>
    <w:rsid w:val="0050649D"/>
    <w:rsid w:val="00506B11"/>
    <w:rsid w:val="005102F3"/>
    <w:rsid w:val="00512CA2"/>
    <w:rsid w:val="00516206"/>
    <w:rsid w:val="00523E48"/>
    <w:rsid w:val="00525FC3"/>
    <w:rsid w:val="0052650E"/>
    <w:rsid w:val="0052735B"/>
    <w:rsid w:val="00527617"/>
    <w:rsid w:val="00530FC0"/>
    <w:rsid w:val="00531663"/>
    <w:rsid w:val="00543889"/>
    <w:rsid w:val="00543A66"/>
    <w:rsid w:val="00543E8C"/>
    <w:rsid w:val="00544CD4"/>
    <w:rsid w:val="0055057D"/>
    <w:rsid w:val="0055058E"/>
    <w:rsid w:val="00550E17"/>
    <w:rsid w:val="0056320D"/>
    <w:rsid w:val="0056406B"/>
    <w:rsid w:val="005651EB"/>
    <w:rsid w:val="005667B6"/>
    <w:rsid w:val="00573C49"/>
    <w:rsid w:val="005751E9"/>
    <w:rsid w:val="0058004E"/>
    <w:rsid w:val="00583B36"/>
    <w:rsid w:val="00583CFA"/>
    <w:rsid w:val="00585CBF"/>
    <w:rsid w:val="0059043C"/>
    <w:rsid w:val="00590FD5"/>
    <w:rsid w:val="00593DFB"/>
    <w:rsid w:val="00595374"/>
    <w:rsid w:val="005958F4"/>
    <w:rsid w:val="005A111E"/>
    <w:rsid w:val="005A6922"/>
    <w:rsid w:val="005A6EC4"/>
    <w:rsid w:val="005A7669"/>
    <w:rsid w:val="005B17F6"/>
    <w:rsid w:val="005B18FB"/>
    <w:rsid w:val="005B45BE"/>
    <w:rsid w:val="005C04D6"/>
    <w:rsid w:val="005C3CED"/>
    <w:rsid w:val="005C785C"/>
    <w:rsid w:val="005D254A"/>
    <w:rsid w:val="005D3AFB"/>
    <w:rsid w:val="005D5025"/>
    <w:rsid w:val="005E05DC"/>
    <w:rsid w:val="005E1658"/>
    <w:rsid w:val="005E24AE"/>
    <w:rsid w:val="005E254B"/>
    <w:rsid w:val="005E3052"/>
    <w:rsid w:val="005E4AEA"/>
    <w:rsid w:val="005E535F"/>
    <w:rsid w:val="005E6DB8"/>
    <w:rsid w:val="005E75DB"/>
    <w:rsid w:val="005F01E7"/>
    <w:rsid w:val="005F2A6C"/>
    <w:rsid w:val="00602707"/>
    <w:rsid w:val="00604A76"/>
    <w:rsid w:val="00604FC5"/>
    <w:rsid w:val="00605710"/>
    <w:rsid w:val="00605D49"/>
    <w:rsid w:val="006106D8"/>
    <w:rsid w:val="00610AB3"/>
    <w:rsid w:val="00616073"/>
    <w:rsid w:val="00621BA4"/>
    <w:rsid w:val="00624D26"/>
    <w:rsid w:val="00631222"/>
    <w:rsid w:val="00633A0E"/>
    <w:rsid w:val="00637713"/>
    <w:rsid w:val="00640322"/>
    <w:rsid w:val="00642216"/>
    <w:rsid w:val="00643CEE"/>
    <w:rsid w:val="006450C7"/>
    <w:rsid w:val="006455E6"/>
    <w:rsid w:val="00647779"/>
    <w:rsid w:val="00650107"/>
    <w:rsid w:val="0065298F"/>
    <w:rsid w:val="00661762"/>
    <w:rsid w:val="006654A4"/>
    <w:rsid w:val="006671F7"/>
    <w:rsid w:val="006677CF"/>
    <w:rsid w:val="006678D6"/>
    <w:rsid w:val="006730BB"/>
    <w:rsid w:val="00677E85"/>
    <w:rsid w:val="00680211"/>
    <w:rsid w:val="00680699"/>
    <w:rsid w:val="00680B48"/>
    <w:rsid w:val="00681CC3"/>
    <w:rsid w:val="0068464C"/>
    <w:rsid w:val="00690019"/>
    <w:rsid w:val="0069022A"/>
    <w:rsid w:val="00692603"/>
    <w:rsid w:val="0069305E"/>
    <w:rsid w:val="00696565"/>
    <w:rsid w:val="00696CA3"/>
    <w:rsid w:val="006A0CA4"/>
    <w:rsid w:val="006A625B"/>
    <w:rsid w:val="006A744C"/>
    <w:rsid w:val="006B00F5"/>
    <w:rsid w:val="006B42E5"/>
    <w:rsid w:val="006B4AB2"/>
    <w:rsid w:val="006B626B"/>
    <w:rsid w:val="006B68F5"/>
    <w:rsid w:val="006C03F1"/>
    <w:rsid w:val="006C1629"/>
    <w:rsid w:val="006C2B80"/>
    <w:rsid w:val="006C579C"/>
    <w:rsid w:val="006D0DC4"/>
    <w:rsid w:val="006D1ABB"/>
    <w:rsid w:val="006D46B6"/>
    <w:rsid w:val="006D5143"/>
    <w:rsid w:val="006E3D8D"/>
    <w:rsid w:val="006F0B2B"/>
    <w:rsid w:val="006F2199"/>
    <w:rsid w:val="006F2735"/>
    <w:rsid w:val="006F62F8"/>
    <w:rsid w:val="00705881"/>
    <w:rsid w:val="00705A89"/>
    <w:rsid w:val="00705D63"/>
    <w:rsid w:val="00710923"/>
    <w:rsid w:val="00710AAB"/>
    <w:rsid w:val="0071310D"/>
    <w:rsid w:val="00720D69"/>
    <w:rsid w:val="00721D0E"/>
    <w:rsid w:val="00726A77"/>
    <w:rsid w:val="00727C2F"/>
    <w:rsid w:val="007314A1"/>
    <w:rsid w:val="007328D7"/>
    <w:rsid w:val="00734B23"/>
    <w:rsid w:val="00734DAB"/>
    <w:rsid w:val="0073682F"/>
    <w:rsid w:val="00740C3C"/>
    <w:rsid w:val="00742CE8"/>
    <w:rsid w:val="00742E25"/>
    <w:rsid w:val="00743F61"/>
    <w:rsid w:val="00745287"/>
    <w:rsid w:val="00745395"/>
    <w:rsid w:val="007559D1"/>
    <w:rsid w:val="00756C2F"/>
    <w:rsid w:val="00757508"/>
    <w:rsid w:val="007711C2"/>
    <w:rsid w:val="00771742"/>
    <w:rsid w:val="00772DEA"/>
    <w:rsid w:val="00774A6B"/>
    <w:rsid w:val="00774DC7"/>
    <w:rsid w:val="00775F48"/>
    <w:rsid w:val="00776ECC"/>
    <w:rsid w:val="00777439"/>
    <w:rsid w:val="00780452"/>
    <w:rsid w:val="007821FA"/>
    <w:rsid w:val="00782728"/>
    <w:rsid w:val="00786927"/>
    <w:rsid w:val="00786C15"/>
    <w:rsid w:val="00786FFC"/>
    <w:rsid w:val="00791225"/>
    <w:rsid w:val="007940F8"/>
    <w:rsid w:val="00794AFD"/>
    <w:rsid w:val="007A1A4D"/>
    <w:rsid w:val="007A535E"/>
    <w:rsid w:val="007A695F"/>
    <w:rsid w:val="007B604B"/>
    <w:rsid w:val="007B635D"/>
    <w:rsid w:val="007B6F5F"/>
    <w:rsid w:val="007C1AF3"/>
    <w:rsid w:val="007C5F25"/>
    <w:rsid w:val="007C6007"/>
    <w:rsid w:val="007D1337"/>
    <w:rsid w:val="007D19A5"/>
    <w:rsid w:val="007D23D6"/>
    <w:rsid w:val="007D409A"/>
    <w:rsid w:val="007D5653"/>
    <w:rsid w:val="007E12E0"/>
    <w:rsid w:val="007E1B0C"/>
    <w:rsid w:val="007E3316"/>
    <w:rsid w:val="007E6D08"/>
    <w:rsid w:val="007E6E3A"/>
    <w:rsid w:val="007E7432"/>
    <w:rsid w:val="007F1279"/>
    <w:rsid w:val="007F2530"/>
    <w:rsid w:val="007F4F63"/>
    <w:rsid w:val="007F5148"/>
    <w:rsid w:val="007F774E"/>
    <w:rsid w:val="008026A8"/>
    <w:rsid w:val="00802713"/>
    <w:rsid w:val="00804514"/>
    <w:rsid w:val="0081459C"/>
    <w:rsid w:val="00814B34"/>
    <w:rsid w:val="00814E84"/>
    <w:rsid w:val="00820BAA"/>
    <w:rsid w:val="00822D82"/>
    <w:rsid w:val="00825E0B"/>
    <w:rsid w:val="00825FCC"/>
    <w:rsid w:val="008275BE"/>
    <w:rsid w:val="0083029F"/>
    <w:rsid w:val="0083235F"/>
    <w:rsid w:val="00833880"/>
    <w:rsid w:val="00834FB6"/>
    <w:rsid w:val="00835418"/>
    <w:rsid w:val="00836737"/>
    <w:rsid w:val="00841AF9"/>
    <w:rsid w:val="00844D09"/>
    <w:rsid w:val="00850274"/>
    <w:rsid w:val="00850E88"/>
    <w:rsid w:val="0085393D"/>
    <w:rsid w:val="00854530"/>
    <w:rsid w:val="00856079"/>
    <w:rsid w:val="00862FA6"/>
    <w:rsid w:val="00863E20"/>
    <w:rsid w:val="00866023"/>
    <w:rsid w:val="008660DA"/>
    <w:rsid w:val="00866736"/>
    <w:rsid w:val="00867E39"/>
    <w:rsid w:val="00870865"/>
    <w:rsid w:val="00870CDD"/>
    <w:rsid w:val="008762FB"/>
    <w:rsid w:val="00894837"/>
    <w:rsid w:val="00895357"/>
    <w:rsid w:val="00896383"/>
    <w:rsid w:val="00897588"/>
    <w:rsid w:val="008A13C4"/>
    <w:rsid w:val="008A66EB"/>
    <w:rsid w:val="008B2D2D"/>
    <w:rsid w:val="008B2E1F"/>
    <w:rsid w:val="008B3C9F"/>
    <w:rsid w:val="008B4E05"/>
    <w:rsid w:val="008B5433"/>
    <w:rsid w:val="008B54CA"/>
    <w:rsid w:val="008B562B"/>
    <w:rsid w:val="008B58DE"/>
    <w:rsid w:val="008B62EE"/>
    <w:rsid w:val="008B6940"/>
    <w:rsid w:val="008B75CC"/>
    <w:rsid w:val="008C051C"/>
    <w:rsid w:val="008C051F"/>
    <w:rsid w:val="008C34AB"/>
    <w:rsid w:val="008C39F2"/>
    <w:rsid w:val="008C7BD3"/>
    <w:rsid w:val="008C7E6A"/>
    <w:rsid w:val="008C7F3B"/>
    <w:rsid w:val="008D216A"/>
    <w:rsid w:val="008D2896"/>
    <w:rsid w:val="008D35A9"/>
    <w:rsid w:val="008D5E84"/>
    <w:rsid w:val="008D6045"/>
    <w:rsid w:val="008E0992"/>
    <w:rsid w:val="008E306F"/>
    <w:rsid w:val="008E5998"/>
    <w:rsid w:val="008E5A87"/>
    <w:rsid w:val="008F2FC8"/>
    <w:rsid w:val="008F5A6F"/>
    <w:rsid w:val="0090270A"/>
    <w:rsid w:val="0090517E"/>
    <w:rsid w:val="00906D9A"/>
    <w:rsid w:val="009117B4"/>
    <w:rsid w:val="009117D9"/>
    <w:rsid w:val="009119F7"/>
    <w:rsid w:val="00920496"/>
    <w:rsid w:val="009213D6"/>
    <w:rsid w:val="00921A61"/>
    <w:rsid w:val="009229C4"/>
    <w:rsid w:val="00922F9B"/>
    <w:rsid w:val="00925898"/>
    <w:rsid w:val="00930431"/>
    <w:rsid w:val="00930E88"/>
    <w:rsid w:val="00931A37"/>
    <w:rsid w:val="00932F5F"/>
    <w:rsid w:val="00937EF8"/>
    <w:rsid w:val="00940292"/>
    <w:rsid w:val="00941A79"/>
    <w:rsid w:val="00942499"/>
    <w:rsid w:val="0094340F"/>
    <w:rsid w:val="00946EF5"/>
    <w:rsid w:val="009508D7"/>
    <w:rsid w:val="0095179D"/>
    <w:rsid w:val="00951FF7"/>
    <w:rsid w:val="0095266C"/>
    <w:rsid w:val="00952C4A"/>
    <w:rsid w:val="00956F4B"/>
    <w:rsid w:val="0095759F"/>
    <w:rsid w:val="009601CF"/>
    <w:rsid w:val="00960647"/>
    <w:rsid w:val="009648E5"/>
    <w:rsid w:val="00966E1B"/>
    <w:rsid w:val="00970ACE"/>
    <w:rsid w:val="0097527A"/>
    <w:rsid w:val="009759E3"/>
    <w:rsid w:val="00976D95"/>
    <w:rsid w:val="00977D1B"/>
    <w:rsid w:val="0098055F"/>
    <w:rsid w:val="00981111"/>
    <w:rsid w:val="009906EC"/>
    <w:rsid w:val="00996478"/>
    <w:rsid w:val="009A1B78"/>
    <w:rsid w:val="009A23BF"/>
    <w:rsid w:val="009A3887"/>
    <w:rsid w:val="009A4B20"/>
    <w:rsid w:val="009A6616"/>
    <w:rsid w:val="009A68B2"/>
    <w:rsid w:val="009B339D"/>
    <w:rsid w:val="009B3C63"/>
    <w:rsid w:val="009B61FB"/>
    <w:rsid w:val="009B6DCA"/>
    <w:rsid w:val="009C1ACE"/>
    <w:rsid w:val="009D1ECF"/>
    <w:rsid w:val="009D2093"/>
    <w:rsid w:val="009D30D9"/>
    <w:rsid w:val="009E1A47"/>
    <w:rsid w:val="009E5469"/>
    <w:rsid w:val="009E7AF5"/>
    <w:rsid w:val="009F24A0"/>
    <w:rsid w:val="009F310B"/>
    <w:rsid w:val="009F3D56"/>
    <w:rsid w:val="009F4915"/>
    <w:rsid w:val="00A01AF7"/>
    <w:rsid w:val="00A03249"/>
    <w:rsid w:val="00A05444"/>
    <w:rsid w:val="00A0741A"/>
    <w:rsid w:val="00A22115"/>
    <w:rsid w:val="00A31F49"/>
    <w:rsid w:val="00A32464"/>
    <w:rsid w:val="00A33056"/>
    <w:rsid w:val="00A34024"/>
    <w:rsid w:val="00A3506A"/>
    <w:rsid w:val="00A3741E"/>
    <w:rsid w:val="00A4250F"/>
    <w:rsid w:val="00A4317A"/>
    <w:rsid w:val="00A45FEC"/>
    <w:rsid w:val="00A4618B"/>
    <w:rsid w:val="00A479AE"/>
    <w:rsid w:val="00A52BAB"/>
    <w:rsid w:val="00A53076"/>
    <w:rsid w:val="00A5568F"/>
    <w:rsid w:val="00A60DAD"/>
    <w:rsid w:val="00A60DF6"/>
    <w:rsid w:val="00A61B07"/>
    <w:rsid w:val="00A6342F"/>
    <w:rsid w:val="00A64E69"/>
    <w:rsid w:val="00A654FF"/>
    <w:rsid w:val="00A67D13"/>
    <w:rsid w:val="00A74800"/>
    <w:rsid w:val="00A7728D"/>
    <w:rsid w:val="00A80337"/>
    <w:rsid w:val="00A861AA"/>
    <w:rsid w:val="00A8678D"/>
    <w:rsid w:val="00A86EF6"/>
    <w:rsid w:val="00A87A40"/>
    <w:rsid w:val="00A906D0"/>
    <w:rsid w:val="00A9153B"/>
    <w:rsid w:val="00A97F27"/>
    <w:rsid w:val="00AA3702"/>
    <w:rsid w:val="00AA49ED"/>
    <w:rsid w:val="00AA54CD"/>
    <w:rsid w:val="00AA69BC"/>
    <w:rsid w:val="00AA7B36"/>
    <w:rsid w:val="00AB1BD0"/>
    <w:rsid w:val="00AB21A9"/>
    <w:rsid w:val="00AB3032"/>
    <w:rsid w:val="00AB64B6"/>
    <w:rsid w:val="00AC044F"/>
    <w:rsid w:val="00AC0503"/>
    <w:rsid w:val="00AC0913"/>
    <w:rsid w:val="00AC2AFD"/>
    <w:rsid w:val="00AC2CC8"/>
    <w:rsid w:val="00AC2FAE"/>
    <w:rsid w:val="00AC6E97"/>
    <w:rsid w:val="00AD0D9C"/>
    <w:rsid w:val="00AD4B46"/>
    <w:rsid w:val="00AE034E"/>
    <w:rsid w:val="00AE4CF7"/>
    <w:rsid w:val="00AE5D42"/>
    <w:rsid w:val="00AE7B91"/>
    <w:rsid w:val="00AF28A4"/>
    <w:rsid w:val="00AF455B"/>
    <w:rsid w:val="00AF7F18"/>
    <w:rsid w:val="00B00725"/>
    <w:rsid w:val="00B03801"/>
    <w:rsid w:val="00B07CFE"/>
    <w:rsid w:val="00B07D21"/>
    <w:rsid w:val="00B14DE2"/>
    <w:rsid w:val="00B1512E"/>
    <w:rsid w:val="00B22731"/>
    <w:rsid w:val="00B247CF"/>
    <w:rsid w:val="00B24992"/>
    <w:rsid w:val="00B2523D"/>
    <w:rsid w:val="00B27B8C"/>
    <w:rsid w:val="00B3488D"/>
    <w:rsid w:val="00B353A0"/>
    <w:rsid w:val="00B3571C"/>
    <w:rsid w:val="00B35EBF"/>
    <w:rsid w:val="00B43126"/>
    <w:rsid w:val="00B45473"/>
    <w:rsid w:val="00B45ABA"/>
    <w:rsid w:val="00B469EC"/>
    <w:rsid w:val="00B50A6A"/>
    <w:rsid w:val="00B52AE9"/>
    <w:rsid w:val="00B52FB0"/>
    <w:rsid w:val="00B54653"/>
    <w:rsid w:val="00B576BD"/>
    <w:rsid w:val="00B668E0"/>
    <w:rsid w:val="00B7044A"/>
    <w:rsid w:val="00B71CFA"/>
    <w:rsid w:val="00B71E45"/>
    <w:rsid w:val="00B74A86"/>
    <w:rsid w:val="00B7525D"/>
    <w:rsid w:val="00B75853"/>
    <w:rsid w:val="00B7708C"/>
    <w:rsid w:val="00B7723A"/>
    <w:rsid w:val="00B77DBE"/>
    <w:rsid w:val="00B82215"/>
    <w:rsid w:val="00B829EF"/>
    <w:rsid w:val="00B82BB6"/>
    <w:rsid w:val="00B8604C"/>
    <w:rsid w:val="00B86E82"/>
    <w:rsid w:val="00B9028D"/>
    <w:rsid w:val="00B90326"/>
    <w:rsid w:val="00B90EEC"/>
    <w:rsid w:val="00B942B1"/>
    <w:rsid w:val="00B9442B"/>
    <w:rsid w:val="00B94919"/>
    <w:rsid w:val="00BB0111"/>
    <w:rsid w:val="00BB1543"/>
    <w:rsid w:val="00BB32B0"/>
    <w:rsid w:val="00BB5460"/>
    <w:rsid w:val="00BB7CAB"/>
    <w:rsid w:val="00BC018D"/>
    <w:rsid w:val="00BC2A8B"/>
    <w:rsid w:val="00BC549D"/>
    <w:rsid w:val="00BC61AF"/>
    <w:rsid w:val="00BC6333"/>
    <w:rsid w:val="00BC6E8F"/>
    <w:rsid w:val="00BC7FB5"/>
    <w:rsid w:val="00BD0E85"/>
    <w:rsid w:val="00BD1428"/>
    <w:rsid w:val="00BD3148"/>
    <w:rsid w:val="00BD51D6"/>
    <w:rsid w:val="00BD57FB"/>
    <w:rsid w:val="00BD5C80"/>
    <w:rsid w:val="00BD7928"/>
    <w:rsid w:val="00BE3BB3"/>
    <w:rsid w:val="00BF2C33"/>
    <w:rsid w:val="00BF2DE6"/>
    <w:rsid w:val="00BF61F8"/>
    <w:rsid w:val="00BF6D22"/>
    <w:rsid w:val="00C0046A"/>
    <w:rsid w:val="00C01EAC"/>
    <w:rsid w:val="00C02687"/>
    <w:rsid w:val="00C02B45"/>
    <w:rsid w:val="00C02CD8"/>
    <w:rsid w:val="00C034B7"/>
    <w:rsid w:val="00C039BE"/>
    <w:rsid w:val="00C06347"/>
    <w:rsid w:val="00C0749E"/>
    <w:rsid w:val="00C075DF"/>
    <w:rsid w:val="00C07A7A"/>
    <w:rsid w:val="00C126CB"/>
    <w:rsid w:val="00C16721"/>
    <w:rsid w:val="00C21654"/>
    <w:rsid w:val="00C22184"/>
    <w:rsid w:val="00C24824"/>
    <w:rsid w:val="00C254BE"/>
    <w:rsid w:val="00C26E2E"/>
    <w:rsid w:val="00C3162F"/>
    <w:rsid w:val="00C3189B"/>
    <w:rsid w:val="00C31DC6"/>
    <w:rsid w:val="00C33F85"/>
    <w:rsid w:val="00C3414B"/>
    <w:rsid w:val="00C36065"/>
    <w:rsid w:val="00C365BC"/>
    <w:rsid w:val="00C3716A"/>
    <w:rsid w:val="00C406B4"/>
    <w:rsid w:val="00C41A36"/>
    <w:rsid w:val="00C43D48"/>
    <w:rsid w:val="00C47292"/>
    <w:rsid w:val="00C47402"/>
    <w:rsid w:val="00C476DF"/>
    <w:rsid w:val="00C503C0"/>
    <w:rsid w:val="00C51D37"/>
    <w:rsid w:val="00C5293B"/>
    <w:rsid w:val="00C52980"/>
    <w:rsid w:val="00C615B8"/>
    <w:rsid w:val="00C64425"/>
    <w:rsid w:val="00C66EAF"/>
    <w:rsid w:val="00C71541"/>
    <w:rsid w:val="00C71569"/>
    <w:rsid w:val="00C73139"/>
    <w:rsid w:val="00C822D9"/>
    <w:rsid w:val="00C8291E"/>
    <w:rsid w:val="00C85BF0"/>
    <w:rsid w:val="00C86A7B"/>
    <w:rsid w:val="00C90423"/>
    <w:rsid w:val="00C9238C"/>
    <w:rsid w:val="00C9355C"/>
    <w:rsid w:val="00C939BF"/>
    <w:rsid w:val="00C93B45"/>
    <w:rsid w:val="00C94A19"/>
    <w:rsid w:val="00C9639D"/>
    <w:rsid w:val="00CA0286"/>
    <w:rsid w:val="00CA02A6"/>
    <w:rsid w:val="00CA0671"/>
    <w:rsid w:val="00CA2DA8"/>
    <w:rsid w:val="00CA3E9E"/>
    <w:rsid w:val="00CA4896"/>
    <w:rsid w:val="00CA5958"/>
    <w:rsid w:val="00CA6A83"/>
    <w:rsid w:val="00CB1FB3"/>
    <w:rsid w:val="00CB2828"/>
    <w:rsid w:val="00CB5F98"/>
    <w:rsid w:val="00CB7FB7"/>
    <w:rsid w:val="00CC3076"/>
    <w:rsid w:val="00CC5F3C"/>
    <w:rsid w:val="00CC6F2A"/>
    <w:rsid w:val="00CD16C2"/>
    <w:rsid w:val="00CD4BF5"/>
    <w:rsid w:val="00CD6362"/>
    <w:rsid w:val="00CE0028"/>
    <w:rsid w:val="00CE0D95"/>
    <w:rsid w:val="00CE138B"/>
    <w:rsid w:val="00CE22EC"/>
    <w:rsid w:val="00CE7A42"/>
    <w:rsid w:val="00CF2C6E"/>
    <w:rsid w:val="00CF2F6C"/>
    <w:rsid w:val="00CF3C5F"/>
    <w:rsid w:val="00CF4F7E"/>
    <w:rsid w:val="00CF5000"/>
    <w:rsid w:val="00CF5CAC"/>
    <w:rsid w:val="00CF6955"/>
    <w:rsid w:val="00D051FD"/>
    <w:rsid w:val="00D115F3"/>
    <w:rsid w:val="00D13E49"/>
    <w:rsid w:val="00D14DD7"/>
    <w:rsid w:val="00D172CA"/>
    <w:rsid w:val="00D200D3"/>
    <w:rsid w:val="00D22668"/>
    <w:rsid w:val="00D23989"/>
    <w:rsid w:val="00D24882"/>
    <w:rsid w:val="00D31CA3"/>
    <w:rsid w:val="00D33614"/>
    <w:rsid w:val="00D351DF"/>
    <w:rsid w:val="00D36D17"/>
    <w:rsid w:val="00D36F4D"/>
    <w:rsid w:val="00D37332"/>
    <w:rsid w:val="00D410AC"/>
    <w:rsid w:val="00D42A36"/>
    <w:rsid w:val="00D430C1"/>
    <w:rsid w:val="00D45F2B"/>
    <w:rsid w:val="00D47003"/>
    <w:rsid w:val="00D4771E"/>
    <w:rsid w:val="00D531E2"/>
    <w:rsid w:val="00D54817"/>
    <w:rsid w:val="00D54EB7"/>
    <w:rsid w:val="00D61E3E"/>
    <w:rsid w:val="00D62FC9"/>
    <w:rsid w:val="00D634D1"/>
    <w:rsid w:val="00D71E81"/>
    <w:rsid w:val="00D74446"/>
    <w:rsid w:val="00D76520"/>
    <w:rsid w:val="00D77314"/>
    <w:rsid w:val="00D807F2"/>
    <w:rsid w:val="00D80AB5"/>
    <w:rsid w:val="00D82CE0"/>
    <w:rsid w:val="00D82E19"/>
    <w:rsid w:val="00D867F6"/>
    <w:rsid w:val="00D86CBF"/>
    <w:rsid w:val="00D9105D"/>
    <w:rsid w:val="00D92254"/>
    <w:rsid w:val="00D92E13"/>
    <w:rsid w:val="00D92ECB"/>
    <w:rsid w:val="00D931EC"/>
    <w:rsid w:val="00D94545"/>
    <w:rsid w:val="00D94F2F"/>
    <w:rsid w:val="00D95685"/>
    <w:rsid w:val="00D96E2B"/>
    <w:rsid w:val="00DA0F6D"/>
    <w:rsid w:val="00DA5FF2"/>
    <w:rsid w:val="00DB21C5"/>
    <w:rsid w:val="00DB2653"/>
    <w:rsid w:val="00DB292F"/>
    <w:rsid w:val="00DB48C1"/>
    <w:rsid w:val="00DC04DE"/>
    <w:rsid w:val="00DC3F54"/>
    <w:rsid w:val="00DC4A0C"/>
    <w:rsid w:val="00DC5173"/>
    <w:rsid w:val="00DC6EF0"/>
    <w:rsid w:val="00DD032A"/>
    <w:rsid w:val="00DD0709"/>
    <w:rsid w:val="00DD5C3A"/>
    <w:rsid w:val="00DD7687"/>
    <w:rsid w:val="00DE1B4E"/>
    <w:rsid w:val="00DE3F2E"/>
    <w:rsid w:val="00DE416D"/>
    <w:rsid w:val="00DF46B4"/>
    <w:rsid w:val="00DF4E27"/>
    <w:rsid w:val="00E01819"/>
    <w:rsid w:val="00E01BBB"/>
    <w:rsid w:val="00E02560"/>
    <w:rsid w:val="00E04655"/>
    <w:rsid w:val="00E078FA"/>
    <w:rsid w:val="00E1125B"/>
    <w:rsid w:val="00E12772"/>
    <w:rsid w:val="00E13735"/>
    <w:rsid w:val="00E17EAD"/>
    <w:rsid w:val="00E20535"/>
    <w:rsid w:val="00E212D8"/>
    <w:rsid w:val="00E23394"/>
    <w:rsid w:val="00E2526F"/>
    <w:rsid w:val="00E3042A"/>
    <w:rsid w:val="00E305A4"/>
    <w:rsid w:val="00E32771"/>
    <w:rsid w:val="00E346BE"/>
    <w:rsid w:val="00E35291"/>
    <w:rsid w:val="00E42B04"/>
    <w:rsid w:val="00E46465"/>
    <w:rsid w:val="00E46CA1"/>
    <w:rsid w:val="00E46FD9"/>
    <w:rsid w:val="00E508C7"/>
    <w:rsid w:val="00E51D4F"/>
    <w:rsid w:val="00E5249E"/>
    <w:rsid w:val="00E55F2A"/>
    <w:rsid w:val="00E56FFF"/>
    <w:rsid w:val="00E57454"/>
    <w:rsid w:val="00E674D4"/>
    <w:rsid w:val="00E71056"/>
    <w:rsid w:val="00E77E1D"/>
    <w:rsid w:val="00E80021"/>
    <w:rsid w:val="00E83A24"/>
    <w:rsid w:val="00E852BC"/>
    <w:rsid w:val="00E911DB"/>
    <w:rsid w:val="00E95243"/>
    <w:rsid w:val="00E9635B"/>
    <w:rsid w:val="00E97A5D"/>
    <w:rsid w:val="00EA0310"/>
    <w:rsid w:val="00EB0335"/>
    <w:rsid w:val="00EB3E25"/>
    <w:rsid w:val="00EB622D"/>
    <w:rsid w:val="00EB6C73"/>
    <w:rsid w:val="00EB6F13"/>
    <w:rsid w:val="00EC13C1"/>
    <w:rsid w:val="00EC46E4"/>
    <w:rsid w:val="00EC49E2"/>
    <w:rsid w:val="00EC55A0"/>
    <w:rsid w:val="00ED4461"/>
    <w:rsid w:val="00ED4E15"/>
    <w:rsid w:val="00ED5AA6"/>
    <w:rsid w:val="00EE14CD"/>
    <w:rsid w:val="00EE2D7C"/>
    <w:rsid w:val="00EE3434"/>
    <w:rsid w:val="00EE657E"/>
    <w:rsid w:val="00EF021E"/>
    <w:rsid w:val="00EF1FE7"/>
    <w:rsid w:val="00EF257A"/>
    <w:rsid w:val="00EF7DC0"/>
    <w:rsid w:val="00F01608"/>
    <w:rsid w:val="00F01CE6"/>
    <w:rsid w:val="00F052E8"/>
    <w:rsid w:val="00F06D10"/>
    <w:rsid w:val="00F2134B"/>
    <w:rsid w:val="00F2195B"/>
    <w:rsid w:val="00F23233"/>
    <w:rsid w:val="00F2351D"/>
    <w:rsid w:val="00F2461C"/>
    <w:rsid w:val="00F24A14"/>
    <w:rsid w:val="00F252F5"/>
    <w:rsid w:val="00F25787"/>
    <w:rsid w:val="00F300BE"/>
    <w:rsid w:val="00F314AB"/>
    <w:rsid w:val="00F32BD0"/>
    <w:rsid w:val="00F34560"/>
    <w:rsid w:val="00F3792C"/>
    <w:rsid w:val="00F421C1"/>
    <w:rsid w:val="00F438FE"/>
    <w:rsid w:val="00F45347"/>
    <w:rsid w:val="00F519B3"/>
    <w:rsid w:val="00F5297A"/>
    <w:rsid w:val="00F543E7"/>
    <w:rsid w:val="00F55EDB"/>
    <w:rsid w:val="00F560C9"/>
    <w:rsid w:val="00F616CD"/>
    <w:rsid w:val="00F63E53"/>
    <w:rsid w:val="00F642BD"/>
    <w:rsid w:val="00F64522"/>
    <w:rsid w:val="00F662B1"/>
    <w:rsid w:val="00F66CAD"/>
    <w:rsid w:val="00F674C7"/>
    <w:rsid w:val="00F70679"/>
    <w:rsid w:val="00F70976"/>
    <w:rsid w:val="00F722F3"/>
    <w:rsid w:val="00F731C2"/>
    <w:rsid w:val="00F74B57"/>
    <w:rsid w:val="00F85931"/>
    <w:rsid w:val="00F869A1"/>
    <w:rsid w:val="00F90323"/>
    <w:rsid w:val="00F9165A"/>
    <w:rsid w:val="00F946E6"/>
    <w:rsid w:val="00F95F35"/>
    <w:rsid w:val="00F96C4A"/>
    <w:rsid w:val="00FA0AAC"/>
    <w:rsid w:val="00FA1780"/>
    <w:rsid w:val="00FA1923"/>
    <w:rsid w:val="00FA4829"/>
    <w:rsid w:val="00FA571E"/>
    <w:rsid w:val="00FB05B3"/>
    <w:rsid w:val="00FC431A"/>
    <w:rsid w:val="00FC4796"/>
    <w:rsid w:val="00FC4B79"/>
    <w:rsid w:val="00FD10FF"/>
    <w:rsid w:val="00FD2FA0"/>
    <w:rsid w:val="00FD3522"/>
    <w:rsid w:val="00FD4C1D"/>
    <w:rsid w:val="00FE1A15"/>
    <w:rsid w:val="00FE26D2"/>
    <w:rsid w:val="00FE41E6"/>
    <w:rsid w:val="00FE52BE"/>
    <w:rsid w:val="00FE7690"/>
    <w:rsid w:val="00FE7F46"/>
    <w:rsid w:val="00FF0CE6"/>
    <w:rsid w:val="00FF16FF"/>
    <w:rsid w:val="00FF4758"/>
    <w:rsid w:val="00FF7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4E31C68"/>
  <w15:docId w15:val="{7FC7D164-68CF-4364-81CF-8F5E728FC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828"/>
    <w:pPr>
      <w:spacing w:after="120"/>
      <w:jc w:val="both"/>
    </w:pPr>
    <w:rPr>
      <w:rFonts w:ascii="Arial" w:hAnsi="Arial"/>
      <w:sz w:val="22"/>
      <w:szCs w:val="22"/>
      <w:lang w:bidi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775F48"/>
    <w:pPr>
      <w:keepNext/>
      <w:keepLines/>
      <w:numPr>
        <w:numId w:val="1"/>
      </w:numPr>
      <w:spacing w:before="480"/>
      <w:outlineLvl w:val="0"/>
    </w:pPr>
    <w:rPr>
      <w:b/>
      <w:bCs/>
      <w:sz w:val="42"/>
      <w:szCs w:val="28"/>
    </w:rPr>
  </w:style>
  <w:style w:type="paragraph" w:styleId="Titre2">
    <w:name w:val="heading 2"/>
    <w:basedOn w:val="Normal"/>
    <w:next w:val="Normal"/>
    <w:link w:val="Titre2Car"/>
    <w:uiPriority w:val="9"/>
    <w:qFormat/>
    <w:rsid w:val="009F310B"/>
    <w:pPr>
      <w:keepNext/>
      <w:keepLines/>
      <w:numPr>
        <w:ilvl w:val="1"/>
        <w:numId w:val="1"/>
      </w:numPr>
      <w:spacing w:before="200"/>
      <w:outlineLvl w:val="1"/>
    </w:pPr>
    <w:rPr>
      <w:b/>
      <w:bCs/>
      <w:sz w:val="34"/>
      <w:szCs w:val="26"/>
    </w:rPr>
  </w:style>
  <w:style w:type="paragraph" w:styleId="Titre3">
    <w:name w:val="heading 3"/>
    <w:basedOn w:val="Normal"/>
    <w:next w:val="Normal"/>
    <w:link w:val="Titre3Car"/>
    <w:uiPriority w:val="9"/>
    <w:qFormat/>
    <w:rsid w:val="009F310B"/>
    <w:pPr>
      <w:keepNext/>
      <w:keepLines/>
      <w:numPr>
        <w:ilvl w:val="2"/>
        <w:numId w:val="1"/>
      </w:numPr>
      <w:spacing w:before="200"/>
      <w:outlineLvl w:val="2"/>
    </w:pPr>
    <w:rPr>
      <w:b/>
      <w:bCs/>
      <w:sz w:val="2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F310B"/>
    <w:pPr>
      <w:keepNext/>
      <w:keepLines/>
      <w:numPr>
        <w:ilvl w:val="3"/>
        <w:numId w:val="1"/>
      </w:numPr>
      <w:spacing w:before="200"/>
      <w:outlineLvl w:val="3"/>
    </w:pPr>
    <w:rPr>
      <w:b/>
      <w:bCs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CB2828"/>
    <w:pPr>
      <w:keepNext/>
      <w:keepLines/>
      <w:numPr>
        <w:ilvl w:val="4"/>
        <w:numId w:val="1"/>
      </w:numPr>
      <w:spacing w:before="200"/>
      <w:outlineLvl w:val="4"/>
    </w:pPr>
    <w:rPr>
      <w:color w:val="243F6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62E6E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62E6E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62E6E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62E6E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3"/>
    <w:qFormat/>
    <w:rsid w:val="003C7966"/>
    <w:pPr>
      <w:pBdr>
        <w:bottom w:val="single" w:sz="4" w:space="1" w:color="auto"/>
      </w:pBd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3"/>
    <w:rsid w:val="003C7966"/>
    <w:rPr>
      <w:sz w:val="22"/>
      <w:szCs w:val="22"/>
      <w:lang w:eastAsia="en-US" w:bidi="en-US"/>
    </w:rPr>
  </w:style>
  <w:style w:type="paragraph" w:styleId="Pieddepage">
    <w:name w:val="footer"/>
    <w:basedOn w:val="Normal"/>
    <w:link w:val="PieddepageCar"/>
    <w:uiPriority w:val="4"/>
    <w:qFormat/>
    <w:rsid w:val="00EC13C1"/>
    <w:pPr>
      <w:pBdr>
        <w:top w:val="single" w:sz="8" w:space="1" w:color="auto"/>
      </w:pBd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4"/>
    <w:rsid w:val="00EC13C1"/>
    <w:rPr>
      <w:sz w:val="22"/>
      <w:szCs w:val="22"/>
      <w:lang w:eastAsia="en-US" w:bidi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576BD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576BD"/>
    <w:rPr>
      <w:rFonts w:ascii="Tahoma" w:hAnsi="Tahoma" w:cs="Tahoma"/>
      <w:sz w:val="16"/>
      <w:szCs w:val="16"/>
      <w:lang w:eastAsia="en-US"/>
    </w:rPr>
  </w:style>
  <w:style w:type="table" w:styleId="Grilledutableau">
    <w:name w:val="Table Grid"/>
    <w:basedOn w:val="TableauNormal"/>
    <w:uiPriority w:val="39"/>
    <w:rsid w:val="00062E6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itre1Car">
    <w:name w:val="Titre 1 Car"/>
    <w:basedOn w:val="Policepardfaut"/>
    <w:link w:val="Titre1"/>
    <w:uiPriority w:val="9"/>
    <w:rsid w:val="00775F48"/>
    <w:rPr>
      <w:rFonts w:ascii="Arial" w:hAnsi="Arial"/>
      <w:b/>
      <w:bCs/>
      <w:sz w:val="42"/>
      <w:szCs w:val="28"/>
      <w:lang w:bidi="en-US"/>
    </w:rPr>
  </w:style>
  <w:style w:type="character" w:customStyle="1" w:styleId="Titre2Car">
    <w:name w:val="Titre 2 Car"/>
    <w:basedOn w:val="Policepardfaut"/>
    <w:link w:val="Titre2"/>
    <w:uiPriority w:val="9"/>
    <w:rsid w:val="009F310B"/>
    <w:rPr>
      <w:rFonts w:ascii="Arial" w:hAnsi="Arial"/>
      <w:b/>
      <w:bCs/>
      <w:sz w:val="34"/>
      <w:szCs w:val="26"/>
      <w:lang w:bidi="en-US"/>
    </w:rPr>
  </w:style>
  <w:style w:type="character" w:customStyle="1" w:styleId="Titre3Car">
    <w:name w:val="Titre 3 Car"/>
    <w:basedOn w:val="Policepardfaut"/>
    <w:link w:val="Titre3"/>
    <w:uiPriority w:val="9"/>
    <w:rsid w:val="009F310B"/>
    <w:rPr>
      <w:rFonts w:ascii="Arial" w:hAnsi="Arial"/>
      <w:b/>
      <w:bCs/>
      <w:sz w:val="26"/>
      <w:szCs w:val="22"/>
      <w:lang w:bidi="en-US"/>
    </w:rPr>
  </w:style>
  <w:style w:type="character" w:customStyle="1" w:styleId="Titre4Car">
    <w:name w:val="Titre 4 Car"/>
    <w:basedOn w:val="Policepardfaut"/>
    <w:link w:val="Titre4"/>
    <w:uiPriority w:val="9"/>
    <w:rsid w:val="009F310B"/>
    <w:rPr>
      <w:rFonts w:ascii="Arial" w:hAnsi="Arial"/>
      <w:b/>
      <w:bCs/>
      <w:i/>
      <w:iCs/>
      <w:sz w:val="22"/>
      <w:szCs w:val="22"/>
      <w:lang w:bidi="en-US"/>
    </w:rPr>
  </w:style>
  <w:style w:type="character" w:customStyle="1" w:styleId="Titre5Car">
    <w:name w:val="Titre 5 Car"/>
    <w:basedOn w:val="Policepardfaut"/>
    <w:link w:val="Titre5"/>
    <w:uiPriority w:val="9"/>
    <w:rsid w:val="00CB2828"/>
    <w:rPr>
      <w:rFonts w:ascii="Arial" w:hAnsi="Arial"/>
      <w:color w:val="243F60"/>
      <w:sz w:val="22"/>
      <w:szCs w:val="22"/>
      <w:lang w:bidi="en-US"/>
    </w:rPr>
  </w:style>
  <w:style w:type="character" w:customStyle="1" w:styleId="Titre6Car">
    <w:name w:val="Titre 6 Car"/>
    <w:basedOn w:val="Policepardfaut"/>
    <w:link w:val="Titre6"/>
    <w:uiPriority w:val="9"/>
    <w:semiHidden/>
    <w:rsid w:val="00062E6E"/>
    <w:rPr>
      <w:rFonts w:ascii="Cambria" w:hAnsi="Cambria"/>
      <w:i/>
      <w:iCs/>
      <w:color w:val="243F60"/>
      <w:sz w:val="22"/>
      <w:szCs w:val="22"/>
      <w:lang w:bidi="en-US"/>
    </w:rPr>
  </w:style>
  <w:style w:type="character" w:customStyle="1" w:styleId="Titre7Car">
    <w:name w:val="Titre 7 Car"/>
    <w:basedOn w:val="Policepardfaut"/>
    <w:link w:val="Titre7"/>
    <w:uiPriority w:val="9"/>
    <w:semiHidden/>
    <w:rsid w:val="00062E6E"/>
    <w:rPr>
      <w:rFonts w:ascii="Cambria" w:hAnsi="Cambria"/>
      <w:i/>
      <w:iCs/>
      <w:color w:val="404040"/>
      <w:sz w:val="22"/>
      <w:szCs w:val="22"/>
      <w:lang w:bidi="en-US"/>
    </w:rPr>
  </w:style>
  <w:style w:type="character" w:customStyle="1" w:styleId="Titre8Car">
    <w:name w:val="Titre 8 Car"/>
    <w:basedOn w:val="Policepardfaut"/>
    <w:link w:val="Titre8"/>
    <w:uiPriority w:val="9"/>
    <w:semiHidden/>
    <w:rsid w:val="00062E6E"/>
    <w:rPr>
      <w:rFonts w:ascii="Cambria" w:hAnsi="Cambria"/>
      <w:color w:val="4F81BD"/>
      <w:lang w:bidi="en-US"/>
    </w:rPr>
  </w:style>
  <w:style w:type="character" w:customStyle="1" w:styleId="Titre9Car">
    <w:name w:val="Titre 9 Car"/>
    <w:basedOn w:val="Policepardfaut"/>
    <w:link w:val="Titre9"/>
    <w:uiPriority w:val="9"/>
    <w:semiHidden/>
    <w:rsid w:val="00062E6E"/>
    <w:rPr>
      <w:rFonts w:ascii="Cambria" w:hAnsi="Cambria"/>
      <w:i/>
      <w:iCs/>
      <w:color w:val="404040"/>
      <w:lang w:bidi="en-US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062E6E"/>
    <w:rPr>
      <w:b/>
      <w:bCs/>
      <w:color w:val="4F81BD"/>
      <w:sz w:val="18"/>
      <w:szCs w:val="18"/>
    </w:rPr>
  </w:style>
  <w:style w:type="paragraph" w:styleId="Titre">
    <w:name w:val="Title"/>
    <w:aliases w:val="Title principal"/>
    <w:basedOn w:val="Normal"/>
    <w:next w:val="Normal"/>
    <w:link w:val="TitreCar"/>
    <w:uiPriority w:val="5"/>
    <w:qFormat/>
    <w:rsid w:val="00DC3F54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pacing w:after="240" w:line="360" w:lineRule="auto"/>
      <w:contextualSpacing/>
      <w:jc w:val="center"/>
    </w:pPr>
    <w:rPr>
      <w:b/>
      <w:spacing w:val="5"/>
      <w:kern w:val="28"/>
      <w:sz w:val="32"/>
      <w:szCs w:val="52"/>
    </w:rPr>
  </w:style>
  <w:style w:type="character" w:customStyle="1" w:styleId="TitreCar">
    <w:name w:val="Titre Car"/>
    <w:aliases w:val="Title principal Car"/>
    <w:basedOn w:val="Policepardfaut"/>
    <w:link w:val="Titre"/>
    <w:uiPriority w:val="5"/>
    <w:rsid w:val="00DC3F54"/>
    <w:rPr>
      <w:b/>
      <w:spacing w:val="5"/>
      <w:kern w:val="28"/>
      <w:sz w:val="32"/>
      <w:szCs w:val="52"/>
      <w:lang w:eastAsia="en-US" w:bidi="en-US"/>
    </w:rPr>
  </w:style>
  <w:style w:type="paragraph" w:customStyle="1" w:styleId="Enttepremirepage">
    <w:name w:val="En tête première page"/>
    <w:basedOn w:val="En-tte"/>
    <w:uiPriority w:val="4"/>
    <w:qFormat/>
    <w:rsid w:val="00EC13C1"/>
    <w:pPr>
      <w:pBdr>
        <w:bottom w:val="none" w:sz="0" w:space="0" w:color="auto"/>
      </w:pBdr>
    </w:pPr>
  </w:style>
  <w:style w:type="paragraph" w:customStyle="1" w:styleId="Pieddepagepremirepage">
    <w:name w:val="Pied de page première page"/>
    <w:basedOn w:val="Pieddepage"/>
    <w:uiPriority w:val="4"/>
    <w:qFormat/>
    <w:rsid w:val="00EC13C1"/>
    <w:pPr>
      <w:pBdr>
        <w:top w:val="none" w:sz="0" w:space="0" w:color="auto"/>
      </w:pBdr>
    </w:pPr>
  </w:style>
  <w:style w:type="character" w:styleId="lev">
    <w:name w:val="Strong"/>
    <w:basedOn w:val="Policepardfaut"/>
    <w:uiPriority w:val="22"/>
    <w:qFormat/>
    <w:rsid w:val="00062E6E"/>
    <w:rPr>
      <w:b/>
      <w:bCs/>
    </w:rPr>
  </w:style>
  <w:style w:type="character" w:styleId="Accentuation">
    <w:name w:val="Emphasis"/>
    <w:basedOn w:val="Policepardfaut"/>
    <w:uiPriority w:val="20"/>
    <w:qFormat/>
    <w:rsid w:val="00CB2828"/>
    <w:rPr>
      <w:rFonts w:ascii="Arial" w:hAnsi="Arial"/>
      <w:i/>
      <w:iCs/>
    </w:rPr>
  </w:style>
  <w:style w:type="paragraph" w:styleId="Sansinterligne">
    <w:name w:val="No Spacing"/>
    <w:uiPriority w:val="1"/>
    <w:qFormat/>
    <w:rsid w:val="00CB2828"/>
    <w:rPr>
      <w:rFonts w:ascii="Arial" w:hAnsi="Arial"/>
      <w:sz w:val="22"/>
      <w:szCs w:val="22"/>
      <w:lang w:bidi="en-US"/>
    </w:rPr>
  </w:style>
  <w:style w:type="paragraph" w:styleId="Paragraphedeliste">
    <w:name w:val="List Paragraph"/>
    <w:basedOn w:val="Normal"/>
    <w:uiPriority w:val="34"/>
    <w:qFormat/>
    <w:rsid w:val="00062E6E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062E6E"/>
    <w:rPr>
      <w:i/>
      <w:iCs/>
      <w:color w:val="000000"/>
    </w:rPr>
  </w:style>
  <w:style w:type="character" w:customStyle="1" w:styleId="CitationCar">
    <w:name w:val="Citation Car"/>
    <w:basedOn w:val="Policepardfaut"/>
    <w:link w:val="Citation"/>
    <w:uiPriority w:val="29"/>
    <w:rsid w:val="00062E6E"/>
    <w:rPr>
      <w:i/>
      <w:iCs/>
      <w:color w:val="000000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62E6E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62E6E"/>
    <w:rPr>
      <w:b/>
      <w:bCs/>
      <w:i/>
      <w:iCs/>
      <w:color w:val="4F81BD"/>
    </w:rPr>
  </w:style>
  <w:style w:type="character" w:styleId="Accentuationlgre">
    <w:name w:val="Subtle Emphasis"/>
    <w:basedOn w:val="Policepardfaut"/>
    <w:uiPriority w:val="19"/>
    <w:qFormat/>
    <w:rsid w:val="00CB2828"/>
    <w:rPr>
      <w:rFonts w:ascii="Arial" w:hAnsi="Arial"/>
      <w:i/>
      <w:iCs/>
      <w:color w:val="808080"/>
    </w:rPr>
  </w:style>
  <w:style w:type="character" w:styleId="Accentuationintense">
    <w:name w:val="Intense Emphasis"/>
    <w:basedOn w:val="Policepardfaut"/>
    <w:uiPriority w:val="21"/>
    <w:qFormat/>
    <w:rsid w:val="00D77314"/>
    <w:rPr>
      <w:rFonts w:ascii="Calibri" w:hAnsi="Calibri"/>
      <w:b/>
      <w:bCs/>
      <w:i/>
      <w:iCs/>
      <w:color w:val="4F81BD"/>
    </w:rPr>
  </w:style>
  <w:style w:type="character" w:styleId="Rfrencelgre">
    <w:name w:val="Subtle Reference"/>
    <w:basedOn w:val="Policepardfaut"/>
    <w:uiPriority w:val="31"/>
    <w:qFormat/>
    <w:rsid w:val="00062E6E"/>
    <w:rPr>
      <w:smallCaps/>
      <w:color w:val="C0504D"/>
      <w:u w:val="single"/>
    </w:rPr>
  </w:style>
  <w:style w:type="character" w:styleId="Rfrenceintense">
    <w:name w:val="Intense Reference"/>
    <w:basedOn w:val="Policepardfaut"/>
    <w:uiPriority w:val="32"/>
    <w:qFormat/>
    <w:rsid w:val="00062E6E"/>
    <w:rPr>
      <w:b/>
      <w:bCs/>
      <w:smallCaps/>
      <w:color w:val="C0504D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062E6E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062E6E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EB3E25"/>
    <w:pPr>
      <w:tabs>
        <w:tab w:val="left" w:pos="440"/>
        <w:tab w:val="right" w:leader="dot" w:pos="9062"/>
      </w:tabs>
      <w:spacing w:before="120" w:after="0"/>
    </w:pPr>
  </w:style>
  <w:style w:type="paragraph" w:styleId="TM2">
    <w:name w:val="toc 2"/>
    <w:basedOn w:val="Normal"/>
    <w:next w:val="Normal"/>
    <w:autoRedefine/>
    <w:uiPriority w:val="39"/>
    <w:unhideWhenUsed/>
    <w:rsid w:val="00EB3E25"/>
    <w:pPr>
      <w:tabs>
        <w:tab w:val="left" w:pos="880"/>
        <w:tab w:val="right" w:leader="dot" w:pos="9062"/>
      </w:tabs>
      <w:spacing w:after="0"/>
      <w:ind w:left="221"/>
    </w:pPr>
  </w:style>
  <w:style w:type="paragraph" w:styleId="TM3">
    <w:name w:val="toc 3"/>
    <w:basedOn w:val="Normal"/>
    <w:next w:val="Normal"/>
    <w:autoRedefine/>
    <w:uiPriority w:val="39"/>
    <w:unhideWhenUsed/>
    <w:rsid w:val="00EB3E25"/>
    <w:pPr>
      <w:tabs>
        <w:tab w:val="left" w:pos="1320"/>
        <w:tab w:val="right" w:leader="dot" w:pos="9062"/>
      </w:tabs>
      <w:spacing w:after="0"/>
      <w:ind w:left="442"/>
    </w:pPr>
  </w:style>
  <w:style w:type="character" w:styleId="Lienhypertexte">
    <w:name w:val="Hyperlink"/>
    <w:basedOn w:val="Policepardfaut"/>
    <w:uiPriority w:val="99"/>
    <w:unhideWhenUsed/>
    <w:rsid w:val="00D92254"/>
    <w:rPr>
      <w:color w:val="0000F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3792C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3792C"/>
    <w:rPr>
      <w:lang w:val="en-US" w:eastAsia="en-US" w:bidi="en-US"/>
    </w:rPr>
  </w:style>
  <w:style w:type="character" w:styleId="Appelnotedebasdep">
    <w:name w:val="footnote reference"/>
    <w:basedOn w:val="Policepardfaut"/>
    <w:uiPriority w:val="99"/>
    <w:semiHidden/>
    <w:unhideWhenUsed/>
    <w:rsid w:val="00F3792C"/>
    <w:rPr>
      <w:vertAlign w:val="superscript"/>
    </w:rPr>
  </w:style>
  <w:style w:type="paragraph" w:customStyle="1" w:styleId="Tableau">
    <w:name w:val="Tableau"/>
    <w:basedOn w:val="Sansinterligne"/>
    <w:uiPriority w:val="10"/>
    <w:qFormat/>
    <w:rsid w:val="0083029F"/>
  </w:style>
  <w:style w:type="paragraph" w:customStyle="1" w:styleId="Sommaire">
    <w:name w:val="Sommaire"/>
    <w:basedOn w:val="Normal"/>
    <w:uiPriority w:val="10"/>
    <w:qFormat/>
    <w:rsid w:val="009D30D9"/>
    <w:rPr>
      <w:b/>
      <w:sz w:val="42"/>
      <w:szCs w:val="42"/>
    </w:rPr>
  </w:style>
  <w:style w:type="paragraph" w:customStyle="1" w:styleId="Enttepaysage">
    <w:name w:val="En tête paysage"/>
    <w:basedOn w:val="En-tte"/>
    <w:uiPriority w:val="4"/>
    <w:semiHidden/>
    <w:qFormat/>
    <w:rsid w:val="00302035"/>
  </w:style>
  <w:style w:type="paragraph" w:customStyle="1" w:styleId="Pieddepagepaysage">
    <w:name w:val="Pied de page paysage"/>
    <w:basedOn w:val="Pieddepage"/>
    <w:uiPriority w:val="4"/>
    <w:semiHidden/>
    <w:qFormat/>
    <w:rsid w:val="00302035"/>
    <w:pPr>
      <w:tabs>
        <w:tab w:val="clear" w:pos="9072"/>
        <w:tab w:val="right" w:pos="14034"/>
      </w:tabs>
    </w:pPr>
  </w:style>
  <w:style w:type="paragraph" w:styleId="Sous-titre">
    <w:name w:val="Subtitle"/>
    <w:basedOn w:val="Normal"/>
    <w:next w:val="Normal"/>
    <w:link w:val="Sous-titreCar"/>
    <w:uiPriority w:val="11"/>
    <w:qFormat/>
    <w:rsid w:val="00CB2828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CB2828"/>
    <w:rPr>
      <w:rFonts w:ascii="Arial" w:eastAsiaTheme="majorEastAsia" w:hAnsi="Arial" w:cstheme="majorBidi"/>
      <w:i/>
      <w:iCs/>
      <w:color w:val="4F81BD" w:themeColor="accent1"/>
      <w:spacing w:val="15"/>
      <w:sz w:val="24"/>
      <w:szCs w:val="24"/>
      <w:lang w:eastAsia="en-US" w:bidi="en-US"/>
    </w:rPr>
  </w:style>
  <w:style w:type="character" w:styleId="Lienhypertextesuivivisit">
    <w:name w:val="FollowedHyperlink"/>
    <w:basedOn w:val="Policepardfaut"/>
    <w:uiPriority w:val="99"/>
    <w:semiHidden/>
    <w:unhideWhenUsed/>
    <w:rsid w:val="00F9165A"/>
    <w:rPr>
      <w:color w:val="800080" w:themeColor="followedHyperlink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D42A3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D42A36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D42A36"/>
    <w:rPr>
      <w:rFonts w:ascii="Arial" w:hAnsi="Arial"/>
      <w:lang w:eastAsia="en-US" w:bidi="en-US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42A3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42A36"/>
    <w:rPr>
      <w:rFonts w:ascii="Arial" w:hAnsi="Arial"/>
      <w:b/>
      <w:bCs/>
      <w:lang w:eastAsia="en-US" w:bidi="en-US"/>
    </w:rPr>
  </w:style>
  <w:style w:type="paragraph" w:customStyle="1" w:styleId="Default">
    <w:name w:val="Default"/>
    <w:rsid w:val="00E346BE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customStyle="1" w:styleId="st1">
    <w:name w:val="st1"/>
    <w:basedOn w:val="Policepardfaut"/>
    <w:rsid w:val="00BD7928"/>
  </w:style>
  <w:style w:type="paragraph" w:customStyle="1" w:styleId="Grandelistepuces">
    <w:name w:val="Grande liste à puces"/>
    <w:basedOn w:val="Normal"/>
    <w:next w:val="Normal"/>
    <w:uiPriority w:val="6"/>
    <w:qFormat/>
    <w:rsid w:val="00A01AF7"/>
    <w:pPr>
      <w:numPr>
        <w:numId w:val="8"/>
      </w:numPr>
      <w:tabs>
        <w:tab w:val="left" w:pos="300"/>
      </w:tabs>
      <w:suppressAutoHyphens/>
      <w:spacing w:before="40" w:after="40"/>
      <w:jc w:val="left"/>
    </w:pPr>
    <w:rPr>
      <w:rFonts w:asciiTheme="minorHAnsi" w:hAnsiTheme="minorHAnsi"/>
      <w:sz w:val="24"/>
      <w:szCs w:val="24"/>
      <w:lang w:eastAsia="fr-FR" w:bidi="ar-SA"/>
    </w:rPr>
  </w:style>
  <w:style w:type="paragraph" w:styleId="NormalWeb">
    <w:name w:val="Normal (Web)"/>
    <w:basedOn w:val="Normal"/>
    <w:uiPriority w:val="99"/>
    <w:unhideWhenUsed/>
    <w:rsid w:val="008C39F2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  <w:szCs w:val="24"/>
      <w:lang w:eastAsia="fr-FR" w:bidi="ar-SA"/>
    </w:rPr>
  </w:style>
  <w:style w:type="paragraph" w:customStyle="1" w:styleId="Pgarde-T3">
    <w:name w:val="Pgarde - T3"/>
    <w:basedOn w:val="Normal"/>
    <w:uiPriority w:val="19"/>
    <w:rsid w:val="004E34E7"/>
    <w:pPr>
      <w:spacing w:before="360" w:after="0"/>
      <w:ind w:left="680" w:right="454"/>
    </w:pPr>
    <w:rPr>
      <w:rFonts w:eastAsiaTheme="minorHAnsi" w:cstheme="minorBidi"/>
      <w:color w:val="FFFFFF" w:themeColor="background1"/>
      <w:sz w:val="36"/>
      <w:lang w:bidi="ar-SA"/>
    </w:rPr>
  </w:style>
  <w:style w:type="character" w:styleId="Mentionnonrsolue">
    <w:name w:val="Unresolved Mention"/>
    <w:basedOn w:val="Policepardfaut"/>
    <w:uiPriority w:val="99"/>
    <w:semiHidden/>
    <w:unhideWhenUsed/>
    <w:rsid w:val="00F616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9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4.png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ci-sis@esante.gouv.fr" TargetMode="External"/><Relationship Id="rId29" Type="http://schemas.openxmlformats.org/officeDocument/2006/relationships/hyperlink" Target="http://www.saxonica.com/welcome/welcome.x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yperlink" Target="http://schematron.com/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esante.gouv.fr/interoperabilite/ci-sis/espace-publication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10" Type="http://schemas.openxmlformats.org/officeDocument/2006/relationships/hyperlink" Target="https://github.com/ansforge/TestContenuCDA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www.mozilla.org/MPL/MPL-1.0.html" TargetMode="External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://www.saxonica.com/license/license.xml" TargetMode="External"/><Relationship Id="rId35" Type="http://schemas.openxmlformats.org/officeDocument/2006/relationships/image" Target="media/image20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0" Type="http://schemas.openxmlformats.org/officeDocument/2006/relationships/hyperlink" Target="http://www.schematron.com/" TargetMode="External"/><Relationship Id="rId41" Type="http://schemas.openxmlformats.org/officeDocument/2006/relationships/hyperlink" Target="https://github.com/HL7/cda-core-xsl/releases/tag/v4.0.2-beta10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standards.iso.org/ittf/PubliclyAvailableStandard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macary\Application%20Data\Microsoft\Templates\ASIP-COMMUN\ASIP_STANDARD_DOC_100530_v0.7.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EC31D2-3567-401A-AC75-276E275B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ASIP_STANDARD_DOC_100530_v0.7.0.dotx</Template>
  <TotalTime>395</TotalTime>
  <Pages>34</Pages>
  <Words>8222</Words>
  <Characters>45226</Characters>
  <Application>Microsoft Office Word</Application>
  <DocSecurity>0</DocSecurity>
  <Lines>376</Lines>
  <Paragraphs>106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ASIP</Company>
  <LinksUpToDate>false</LinksUpToDate>
  <CharactersWithSpaces>53342</CharactersWithSpaces>
  <SharedDoc>false</SharedDoc>
  <HLinks>
    <vt:vector size="24" baseType="variant">
      <vt:variant>
        <vt:i4>1114161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_Toc219794342</vt:lpwstr>
      </vt:variant>
      <vt:variant>
        <vt:i4>1114161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_Toc219794341</vt:lpwstr>
      </vt:variant>
      <vt:variant>
        <vt:i4>1114161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_Toc219794340</vt:lpwstr>
      </vt:variant>
      <vt:variant>
        <vt:i4>1441841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_Toc219794339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ASIP</dc:creator>
  <cp:lastModifiedBy>Nidal MAHRAZ</cp:lastModifiedBy>
  <cp:revision>34</cp:revision>
  <cp:lastPrinted>2021-03-16T09:21:00Z</cp:lastPrinted>
  <dcterms:created xsi:type="dcterms:W3CDTF">2022-02-14T10:13:00Z</dcterms:created>
  <dcterms:modified xsi:type="dcterms:W3CDTF">2022-07-07T09:50:00Z</dcterms:modified>
</cp:coreProperties>
</file>